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084928" w14:textId="77777777" w:rsidR="00FC546B" w:rsidRDefault="003A5755" w:rsidP="00593572">
      <w:pPr>
        <w:pStyle w:val="SessionTitle"/>
      </w:pPr>
      <w:r>
        <w:rPr>
          <w:noProof/>
        </w:rPr>
        <w:drawing>
          <wp:anchor distT="0" distB="0" distL="114300" distR="114300" simplePos="0" relativeHeight="251643904" behindDoc="0" locked="0" layoutInCell="1" allowOverlap="1" wp14:anchorId="28968FF8" wp14:editId="1D42581A">
            <wp:simplePos x="0" y="0"/>
            <wp:positionH relativeFrom="column">
              <wp:posOffset>5072932</wp:posOffset>
            </wp:positionH>
            <wp:positionV relativeFrom="paragraph">
              <wp:posOffset>31805</wp:posOffset>
            </wp:positionV>
            <wp:extent cx="868321" cy="651241"/>
            <wp:effectExtent l="0" t="0" r="8255" b="0"/>
            <wp:wrapNone/>
            <wp:docPr id="3" name="Picture 3" descr="A picture containing monitor, holding, photo, telev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oomFoxSmall.png"/>
                    <pic:cNvPicPr/>
                  </pic:nvPicPr>
                  <pic:blipFill>
                    <a:blip r:embed="rId8">
                      <a:extLst>
                        <a:ext uri="{28A0092B-C50C-407E-A947-70E740481C1C}">
                          <a14:useLocalDpi xmlns:a14="http://schemas.microsoft.com/office/drawing/2010/main" val="0"/>
                        </a:ext>
                      </a:extLst>
                    </a:blip>
                    <a:stretch>
                      <a:fillRect/>
                    </a:stretch>
                  </pic:blipFill>
                  <pic:spPr>
                    <a:xfrm>
                      <a:off x="0" y="0"/>
                      <a:ext cx="885628" cy="664221"/>
                    </a:xfrm>
                    <a:prstGeom prst="rect">
                      <a:avLst/>
                    </a:prstGeom>
                  </pic:spPr>
                </pic:pic>
              </a:graphicData>
            </a:graphic>
            <wp14:sizeRelH relativeFrom="margin">
              <wp14:pctWidth>0</wp14:pctWidth>
            </wp14:sizeRelH>
            <wp14:sizeRelV relativeFrom="margin">
              <wp14:pctHeight>0</wp14:pctHeight>
            </wp14:sizeRelV>
          </wp:anchor>
        </w:drawing>
      </w:r>
      <w:sdt>
        <w:sdtPr>
          <w:alias w:val="Title"/>
          <w:tag w:val=""/>
          <w:id w:val="-963037356"/>
          <w:placeholder>
            <w:docPart w:val="869580D17DA14F7E9D67AFAD8701973B"/>
          </w:placeholder>
          <w:dataBinding w:prefixMappings="xmlns:ns0='http://purl.org/dc/elements/1.1/' xmlns:ns1='http://schemas.openxmlformats.org/package/2006/metadata/core-properties' " w:xpath="/ns1:coreProperties[1]/ns0:title[1]" w:storeItemID="{6C3C8BC8-F283-45AE-878A-BAB7291924A1}"/>
          <w:text/>
        </w:sdtPr>
        <w:sdtEndPr/>
        <w:sdtContent>
          <w:r w:rsidR="00B27825">
            <w:t>X# from Scratch</w:t>
          </w:r>
        </w:sdtContent>
      </w:sdt>
    </w:p>
    <w:sdt>
      <w:sdtPr>
        <w:alias w:val="Author"/>
        <w:tag w:val=""/>
        <w:id w:val="539252193"/>
        <w:placeholder>
          <w:docPart w:val="E84379110C3A49E0976CD61C98C677F4"/>
        </w:placeholder>
        <w:dataBinding w:prefixMappings="xmlns:ns0='http://purl.org/dc/elements/1.1/' xmlns:ns1='http://schemas.openxmlformats.org/package/2006/metadata/core-properties' " w:xpath="/ns1:coreProperties[1]/ns0:creator[1]" w:storeItemID="{6C3C8BC8-F283-45AE-878A-BAB7291924A1}"/>
        <w:text/>
      </w:sdtPr>
      <w:sdtEndPr/>
      <w:sdtContent>
        <w:p w14:paraId="78EB3FD8" w14:textId="77777777" w:rsidR="00FC546B" w:rsidRDefault="00B27825">
          <w:pPr>
            <w:pStyle w:val="PersonalInfo"/>
          </w:pPr>
          <w:r>
            <w:t>Eric Selje</w:t>
          </w:r>
        </w:p>
      </w:sdtContent>
    </w:sdt>
    <w:p w14:paraId="73FD4A23" w14:textId="7BEF60C7" w:rsidR="00FC546B" w:rsidRDefault="009D0F07">
      <w:pPr>
        <w:pStyle w:val="PersonalInfo"/>
      </w:pPr>
      <w:r>
        <w:t>Salty Dog Solutions, LLC</w:t>
      </w:r>
    </w:p>
    <w:p w14:paraId="1AE42ABF" w14:textId="3F7E6C7A" w:rsidR="00FC546B" w:rsidRDefault="00280063" w:rsidP="0084395A">
      <w:pPr>
        <w:pStyle w:val="PersonalInfo"/>
        <w:numPr>
          <w:ilvl w:val="0"/>
          <w:numId w:val="21"/>
        </w:numPr>
      </w:pPr>
      <w:r>
        <w:t>@EricSelje</w:t>
      </w:r>
    </w:p>
    <w:p w14:paraId="3E489AB5" w14:textId="672F809F" w:rsidR="00FC546B" w:rsidRDefault="009D0F07">
      <w:pPr>
        <w:pStyle w:val="PersonalInfo"/>
      </w:pPr>
      <w:r>
        <w:t>www.Salt</w:t>
      </w:r>
      <w:r w:rsidR="00280063">
        <w:t>yDogLLC.Com</w:t>
      </w:r>
      <w:r w:rsidR="00FC546B">
        <w:t xml:space="preserve"> </w:t>
      </w:r>
    </w:p>
    <w:p w14:paraId="0263E9E0" w14:textId="73BE50D2" w:rsidR="00FC546B" w:rsidRDefault="00280063">
      <w:pPr>
        <w:pStyle w:val="PersonalInfo"/>
      </w:pPr>
      <w:r>
        <w:t>eric@saltydogllc.com</w:t>
      </w:r>
      <w:r w:rsidR="00FC546B">
        <w:t xml:space="preserve"> </w:t>
      </w:r>
    </w:p>
    <w:p w14:paraId="514C3BBC" w14:textId="77777777" w:rsidR="00FC546B" w:rsidRDefault="00FC546B"/>
    <w:p w14:paraId="1D4689E1" w14:textId="0646F2A4" w:rsidR="009D0F07" w:rsidRPr="009D0F07" w:rsidRDefault="009D0F07" w:rsidP="009D0F07">
      <w:pPr>
        <w:overflowPunct/>
        <w:autoSpaceDE/>
        <w:autoSpaceDN/>
        <w:adjustRightInd/>
        <w:spacing w:before="100" w:beforeAutospacing="1" w:after="100" w:afterAutospacing="1"/>
        <w:textAlignment w:val="auto"/>
        <w:rPr>
          <w:rFonts w:ascii="Times New Roman" w:hAnsi="Times New Roman"/>
        </w:rPr>
      </w:pPr>
      <w:r w:rsidRPr="009D0F07">
        <w:rPr>
          <w:rFonts w:ascii="Times New Roman" w:hAnsi="Times New Roman"/>
        </w:rPr>
        <w:t xml:space="preserve">X# is on your radar but you're a little unsure how to get started? This </w:t>
      </w:r>
      <w:r w:rsidR="00280063">
        <w:rPr>
          <w:rFonts w:ascii="Times New Roman" w:hAnsi="Times New Roman"/>
        </w:rPr>
        <w:t>whitepaper</w:t>
      </w:r>
      <w:r w:rsidRPr="009D0F07">
        <w:rPr>
          <w:rFonts w:ascii="Times New Roman" w:hAnsi="Times New Roman"/>
        </w:rPr>
        <w:t xml:space="preserve"> will </w:t>
      </w:r>
      <w:r w:rsidR="00280063">
        <w:rPr>
          <w:rFonts w:ascii="Times New Roman" w:hAnsi="Times New Roman"/>
        </w:rPr>
        <w:t xml:space="preserve">walk you through </w:t>
      </w:r>
      <w:r w:rsidRPr="009D0F07">
        <w:rPr>
          <w:rFonts w:ascii="Times New Roman" w:hAnsi="Times New Roman"/>
        </w:rPr>
        <w:t>build</w:t>
      </w:r>
      <w:r w:rsidR="00280063">
        <w:rPr>
          <w:rFonts w:ascii="Times New Roman" w:hAnsi="Times New Roman"/>
        </w:rPr>
        <w:t>ing</w:t>
      </w:r>
      <w:r w:rsidRPr="009D0F07">
        <w:rPr>
          <w:rFonts w:ascii="Times New Roman" w:hAnsi="Times New Roman"/>
        </w:rPr>
        <w:t xml:space="preserve"> your first X# application</w:t>
      </w:r>
      <w:r w:rsidR="005876E8">
        <w:rPr>
          <w:rFonts w:ascii="Times New Roman" w:hAnsi="Times New Roman"/>
        </w:rPr>
        <w:t xml:space="preserve">. We’ll take a sample FoxPro application and convert it piece by piece </w:t>
      </w:r>
      <w:r w:rsidR="00BC7994">
        <w:rPr>
          <w:rFonts w:ascii="Times New Roman" w:hAnsi="Times New Roman"/>
        </w:rPr>
        <w:t xml:space="preserve">to X# </w:t>
      </w:r>
      <w:r w:rsidRPr="009D0F07">
        <w:rPr>
          <w:rFonts w:ascii="Times New Roman" w:hAnsi="Times New Roman"/>
        </w:rPr>
        <w:t xml:space="preserve">and </w:t>
      </w:r>
      <w:r w:rsidR="00BC7994">
        <w:rPr>
          <w:rFonts w:ascii="Times New Roman" w:hAnsi="Times New Roman"/>
        </w:rPr>
        <w:t xml:space="preserve">demonstrate </w:t>
      </w:r>
      <w:r w:rsidRPr="009D0F07">
        <w:rPr>
          <w:rFonts w:ascii="Times New Roman" w:hAnsi="Times New Roman"/>
        </w:rPr>
        <w:t>transfer</w:t>
      </w:r>
      <w:r w:rsidR="00BC7994">
        <w:rPr>
          <w:rFonts w:ascii="Times New Roman" w:hAnsi="Times New Roman"/>
        </w:rPr>
        <w:t>ring</w:t>
      </w:r>
      <w:r w:rsidRPr="009D0F07">
        <w:rPr>
          <w:rFonts w:ascii="Times New Roman" w:hAnsi="Times New Roman"/>
        </w:rPr>
        <w:t xml:space="preserve"> our existing VFP </w:t>
      </w:r>
      <w:r w:rsidR="00BC7994">
        <w:rPr>
          <w:rFonts w:ascii="Times New Roman" w:hAnsi="Times New Roman"/>
        </w:rPr>
        <w:t>skills</w:t>
      </w:r>
      <w:r w:rsidRPr="009D0F07">
        <w:rPr>
          <w:rFonts w:ascii="Times New Roman" w:hAnsi="Times New Roman"/>
        </w:rPr>
        <w:t xml:space="preserve"> to X#'s paradigms.</w:t>
      </w:r>
    </w:p>
    <w:p w14:paraId="3624353C" w14:textId="77777777" w:rsidR="009D0F07" w:rsidRPr="009D0F07" w:rsidRDefault="009D0F07" w:rsidP="009D0F07">
      <w:pPr>
        <w:overflowPunct/>
        <w:autoSpaceDE/>
        <w:autoSpaceDN/>
        <w:adjustRightInd/>
        <w:spacing w:before="100" w:beforeAutospacing="1" w:after="100" w:afterAutospacing="1"/>
        <w:textAlignment w:val="auto"/>
        <w:rPr>
          <w:rFonts w:ascii="Times New Roman" w:hAnsi="Times New Roman"/>
        </w:rPr>
      </w:pPr>
      <w:r w:rsidRPr="009D0F07">
        <w:rPr>
          <w:rFonts w:ascii="Times New Roman" w:hAnsi="Times New Roman"/>
        </w:rPr>
        <w:t>You will learn:</w:t>
      </w:r>
    </w:p>
    <w:p w14:paraId="261B16FD" w14:textId="77777777" w:rsidR="009D0F07" w:rsidRPr="009D0F07" w:rsidRDefault="009D0F07" w:rsidP="009D0F07">
      <w:pPr>
        <w:numPr>
          <w:ilvl w:val="0"/>
          <w:numId w:val="20"/>
        </w:numPr>
        <w:overflowPunct/>
        <w:autoSpaceDE/>
        <w:autoSpaceDN/>
        <w:adjustRightInd/>
        <w:spacing w:before="100" w:beforeAutospacing="1" w:after="100" w:afterAutospacing="1"/>
        <w:textAlignment w:val="auto"/>
        <w:rPr>
          <w:rFonts w:ascii="Times New Roman" w:hAnsi="Times New Roman"/>
        </w:rPr>
      </w:pPr>
      <w:r w:rsidRPr="009D0F07">
        <w:rPr>
          <w:rFonts w:ascii="Times New Roman" w:hAnsi="Times New Roman"/>
        </w:rPr>
        <w:t>How to take your first steps with X#</w:t>
      </w:r>
    </w:p>
    <w:p w14:paraId="784DB9BB" w14:textId="77777777" w:rsidR="009D0F07" w:rsidRPr="009D0F07" w:rsidRDefault="009D0F07" w:rsidP="009D0F07">
      <w:pPr>
        <w:numPr>
          <w:ilvl w:val="0"/>
          <w:numId w:val="20"/>
        </w:numPr>
        <w:overflowPunct/>
        <w:autoSpaceDE/>
        <w:autoSpaceDN/>
        <w:adjustRightInd/>
        <w:spacing w:before="100" w:beforeAutospacing="1" w:after="100" w:afterAutospacing="1"/>
        <w:textAlignment w:val="auto"/>
        <w:rPr>
          <w:rFonts w:ascii="Times New Roman" w:hAnsi="Times New Roman"/>
        </w:rPr>
      </w:pPr>
      <w:r w:rsidRPr="009D0F07">
        <w:rPr>
          <w:rFonts w:ascii="Times New Roman" w:hAnsi="Times New Roman"/>
        </w:rPr>
        <w:t>How to access DBF files in X#</w:t>
      </w:r>
    </w:p>
    <w:p w14:paraId="58DB2242" w14:textId="4661CEDB" w:rsidR="009D0F07" w:rsidRPr="009D0F07" w:rsidRDefault="009D0F07" w:rsidP="009D0F07">
      <w:pPr>
        <w:numPr>
          <w:ilvl w:val="0"/>
          <w:numId w:val="20"/>
        </w:numPr>
        <w:overflowPunct/>
        <w:autoSpaceDE/>
        <w:autoSpaceDN/>
        <w:adjustRightInd/>
        <w:spacing w:before="100" w:beforeAutospacing="1" w:after="100" w:afterAutospacing="1"/>
        <w:textAlignment w:val="auto"/>
        <w:rPr>
          <w:rFonts w:ascii="Times New Roman" w:hAnsi="Times New Roman"/>
        </w:rPr>
      </w:pPr>
      <w:r w:rsidRPr="009D0F07">
        <w:rPr>
          <w:rFonts w:ascii="Times New Roman" w:hAnsi="Times New Roman"/>
        </w:rPr>
        <w:t xml:space="preserve">How to </w:t>
      </w:r>
      <w:r w:rsidR="00854C78">
        <w:rPr>
          <w:rFonts w:ascii="Times New Roman" w:hAnsi="Times New Roman"/>
        </w:rPr>
        <w:t xml:space="preserve">do </w:t>
      </w:r>
      <w:r w:rsidRPr="009D0F07">
        <w:rPr>
          <w:rFonts w:ascii="Times New Roman" w:hAnsi="Times New Roman"/>
        </w:rPr>
        <w:t xml:space="preserve">classes, forms, and </w:t>
      </w:r>
      <w:r w:rsidR="00854C78">
        <w:rPr>
          <w:rFonts w:ascii="Times New Roman" w:hAnsi="Times New Roman"/>
        </w:rPr>
        <w:t xml:space="preserve">more </w:t>
      </w:r>
      <w:bookmarkStart w:id="0" w:name="_GoBack"/>
      <w:bookmarkEnd w:id="0"/>
      <w:r w:rsidRPr="009D0F07">
        <w:rPr>
          <w:rFonts w:ascii="Times New Roman" w:hAnsi="Times New Roman"/>
        </w:rPr>
        <w:t>in X#</w:t>
      </w:r>
    </w:p>
    <w:p w14:paraId="31B0EC9A" w14:textId="77777777" w:rsidR="00140CAE" w:rsidRDefault="00140CAE">
      <w:pPr>
        <w:overflowPunct/>
        <w:autoSpaceDE/>
        <w:autoSpaceDN/>
        <w:adjustRightInd/>
        <w:spacing w:after="0"/>
        <w:textAlignment w:val="auto"/>
      </w:pPr>
      <w:r>
        <w:br w:type="page"/>
      </w:r>
    </w:p>
    <w:p w14:paraId="6B71AA62" w14:textId="77777777" w:rsidR="004A20FE" w:rsidRDefault="00A1467E" w:rsidP="00885347">
      <w:pPr>
        <w:pStyle w:val="Heading1"/>
      </w:pPr>
      <w:r w:rsidRPr="00A1467E">
        <w:lastRenderedPageBreak/>
        <w:t>Introduction</w:t>
      </w:r>
    </w:p>
    <w:p w14:paraId="501CBEEA" w14:textId="1910EF61" w:rsidR="00805BCC" w:rsidRDefault="002B0B95" w:rsidP="003A4E3F">
      <w:pPr>
        <w:pStyle w:val="bodytext"/>
        <w:rPr>
          <w:lang w:val="en"/>
        </w:rPr>
      </w:pPr>
      <w:r>
        <w:rPr>
          <w:lang w:val="en"/>
        </w:rPr>
        <w:t xml:space="preserve">In 2019 </w:t>
      </w:r>
      <w:r w:rsidR="00530A42">
        <w:rPr>
          <w:lang w:val="en"/>
        </w:rPr>
        <w:t>at Southwest Fox</w:t>
      </w:r>
      <w:r w:rsidR="00CE7C74">
        <w:rPr>
          <w:lang w:val="en"/>
        </w:rPr>
        <w:t>,</w:t>
      </w:r>
      <w:r w:rsidR="00530A42">
        <w:rPr>
          <w:lang w:val="en"/>
        </w:rPr>
        <w:t xml:space="preserve"> I presented a high-level overview of X#</w:t>
      </w:r>
      <w:r w:rsidR="001F6C04">
        <w:rPr>
          <w:lang w:val="en"/>
        </w:rPr>
        <w:t>, covering its origins and evolution</w:t>
      </w:r>
      <w:r w:rsidR="009F5792">
        <w:rPr>
          <w:lang w:val="en"/>
        </w:rPr>
        <w:t xml:space="preserve"> up to its present state. X# is a very stable and mature product at this point, and perfectly capable of creating sophisticated datacentric Windows applications, or being the middleware for web-based</w:t>
      </w:r>
      <w:r>
        <w:rPr>
          <w:lang w:val="en"/>
        </w:rPr>
        <w:t xml:space="preserve"> ASP.Net apps. If you haven’t read my whitepaper from that session, I think it’d give you a good foundation. It’s at </w:t>
      </w:r>
      <w:hyperlink r:id="rId9" w:history="1">
        <w:r w:rsidRPr="00450449">
          <w:rPr>
            <w:rStyle w:val="Hyperlink"/>
            <w:rFonts w:ascii="Consolas" w:hAnsi="Consolas" w:cs="Consolas"/>
            <w:sz w:val="19"/>
            <w:szCs w:val="19"/>
            <w:lang w:val="en"/>
          </w:rPr>
          <w:t>http://saltydogllc.com/wp-content/uploads/SELJE-Look-at-X-Sharp.pdf</w:t>
        </w:r>
      </w:hyperlink>
      <w:r>
        <w:rPr>
          <w:lang w:val="en"/>
        </w:rPr>
        <w:t>.</w:t>
      </w:r>
    </w:p>
    <w:p w14:paraId="1230D8FC" w14:textId="60F74A65" w:rsidR="002B0B95" w:rsidRDefault="002B0B95" w:rsidP="003A4E3F">
      <w:pPr>
        <w:pStyle w:val="bodytext"/>
        <w:rPr>
          <w:lang w:val="en"/>
        </w:rPr>
      </w:pPr>
      <w:r>
        <w:rPr>
          <w:lang w:val="en"/>
        </w:rPr>
        <w:t>While X# has been around for years, what’s new</w:t>
      </w:r>
      <w:r w:rsidR="0084395A">
        <w:rPr>
          <w:lang w:val="en"/>
        </w:rPr>
        <w:t>er</w:t>
      </w:r>
      <w:r>
        <w:rPr>
          <w:lang w:val="en"/>
        </w:rPr>
        <w:t xml:space="preserve"> and exciting in X# is its support for the Visual FoxPro </w:t>
      </w:r>
      <w:r>
        <w:rPr>
          <w:i/>
          <w:iCs/>
          <w:lang w:val="en"/>
        </w:rPr>
        <w:t>dialect</w:t>
      </w:r>
      <w:r>
        <w:rPr>
          <w:lang w:val="en"/>
        </w:rPr>
        <w:t>. This support makes learning X# from a Visual FoxPro developer’s perspective as easy as, say, learning Spanish once you know Italian (I’m speculating here – I know neither!) There’s a lot in common and many cognates so you should be able to translate your skills to a product that is still supported and takes advantage of the .Net Framework rather than the old Win32 classes.</w:t>
      </w:r>
    </w:p>
    <w:p w14:paraId="7B4E66F5" w14:textId="7B91ED99" w:rsidR="002B0B95" w:rsidRDefault="0084395A" w:rsidP="003A4E3F">
      <w:pPr>
        <w:pStyle w:val="bodytext"/>
        <w:rPr>
          <w:lang w:val="en"/>
        </w:rPr>
      </w:pPr>
      <w:r>
        <w:rPr>
          <w:lang w:val="en"/>
        </w:rPr>
        <w:t>P</w:t>
      </w:r>
      <w:r w:rsidR="002B0B95">
        <w:rPr>
          <w:lang w:val="en"/>
        </w:rPr>
        <w:t xml:space="preserve">utting together this session, the most difficulties I had were not with the language itself but navigating </w:t>
      </w:r>
      <w:r>
        <w:rPr>
          <w:lang w:val="en"/>
        </w:rPr>
        <w:t xml:space="preserve">the differences between Visual FoxPro’s development environment and </w:t>
      </w:r>
      <w:r w:rsidR="002B0B95">
        <w:rPr>
          <w:lang w:val="en"/>
        </w:rPr>
        <w:t>Visual Studio’s. If you’re experienced with Visual Studio that will be one less barrier</w:t>
      </w:r>
      <w:r>
        <w:rPr>
          <w:lang w:val="en"/>
        </w:rPr>
        <w:t xml:space="preserve"> for you to hurdle. And if you’re experienced with developing C# applications in Visual Studio, you’ll probably find X# to be extremely easy to pick up. </w:t>
      </w:r>
    </w:p>
    <w:p w14:paraId="49F2AFF7" w14:textId="67069F99" w:rsidR="0084395A" w:rsidRDefault="0084395A" w:rsidP="003A4E3F">
      <w:pPr>
        <w:pStyle w:val="bodytext"/>
        <w:rPr>
          <w:lang w:val="en"/>
        </w:rPr>
      </w:pPr>
      <w:r w:rsidRPr="0084395A">
        <w:rPr>
          <w:lang w:val="en"/>
        </w:rPr>
        <w:t>Aside: If you’re wondering, “Why should I even learn X# if I’m an experienced C# developer,” it’s because X# adds DBF handling capabilities natively into the language. You can create data handling classes in X# that are referenced by your existing C# classes</w:t>
      </w:r>
      <w:r>
        <w:rPr>
          <w:lang w:val="en"/>
        </w:rPr>
        <w:t>.</w:t>
      </w:r>
    </w:p>
    <w:p w14:paraId="31BD80D4" w14:textId="2B154685" w:rsidR="0084395A" w:rsidRDefault="00CE7C74" w:rsidP="003A4E3F">
      <w:pPr>
        <w:pStyle w:val="bodytext"/>
        <w:rPr>
          <w:lang w:val="en"/>
        </w:rPr>
      </w:pPr>
      <w:r>
        <w:rPr>
          <w:noProof/>
          <w:lang w:val="en"/>
        </w:rPr>
        <mc:AlternateContent>
          <mc:Choice Requires="wpg">
            <w:drawing>
              <wp:anchor distT="0" distB="0" distL="114300" distR="114300" simplePos="0" relativeHeight="251648000" behindDoc="0" locked="0" layoutInCell="1" allowOverlap="1" wp14:anchorId="53CACE03" wp14:editId="153AA6F4">
                <wp:simplePos x="0" y="0"/>
                <wp:positionH relativeFrom="column">
                  <wp:posOffset>3781425</wp:posOffset>
                </wp:positionH>
                <wp:positionV relativeFrom="paragraph">
                  <wp:posOffset>518795</wp:posOffset>
                </wp:positionV>
                <wp:extent cx="2088515" cy="3234690"/>
                <wp:effectExtent l="0" t="0" r="6985" b="3810"/>
                <wp:wrapTight wrapText="bothSides">
                  <wp:wrapPolygon edited="0">
                    <wp:start x="0" y="0"/>
                    <wp:lineTo x="0" y="21498"/>
                    <wp:lineTo x="21475" y="21498"/>
                    <wp:lineTo x="21475" y="0"/>
                    <wp:lineTo x="0" y="0"/>
                  </wp:wrapPolygon>
                </wp:wrapTight>
                <wp:docPr id="9" name="Group 9"/>
                <wp:cNvGraphicFramePr/>
                <a:graphic xmlns:a="http://schemas.openxmlformats.org/drawingml/2006/main">
                  <a:graphicData uri="http://schemas.microsoft.com/office/word/2010/wordprocessingGroup">
                    <wpg:wgp>
                      <wpg:cNvGrpSpPr/>
                      <wpg:grpSpPr>
                        <a:xfrm>
                          <a:off x="0" y="0"/>
                          <a:ext cx="2088515" cy="3234690"/>
                          <a:chOff x="0" y="0"/>
                          <a:chExt cx="2088515" cy="3234690"/>
                        </a:xfrm>
                      </wpg:grpSpPr>
                      <pic:pic xmlns:pic="http://schemas.openxmlformats.org/drawingml/2006/picture">
                        <pic:nvPicPr>
                          <pic:cNvPr id="6"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88515" cy="3009900"/>
                          </a:xfrm>
                          <a:prstGeom prst="rect">
                            <a:avLst/>
                          </a:prstGeom>
                        </pic:spPr>
                      </pic:pic>
                      <wps:wsp>
                        <wps:cNvPr id="7" name="Text Box 7"/>
                        <wps:cNvSpPr txBox="1"/>
                        <wps:spPr>
                          <a:xfrm>
                            <a:off x="0" y="3009900"/>
                            <a:ext cx="2088515" cy="224790"/>
                          </a:xfrm>
                          <a:prstGeom prst="rect">
                            <a:avLst/>
                          </a:prstGeom>
                          <a:solidFill>
                            <a:prstClr val="white"/>
                          </a:solidFill>
                          <a:ln>
                            <a:noFill/>
                          </a:ln>
                        </wps:spPr>
                        <wps:txbx>
                          <w:txbxContent>
                            <w:p w14:paraId="34EF1D66" w14:textId="01D37E22" w:rsidR="006A6411" w:rsidRPr="00B6525D" w:rsidRDefault="006A6411" w:rsidP="000F3F9D">
                              <w:pPr>
                                <w:pStyle w:val="Caption"/>
                                <w:rPr>
                                  <w:noProof/>
                                  <w:sz w:val="24"/>
                                </w:rPr>
                              </w:pPr>
                              <w:bookmarkStart w:id="1" w:name="_Ref52208739"/>
                              <w:bookmarkStart w:id="2" w:name="_Ref52208734"/>
                              <w:r>
                                <w:t xml:space="preserve">Figure </w:t>
                              </w:r>
                              <w:r w:rsidR="00784ECC">
                                <w:fldChar w:fldCharType="begin"/>
                              </w:r>
                              <w:r w:rsidR="00784ECC">
                                <w:instrText xml:space="preserve"> SEQ Figure \* ARABIC </w:instrText>
                              </w:r>
                              <w:r w:rsidR="00784ECC">
                                <w:fldChar w:fldCharType="separate"/>
                              </w:r>
                              <w:r>
                                <w:rPr>
                                  <w:noProof/>
                                </w:rPr>
                                <w:t>1</w:t>
                              </w:r>
                              <w:r w:rsidR="00784ECC">
                                <w:rPr>
                                  <w:noProof/>
                                </w:rPr>
                                <w:fldChar w:fldCharType="end"/>
                              </w:r>
                              <w:bookmarkEnd w:id="1"/>
                              <w:r>
                                <w:t>: FoxToDos</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3CACE03" id="Group 9" o:spid="_x0000_s1026" style="position:absolute;margin-left:297.75pt;margin-top:40.85pt;width:164.45pt;height:254.7pt;z-index:251648000" coordsize="20885,323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">
                <v:shape id="Picture 6" o:spid="_x0000_s1027" type="#_x0000_t75" style="position:absolute;width:20885;height:30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">
                  <v:imagedata r:id="rId11" o:title=""/>
                </v:shape>
                <v:shapetype id="_x0000_t202" coordsize="21600,21600" o:spt="202" path="m,l,21600r21600,l21600,xe">
                  <v:stroke joinstyle="miter"/>
                  <v:path gradientshapeok="t" o:connecttype="rect"/>
                </v:shapetype>
                <v:shape id="Text Box 7" o:spid="_x0000_s1028" type="#_x0000_t202" style="position:absolute;top:30099;width:20885;height:2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34EF1D66" w14:textId="01D37E22" w:rsidR="006A6411" w:rsidRPr="00B6525D" w:rsidRDefault="006A6411" w:rsidP="000F3F9D">
                        <w:pPr>
                          <w:pStyle w:val="Caption"/>
                          <w:rPr>
                            <w:noProof/>
                            <w:sz w:val="24"/>
                          </w:rPr>
                        </w:pPr>
                        <w:bookmarkStart w:id="2" w:name="_Ref52208739"/>
                        <w:bookmarkStart w:id="3" w:name="_Ref52208734"/>
                        <w:r>
                          <w:t xml:space="preserve">Figure </w:t>
                        </w:r>
                        <w:fldSimple w:instr=" SEQ Figure \* ARABIC ">
                          <w:r>
                            <w:rPr>
                              <w:noProof/>
                            </w:rPr>
                            <w:t>1</w:t>
                          </w:r>
                        </w:fldSimple>
                        <w:bookmarkEnd w:id="2"/>
                        <w:r>
                          <w:t>: FoxToDos</w:t>
                        </w:r>
                        <w:bookmarkEnd w:id="3"/>
                      </w:p>
                    </w:txbxContent>
                  </v:textbox>
                </v:shape>
                <w10:wrap type="tight"/>
              </v:group>
            </w:pict>
          </mc:Fallback>
        </mc:AlternateContent>
      </w:r>
      <w:r w:rsidR="00DD1D4D">
        <w:rPr>
          <w:lang w:val="en"/>
        </w:rPr>
        <w:t>L</w:t>
      </w:r>
      <w:r w:rsidR="006F2D34">
        <w:rPr>
          <w:lang w:val="en"/>
        </w:rPr>
        <w:t>et’s get started! In this session we’re going to start with what we already know – a Visual FoxPro application that I put together. It’s not a real functioning application because I wanted an example that was small enough to translate but also included a lot of the features that we use in FoxPro and will want to use in X# as well.</w:t>
      </w:r>
    </w:p>
    <w:p w14:paraId="226B7172" w14:textId="07ECFEC5" w:rsidR="006F2D34" w:rsidRPr="006F2D34" w:rsidRDefault="006F2D34" w:rsidP="006F2D34">
      <w:pPr>
        <w:pStyle w:val="Heading1"/>
        <w:rPr>
          <w:lang w:val="en"/>
        </w:rPr>
      </w:pPr>
      <w:r>
        <w:rPr>
          <w:lang w:val="en"/>
        </w:rPr>
        <w:t>Our Sample Application</w:t>
      </w:r>
    </w:p>
    <w:p w14:paraId="1A0CBD85" w14:textId="37F2E62D" w:rsidR="0084395A" w:rsidRDefault="00DD1D4D" w:rsidP="003A4E3F">
      <w:pPr>
        <w:pStyle w:val="bodytext"/>
        <w:rPr>
          <w:lang w:val="en"/>
        </w:rPr>
      </w:pPr>
      <w:r>
        <w:rPr>
          <w:lang w:val="en"/>
        </w:rPr>
        <w:t>The original FoxPro app is</w:t>
      </w:r>
      <w:r w:rsidR="00856047">
        <w:rPr>
          <w:lang w:val="en"/>
        </w:rPr>
        <w:t xml:space="preserve"> a simple ToDo list manager, FoxToDo</w:t>
      </w:r>
      <w:r>
        <w:rPr>
          <w:lang w:val="en"/>
        </w:rPr>
        <w:t>s.</w:t>
      </w:r>
      <w:r w:rsidR="000F3F9D">
        <w:rPr>
          <w:lang w:val="en"/>
        </w:rPr>
        <w:t xml:space="preserve"> </w:t>
      </w:r>
      <w:r w:rsidR="006F2D34">
        <w:rPr>
          <w:lang w:val="en"/>
        </w:rPr>
        <w:t xml:space="preserve">If it looks familiar it’s because I borrowed the UI heavily from </w:t>
      </w:r>
      <w:r w:rsidR="002E0502">
        <w:rPr>
          <w:lang w:val="en"/>
        </w:rPr>
        <w:t xml:space="preserve">Rick Strahl’s Vue session. [Thanks Rick!] </w:t>
      </w:r>
      <w:r w:rsidR="000F3F9D">
        <w:rPr>
          <w:lang w:val="en"/>
        </w:rPr>
        <w:t>I even used the same DBF free table that he used because his To Do list is much, much cooler than mine.</w:t>
      </w:r>
    </w:p>
    <w:p w14:paraId="3151D277" w14:textId="0AE6E03E" w:rsidR="00542486" w:rsidRDefault="000F3F9D" w:rsidP="003A4E3F">
      <w:pPr>
        <w:pStyle w:val="bodytext"/>
        <w:rPr>
          <w:lang w:val="en"/>
        </w:rPr>
      </w:pPr>
      <w:r>
        <w:rPr>
          <w:lang w:val="en"/>
        </w:rPr>
        <w:t xml:space="preserve">You can grab the source code for FoxToDos at my GitHub account, </w:t>
      </w:r>
      <w:hyperlink r:id="rId12" w:history="1">
        <w:r w:rsidR="00542486" w:rsidRPr="003408C1">
          <w:rPr>
            <w:rStyle w:val="Hyperlink"/>
            <w:rFonts w:ascii="Consolas" w:hAnsi="Consolas" w:cs="Consolas"/>
            <w:sz w:val="19"/>
            <w:szCs w:val="19"/>
            <w:lang w:val="en"/>
          </w:rPr>
          <w:t>https://github.com/eselje/FoxToDos</w:t>
        </w:r>
      </w:hyperlink>
      <w:r>
        <w:rPr>
          <w:lang w:val="en"/>
        </w:rPr>
        <w:t>.</w:t>
      </w:r>
      <w:r w:rsidR="00542486">
        <w:rPr>
          <w:lang w:val="en"/>
        </w:rPr>
        <w:t xml:space="preserve"> </w:t>
      </w:r>
    </w:p>
    <w:p w14:paraId="2C62C6EF" w14:textId="0CA55A96" w:rsidR="00CE7C74" w:rsidRDefault="00856047" w:rsidP="003A4E3F">
      <w:pPr>
        <w:pStyle w:val="bodytext"/>
      </w:pPr>
      <w:r>
        <w:rPr>
          <w:lang w:val="en"/>
        </w:rPr>
        <w:t>Under the covers, our application consists of the parts</w:t>
      </w:r>
      <w:r w:rsidR="00542486">
        <w:rPr>
          <w:lang w:val="en"/>
        </w:rPr>
        <w:t xml:space="preserve"> shown here. </w:t>
      </w:r>
    </w:p>
    <w:p w14:paraId="4B95E3DA" w14:textId="407442FF" w:rsidR="00A67758" w:rsidRDefault="00542486" w:rsidP="003A4E3F">
      <w:pPr>
        <w:pStyle w:val="bodytext"/>
        <w:rPr>
          <w:lang w:val="en"/>
        </w:rPr>
      </w:pPr>
      <w:r>
        <w:rPr>
          <w:lang w:val="en"/>
        </w:rPr>
        <w:lastRenderedPageBreak/>
        <w:t>FoxToDos</w:t>
      </w:r>
      <w:r w:rsidR="00856047">
        <w:rPr>
          <w:lang w:val="en"/>
        </w:rPr>
        <w:t xml:space="preserve"> was not </w:t>
      </w:r>
      <w:r>
        <w:rPr>
          <w:lang w:val="en"/>
        </w:rPr>
        <w:t xml:space="preserve">based on </w:t>
      </w:r>
      <w:r w:rsidR="00856047">
        <w:rPr>
          <w:lang w:val="en"/>
        </w:rPr>
        <w:t xml:space="preserve">any </w:t>
      </w:r>
      <w:r>
        <w:rPr>
          <w:lang w:val="en"/>
        </w:rPr>
        <w:t xml:space="preserve">application </w:t>
      </w:r>
      <w:r w:rsidR="00856047">
        <w:rPr>
          <w:lang w:val="en"/>
        </w:rPr>
        <w:t xml:space="preserve">framework, so it’s simpler and less robust than any real application would ever be. </w:t>
      </w:r>
      <w:r w:rsidR="00A67758">
        <w:rPr>
          <w:lang w:val="en"/>
        </w:rPr>
        <w:t>It contains</w:t>
      </w:r>
      <w:r w:rsidR="004728C6">
        <w:rPr>
          <w:lang w:val="en"/>
        </w:rPr>
        <w:t xml:space="preserve"> (in order)</w:t>
      </w:r>
      <w:r w:rsidR="00A67758">
        <w:rPr>
          <w:lang w:val="en"/>
        </w:rPr>
        <w:t>:</w:t>
      </w:r>
    </w:p>
    <w:p w14:paraId="7E59AF71" w14:textId="064C48DE" w:rsidR="00A67758" w:rsidRDefault="00A67758" w:rsidP="003A4E3F">
      <w:pPr>
        <w:pStyle w:val="bulletfirst"/>
        <w:rPr>
          <w:lang w:val="en"/>
        </w:rPr>
      </w:pPr>
      <w:r>
        <w:rPr>
          <w:noProof/>
          <w:lang w:val="en"/>
        </w:rPr>
        <mc:AlternateContent>
          <mc:Choice Requires="wpg">
            <w:drawing>
              <wp:anchor distT="0" distB="0" distL="114300" distR="114300" simplePos="0" relativeHeight="251652096" behindDoc="0" locked="0" layoutInCell="1" allowOverlap="1" wp14:anchorId="3B43514E" wp14:editId="06239963">
                <wp:simplePos x="0" y="0"/>
                <wp:positionH relativeFrom="column">
                  <wp:posOffset>0</wp:posOffset>
                </wp:positionH>
                <wp:positionV relativeFrom="paragraph">
                  <wp:posOffset>-2540</wp:posOffset>
                </wp:positionV>
                <wp:extent cx="4000500" cy="6048375"/>
                <wp:effectExtent l="0" t="0" r="0" b="9525"/>
                <wp:wrapTight wrapText="bothSides">
                  <wp:wrapPolygon edited="0">
                    <wp:start x="0" y="0"/>
                    <wp:lineTo x="0" y="21566"/>
                    <wp:lineTo x="21497" y="21566"/>
                    <wp:lineTo x="21497" y="0"/>
                    <wp:lineTo x="0" y="0"/>
                  </wp:wrapPolygon>
                </wp:wrapTight>
                <wp:docPr id="4" name="Group 4"/>
                <wp:cNvGraphicFramePr/>
                <a:graphic xmlns:a="http://schemas.openxmlformats.org/drawingml/2006/main">
                  <a:graphicData uri="http://schemas.microsoft.com/office/word/2010/wordprocessingGroup">
                    <wpg:wgp>
                      <wpg:cNvGrpSpPr/>
                      <wpg:grpSpPr>
                        <a:xfrm>
                          <a:off x="0" y="0"/>
                          <a:ext cx="4000500" cy="6048375"/>
                          <a:chOff x="0" y="0"/>
                          <a:chExt cx="4228465" cy="6273165"/>
                        </a:xfrm>
                      </wpg:grpSpPr>
                      <pic:pic xmlns:pic="http://schemas.openxmlformats.org/drawingml/2006/picture">
                        <pic:nvPicPr>
                          <pic:cNvPr id="8" name="Picture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228465" cy="5989955"/>
                          </a:xfrm>
                          <a:prstGeom prst="rect">
                            <a:avLst/>
                          </a:prstGeom>
                        </pic:spPr>
                      </pic:pic>
                      <wps:wsp>
                        <wps:cNvPr id="2" name="Text Box 2"/>
                        <wps:cNvSpPr txBox="1"/>
                        <wps:spPr>
                          <a:xfrm>
                            <a:off x="0" y="6048375"/>
                            <a:ext cx="4228465" cy="224790"/>
                          </a:xfrm>
                          <a:prstGeom prst="rect">
                            <a:avLst/>
                          </a:prstGeom>
                          <a:solidFill>
                            <a:prstClr val="white"/>
                          </a:solidFill>
                          <a:ln>
                            <a:noFill/>
                          </a:ln>
                        </wps:spPr>
                        <wps:txbx>
                          <w:txbxContent>
                            <w:p w14:paraId="4808E7E1" w14:textId="018894B6" w:rsidR="006A6411" w:rsidRPr="00BF59E0" w:rsidRDefault="006A6411" w:rsidP="00A67758">
                              <w:pPr>
                                <w:pStyle w:val="Caption"/>
                                <w:rPr>
                                  <w:sz w:val="24"/>
                                  <w:lang w:val="en" w:eastAsia="de-DE"/>
                                </w:rPr>
                              </w:pPr>
                              <w:r>
                                <w:t xml:space="preserve">Figure </w:t>
                              </w:r>
                              <w:r w:rsidR="00784ECC">
                                <w:fldChar w:fldCharType="begin"/>
                              </w:r>
                              <w:r w:rsidR="00784ECC">
                                <w:instrText xml:space="preserve"> SEQ Figure \* ARABIC </w:instrText>
                              </w:r>
                              <w:r w:rsidR="00784ECC">
                                <w:fldChar w:fldCharType="separate"/>
                              </w:r>
                              <w:r>
                                <w:rPr>
                                  <w:noProof/>
                                </w:rPr>
                                <w:t>2</w:t>
                              </w:r>
                              <w:r w:rsidR="00784ECC">
                                <w:rPr>
                                  <w:noProof/>
                                </w:rPr>
                                <w:fldChar w:fldCharType="end"/>
                              </w:r>
                              <w:r>
                                <w:t>: FoxToDos Project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43514E" id="Group 4" o:spid="_x0000_s1029" style="position:absolute;left:0;text-align:left;margin-left:0;margin-top:-.2pt;width:315pt;height:476.25pt;z-index:251652096;mso-width-relative:margin;mso-height-relative:margin" coordsize="42284,627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">
                <v:shape id="Picture 8" o:spid="_x0000_s1030" type="#_x0000_t75" style="position:absolute;width:42284;height:59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">
                  <v:imagedata r:id="rId14" o:title=""/>
                </v:shape>
                <v:shape id="_x0000_s1031" type="#_x0000_t202" style="position:absolute;top:60483;width:42284;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4808E7E1" w14:textId="018894B6" w:rsidR="006A6411" w:rsidRPr="00BF59E0" w:rsidRDefault="006A6411" w:rsidP="00A67758">
                        <w:pPr>
                          <w:pStyle w:val="Caption"/>
                          <w:rPr>
                            <w:sz w:val="24"/>
                            <w:lang w:val="en" w:eastAsia="de-DE"/>
                          </w:rPr>
                        </w:pPr>
                        <w:r>
                          <w:t xml:space="preserve">Figure </w:t>
                        </w:r>
                        <w:fldSimple w:instr=" SEQ Figure \* ARABIC ">
                          <w:r>
                            <w:rPr>
                              <w:noProof/>
                            </w:rPr>
                            <w:t>2</w:t>
                          </w:r>
                        </w:fldSimple>
                        <w:r>
                          <w:t>: FoxToDos Project Structure</w:t>
                        </w:r>
                      </w:p>
                    </w:txbxContent>
                  </v:textbox>
                </v:shape>
                <w10:wrap type="tight"/>
              </v:group>
            </w:pict>
          </mc:Fallback>
        </mc:AlternateContent>
      </w:r>
      <w:r w:rsidR="004728C6">
        <w:rPr>
          <w:lang w:val="en"/>
        </w:rPr>
        <w:t>ToDos.dbf, the free table with our tasks.</w:t>
      </w:r>
      <w:r>
        <w:rPr>
          <w:lang w:val="en"/>
        </w:rPr>
        <w:t xml:space="preserve"> </w:t>
      </w:r>
    </w:p>
    <w:p w14:paraId="3C259791" w14:textId="1DE324EA" w:rsidR="00A67758" w:rsidRDefault="00542486" w:rsidP="003A4E3F">
      <w:pPr>
        <w:pStyle w:val="bullet"/>
        <w:rPr>
          <w:lang w:val="en"/>
        </w:rPr>
      </w:pPr>
      <w:r>
        <w:rPr>
          <w:lang w:val="en"/>
        </w:rPr>
        <w:t>ToDos</w:t>
      </w:r>
      <w:r w:rsidR="00A67758">
        <w:rPr>
          <w:lang w:val="en"/>
        </w:rPr>
        <w:t>.scx</w:t>
      </w:r>
      <w:r>
        <w:rPr>
          <w:lang w:val="en"/>
        </w:rPr>
        <w:t>,</w:t>
      </w:r>
      <w:r w:rsidR="00A67758">
        <w:rPr>
          <w:lang w:val="en"/>
        </w:rPr>
        <w:t xml:space="preserve"> a form that</w:t>
      </w:r>
      <w:r>
        <w:rPr>
          <w:lang w:val="en"/>
        </w:rPr>
        <w:t xml:space="preserve"> serves as the user interface</w:t>
      </w:r>
      <w:r w:rsidR="00A67758">
        <w:rPr>
          <w:lang w:val="en"/>
        </w:rPr>
        <w:t xml:space="preserve"> and includes a grid that contains one custom control, cntToDo.</w:t>
      </w:r>
    </w:p>
    <w:p w14:paraId="2E0BEA2B" w14:textId="1DDDE507" w:rsidR="00A67758" w:rsidRDefault="00A67758" w:rsidP="003A4E3F">
      <w:pPr>
        <w:pStyle w:val="bullet"/>
        <w:rPr>
          <w:lang w:val="en"/>
        </w:rPr>
      </w:pPr>
      <w:r>
        <w:rPr>
          <w:lang w:val="en"/>
        </w:rPr>
        <w:t xml:space="preserve">ToDos.frx, a simple, wizard-generated report for those that like their tasks on paper.  </w:t>
      </w:r>
    </w:p>
    <w:p w14:paraId="674A57CF" w14:textId="70C51E62" w:rsidR="00A67758" w:rsidRDefault="00A67758" w:rsidP="003A4E3F">
      <w:pPr>
        <w:pStyle w:val="bullet"/>
        <w:rPr>
          <w:lang w:val="en"/>
        </w:rPr>
      </w:pPr>
      <w:r>
        <w:rPr>
          <w:lang w:val="en"/>
        </w:rPr>
        <w:t xml:space="preserve">ToDoUIClasses.vcx, a visual class library , that has the cntToDo control we use in the grid on our form. </w:t>
      </w:r>
    </w:p>
    <w:p w14:paraId="4962FF96" w14:textId="78FFB0E2" w:rsidR="00856047" w:rsidRDefault="00542486" w:rsidP="003A4E3F">
      <w:pPr>
        <w:pStyle w:val="bullet"/>
        <w:rPr>
          <w:lang w:val="en"/>
        </w:rPr>
      </w:pPr>
      <w:r>
        <w:rPr>
          <w:lang w:val="en"/>
        </w:rPr>
        <w:t xml:space="preserve">ToDoClasses.prg contains our </w:t>
      </w:r>
      <w:r w:rsidR="00FD7E3B">
        <w:rPr>
          <w:lang w:val="en"/>
        </w:rPr>
        <w:t xml:space="preserve">non-visual </w:t>
      </w:r>
      <w:r>
        <w:rPr>
          <w:lang w:val="en"/>
        </w:rPr>
        <w:t>business objects</w:t>
      </w:r>
      <w:r w:rsidR="00A67758">
        <w:rPr>
          <w:lang w:val="en"/>
        </w:rPr>
        <w:t xml:space="preserve">. </w:t>
      </w:r>
      <w:r w:rsidR="00FD7E3B">
        <w:rPr>
          <w:lang w:val="en"/>
        </w:rPr>
        <w:t xml:space="preserve"> while has one user interface control, cntToDo, for presenting each task on the form cohesively. Lastly, we have </w:t>
      </w:r>
      <w:r>
        <w:rPr>
          <w:lang w:val="en"/>
        </w:rPr>
        <w:t>a simple</w:t>
      </w:r>
      <w:r w:rsidR="00FD7E3B">
        <w:rPr>
          <w:lang w:val="en"/>
        </w:rPr>
        <w:t xml:space="preserve"> wizard-generated</w:t>
      </w:r>
      <w:r>
        <w:rPr>
          <w:lang w:val="en"/>
        </w:rPr>
        <w:t xml:space="preserve"> report </w:t>
      </w:r>
      <w:r w:rsidR="00CE7C74">
        <w:rPr>
          <w:lang w:val="en"/>
        </w:rPr>
        <w:t>Converting these to X# should be enough to give us a good feel for what the experience is like.</w:t>
      </w:r>
    </w:p>
    <w:p w14:paraId="038851BF" w14:textId="1FB4CDE0" w:rsidR="00A67758" w:rsidRDefault="00A67758" w:rsidP="003A4E3F">
      <w:pPr>
        <w:pStyle w:val="bulletlast"/>
      </w:pPr>
      <w:r>
        <w:t xml:space="preserve">ToDoMain.prg.  A simple startup program that gets us going. </w:t>
      </w:r>
    </w:p>
    <w:p w14:paraId="0431BF66" w14:textId="77777777" w:rsidR="00A67758" w:rsidRDefault="00A67758" w:rsidP="003A4E3F">
      <w:pPr>
        <w:pStyle w:val="bodytext"/>
        <w:rPr>
          <w:lang w:val="en"/>
        </w:rPr>
      </w:pPr>
    </w:p>
    <w:p w14:paraId="6A3C1449" w14:textId="77777777" w:rsidR="00A67758" w:rsidRDefault="00A67758">
      <w:pPr>
        <w:overflowPunct/>
        <w:autoSpaceDE/>
        <w:autoSpaceDN/>
        <w:adjustRightInd/>
        <w:spacing w:after="0"/>
        <w:textAlignment w:val="auto"/>
        <w:rPr>
          <w:rFonts w:ascii="Calibri" w:hAnsi="Calibri" w:cs="Arial"/>
          <w:b/>
          <w:bCs/>
          <w:iCs/>
          <w:color w:val="1F497D" w:themeColor="text2"/>
          <w:sz w:val="28"/>
          <w:szCs w:val="28"/>
          <w:lang w:val="en"/>
        </w:rPr>
      </w:pPr>
      <w:r>
        <w:rPr>
          <w:lang w:val="en"/>
        </w:rPr>
        <w:br w:type="page"/>
      </w:r>
    </w:p>
    <w:p w14:paraId="6C7DC81C" w14:textId="449A304F" w:rsidR="00CE7C74" w:rsidRDefault="00CE7C74" w:rsidP="00CE7C74">
      <w:pPr>
        <w:pStyle w:val="Heading2"/>
        <w:rPr>
          <w:lang w:val="en"/>
        </w:rPr>
      </w:pPr>
      <w:r>
        <w:rPr>
          <w:lang w:val="en"/>
        </w:rPr>
        <w:lastRenderedPageBreak/>
        <w:t>Conversion Strategy</w:t>
      </w:r>
    </w:p>
    <w:p w14:paraId="454E8D6A" w14:textId="1DB044C6" w:rsidR="00FD7E3B" w:rsidRDefault="00FD7E3B" w:rsidP="003A4E3F">
      <w:pPr>
        <w:pStyle w:val="firstparagraph"/>
        <w:rPr>
          <w:lang w:val="en"/>
        </w:rPr>
      </w:pPr>
      <w:r>
        <w:rPr>
          <w:lang w:val="en"/>
        </w:rPr>
        <w:t>The steps we’re going to follow to convert this Visual FoxPro application to X# is:</w:t>
      </w:r>
    </w:p>
    <w:p w14:paraId="0E4B29BD" w14:textId="3D4F8FAA" w:rsidR="00FD7E3B" w:rsidRDefault="00FD7E3B" w:rsidP="003A4E3F">
      <w:pPr>
        <w:pStyle w:val="bodytext"/>
        <w:numPr>
          <w:ilvl w:val="0"/>
          <w:numId w:val="22"/>
        </w:numPr>
        <w:rPr>
          <w:lang w:val="en"/>
        </w:rPr>
      </w:pPr>
      <w:r>
        <w:rPr>
          <w:lang w:val="en"/>
        </w:rPr>
        <w:t xml:space="preserve">Create a new </w:t>
      </w:r>
      <w:r w:rsidR="00532AD7" w:rsidRPr="00532AD7">
        <w:rPr>
          <w:lang w:val="en"/>
        </w:rPr>
        <w:t xml:space="preserve">solution </w:t>
      </w:r>
      <w:r>
        <w:rPr>
          <w:lang w:val="en"/>
        </w:rPr>
        <w:t>in Visual Studio</w:t>
      </w:r>
    </w:p>
    <w:p w14:paraId="1922B277" w14:textId="41AA4ED6" w:rsidR="00FD7E3B" w:rsidRDefault="003D73E4" w:rsidP="003A4E3F">
      <w:pPr>
        <w:pStyle w:val="bodytext"/>
        <w:numPr>
          <w:ilvl w:val="0"/>
          <w:numId w:val="22"/>
        </w:numPr>
        <w:rPr>
          <w:lang w:val="en"/>
        </w:rPr>
      </w:pPr>
      <w:r>
        <w:rPr>
          <w:lang w:val="en"/>
        </w:rPr>
        <w:t>Rewrite</w:t>
      </w:r>
      <w:r w:rsidR="00FD7E3B">
        <w:rPr>
          <w:lang w:val="en"/>
        </w:rPr>
        <w:t xml:space="preserve"> the </w:t>
      </w:r>
      <w:r w:rsidR="004728C6">
        <w:rPr>
          <w:lang w:val="en"/>
        </w:rPr>
        <w:t>classes in</w:t>
      </w:r>
      <w:r>
        <w:rPr>
          <w:lang w:val="en"/>
        </w:rPr>
        <w:t xml:space="preserve"> </w:t>
      </w:r>
      <w:r w:rsidR="00FD7E3B">
        <w:rPr>
          <w:lang w:val="en"/>
        </w:rPr>
        <w:t xml:space="preserve">ToDoClasses.prg </w:t>
      </w:r>
      <w:r>
        <w:rPr>
          <w:lang w:val="en"/>
        </w:rPr>
        <w:t xml:space="preserve">as </w:t>
      </w:r>
      <w:r w:rsidR="00FD7E3B">
        <w:rPr>
          <w:lang w:val="en"/>
        </w:rPr>
        <w:t>X# classes</w:t>
      </w:r>
    </w:p>
    <w:p w14:paraId="53CDA90F" w14:textId="7AB869FD" w:rsidR="00FD7E3B" w:rsidRDefault="00FD7E3B" w:rsidP="003A4E3F">
      <w:pPr>
        <w:pStyle w:val="bodytext"/>
        <w:numPr>
          <w:ilvl w:val="0"/>
          <w:numId w:val="22"/>
        </w:numPr>
        <w:rPr>
          <w:lang w:val="en"/>
        </w:rPr>
      </w:pPr>
      <w:r>
        <w:rPr>
          <w:lang w:val="en"/>
        </w:rPr>
        <w:t>Unit test those business objects</w:t>
      </w:r>
      <w:r w:rsidR="003D73E4">
        <w:rPr>
          <w:lang w:val="en"/>
        </w:rPr>
        <w:t xml:space="preserve"> inside of Visual Studio</w:t>
      </w:r>
    </w:p>
    <w:p w14:paraId="57AAF97E" w14:textId="0F630192" w:rsidR="00FD7E3B" w:rsidRDefault="00FD7E3B" w:rsidP="003A4E3F">
      <w:pPr>
        <w:pStyle w:val="bodytext"/>
        <w:numPr>
          <w:ilvl w:val="0"/>
          <w:numId w:val="22"/>
        </w:numPr>
        <w:rPr>
          <w:lang w:val="en"/>
        </w:rPr>
      </w:pPr>
      <w:r>
        <w:rPr>
          <w:lang w:val="en"/>
        </w:rPr>
        <w:t>Create a form in Visual Studio that uses those business objects</w:t>
      </w:r>
      <w:r w:rsidR="004728C6">
        <w:rPr>
          <w:lang w:val="en"/>
        </w:rPr>
        <w:t xml:space="preserve"> to interact with the database</w:t>
      </w:r>
      <w:r>
        <w:rPr>
          <w:lang w:val="en"/>
        </w:rPr>
        <w:t>, and also contains the equivalent of our user-interface composite control.</w:t>
      </w:r>
    </w:p>
    <w:p w14:paraId="111B1B55" w14:textId="3D5ADEC4" w:rsidR="00FD7E3B" w:rsidRDefault="00FD7E3B" w:rsidP="003A4E3F">
      <w:pPr>
        <w:pStyle w:val="bodytext"/>
        <w:numPr>
          <w:ilvl w:val="0"/>
          <w:numId w:val="22"/>
        </w:numPr>
        <w:rPr>
          <w:lang w:val="en"/>
        </w:rPr>
      </w:pPr>
      <w:r>
        <w:rPr>
          <w:lang w:val="en"/>
        </w:rPr>
        <w:t>Create an application that has code to setup, run our form, and shutdown.</w:t>
      </w:r>
    </w:p>
    <w:p w14:paraId="6E737A2A" w14:textId="2ADEAB1D" w:rsidR="00FD7E3B" w:rsidRPr="00FD7E3B" w:rsidRDefault="00FD7E3B" w:rsidP="003A4E3F">
      <w:pPr>
        <w:pStyle w:val="bodytext"/>
        <w:numPr>
          <w:ilvl w:val="0"/>
          <w:numId w:val="22"/>
        </w:numPr>
        <w:rPr>
          <w:lang w:val="en"/>
        </w:rPr>
      </w:pPr>
      <w:r>
        <w:rPr>
          <w:lang w:val="en"/>
        </w:rPr>
        <w:t xml:space="preserve">Look at </w:t>
      </w:r>
      <w:r w:rsidR="001461DC">
        <w:rPr>
          <w:lang w:val="en"/>
        </w:rPr>
        <w:t>possibilities</w:t>
      </w:r>
      <w:r>
        <w:rPr>
          <w:lang w:val="en"/>
        </w:rPr>
        <w:t xml:space="preserve"> for creating a report to output the tasks.</w:t>
      </w:r>
    </w:p>
    <w:p w14:paraId="4F506E4B" w14:textId="1F10B45E" w:rsidR="009F5792" w:rsidRDefault="009F5792" w:rsidP="008921E8">
      <w:pPr>
        <w:pStyle w:val="Heading1"/>
        <w:rPr>
          <w:lang w:val="en"/>
        </w:rPr>
      </w:pPr>
      <w:r>
        <w:rPr>
          <w:lang w:val="en"/>
        </w:rPr>
        <w:t>The Development Environment</w:t>
      </w:r>
    </w:p>
    <w:p w14:paraId="5EE4491F" w14:textId="07093D91" w:rsidR="009F5792" w:rsidRDefault="008921E8" w:rsidP="003A4E3F">
      <w:pPr>
        <w:pStyle w:val="bodytext"/>
        <w:rPr>
          <w:lang w:val="en"/>
        </w:rPr>
      </w:pPr>
      <w:r>
        <w:rPr>
          <w:lang w:val="en"/>
        </w:rPr>
        <w:t>For developing in X#, you have three choices:</w:t>
      </w:r>
    </w:p>
    <w:p w14:paraId="088B98BB" w14:textId="371CC431" w:rsidR="008921E8" w:rsidRDefault="008921E8" w:rsidP="003A4E3F">
      <w:pPr>
        <w:pStyle w:val="bodytext"/>
        <w:numPr>
          <w:ilvl w:val="0"/>
          <w:numId w:val="23"/>
        </w:numPr>
        <w:rPr>
          <w:lang w:val="en"/>
        </w:rPr>
      </w:pPr>
      <w:r>
        <w:rPr>
          <w:lang w:val="en"/>
        </w:rPr>
        <w:t>Use any editor you like (ahem, VI), and compile using the command-line compiler. I’ll leave it to the reader to explore this option.</w:t>
      </w:r>
    </w:p>
    <w:p w14:paraId="3B368F1B" w14:textId="7982CCD7" w:rsidR="008921E8" w:rsidRDefault="008921E8" w:rsidP="003A4E3F">
      <w:pPr>
        <w:pStyle w:val="bodytext"/>
        <w:numPr>
          <w:ilvl w:val="0"/>
          <w:numId w:val="23"/>
        </w:numPr>
        <w:rPr>
          <w:lang w:val="en"/>
        </w:rPr>
      </w:pPr>
      <w:r>
        <w:rPr>
          <w:lang w:val="en"/>
        </w:rPr>
        <w:t xml:space="preserve">XIDE, the X# integrated development environment that may be downloaded along with the rest of X#. XIDE is a perfectly serviceable environment and has a lot in common with Visual FoxPro’s IDE. It’s written in X# itself, so it provides a dramatic example of what the language can do in the right hands. </w:t>
      </w:r>
    </w:p>
    <w:p w14:paraId="4E44AFDE" w14:textId="0F448931" w:rsidR="008921E8" w:rsidRDefault="008921E8" w:rsidP="003A4E3F">
      <w:pPr>
        <w:pStyle w:val="bodytext"/>
        <w:numPr>
          <w:ilvl w:val="0"/>
          <w:numId w:val="23"/>
        </w:numPr>
        <w:rPr>
          <w:lang w:val="en"/>
        </w:rPr>
      </w:pPr>
      <w:r>
        <w:rPr>
          <w:lang w:val="en"/>
        </w:rPr>
        <w:t>Visual Studio, either the</w:t>
      </w:r>
      <w:r w:rsidR="00E72BA8">
        <w:rPr>
          <w:lang w:val="en"/>
        </w:rPr>
        <w:t xml:space="preserve"> Professional (ie </w:t>
      </w:r>
      <w:r>
        <w:rPr>
          <w:lang w:val="en"/>
        </w:rPr>
        <w:t>paid</w:t>
      </w:r>
      <w:r w:rsidR="00E72BA8">
        <w:rPr>
          <w:lang w:val="en"/>
        </w:rPr>
        <w:t>)</w:t>
      </w:r>
      <w:r>
        <w:rPr>
          <w:lang w:val="en"/>
        </w:rPr>
        <w:t xml:space="preserve"> or Community (ie free) Edition. The big advantage of Visual Studio is that it’s used by a lot of developers all over the world, so it’s well-supported by its developer and the community. It has a ton of features but in my experience it’s also a bit of a dog performance-wise and is a resource hog. It’s a hog and a dog –a hot dog if you will. (If you laughed at that joke, shoot me an email and I’ll buy you a drink the next time I see you.)</w:t>
      </w:r>
    </w:p>
    <w:p w14:paraId="56862814" w14:textId="5FAD34C6" w:rsidR="008921E8" w:rsidRDefault="008921E8" w:rsidP="003A4E3F">
      <w:pPr>
        <w:pStyle w:val="bodytext"/>
        <w:rPr>
          <w:lang w:val="en"/>
        </w:rPr>
      </w:pPr>
      <w:r>
        <w:rPr>
          <w:lang w:val="en"/>
        </w:rPr>
        <w:t xml:space="preserve">Visual Studio </w:t>
      </w:r>
      <w:r w:rsidR="00A67758">
        <w:rPr>
          <w:lang w:val="en"/>
        </w:rPr>
        <w:t xml:space="preserve">Professional </w:t>
      </w:r>
      <w:r>
        <w:rPr>
          <w:lang w:val="en"/>
        </w:rPr>
        <w:t>2017 is the environment I’ll be using for this session.</w:t>
      </w:r>
      <w:r w:rsidR="004C2D7B">
        <w:rPr>
          <w:lang w:val="en"/>
        </w:rPr>
        <w:t xml:space="preserve"> If you’re not familiar with Visual Studio, the X# Help File has an introduction on using X# in Visual Studio. </w:t>
      </w:r>
    </w:p>
    <w:p w14:paraId="16011D86" w14:textId="0A9B2A6E" w:rsidR="008921E8" w:rsidRDefault="00A67758" w:rsidP="00A67758">
      <w:pPr>
        <w:pStyle w:val="Heading2"/>
        <w:rPr>
          <w:lang w:val="en"/>
        </w:rPr>
      </w:pPr>
      <w:r>
        <w:rPr>
          <w:lang w:val="en"/>
        </w:rPr>
        <w:t xml:space="preserve">Create a New </w:t>
      </w:r>
      <w:r w:rsidR="00E72BA8">
        <w:rPr>
          <w:lang w:val="en"/>
        </w:rPr>
        <w:t>Solution</w:t>
      </w:r>
    </w:p>
    <w:p w14:paraId="391412F3" w14:textId="60AEDB1C" w:rsidR="00BD6E8C" w:rsidRDefault="00E72BA8" w:rsidP="003A4E3F">
      <w:pPr>
        <w:pStyle w:val="firstparagraph"/>
        <w:rPr>
          <w:lang w:val="en"/>
        </w:rPr>
      </w:pPr>
      <w:r>
        <w:rPr>
          <w:lang w:val="en"/>
        </w:rPr>
        <w:t xml:space="preserve">In Visual Studio’s parlance, a “Solution” </w:t>
      </w:r>
      <w:r w:rsidR="000B55C1">
        <w:rPr>
          <w:lang w:val="en"/>
        </w:rPr>
        <w:t xml:space="preserve">is the main structure for an application. It’s a collection of Projects, which are the main work units. </w:t>
      </w:r>
      <w:r w:rsidR="00BD6E8C">
        <w:rPr>
          <w:lang w:val="en"/>
        </w:rPr>
        <w:t>It’s good practice to put business objects in their own Project</w:t>
      </w:r>
      <w:r w:rsidR="00F54F6F">
        <w:rPr>
          <w:lang w:val="en"/>
        </w:rPr>
        <w:t xml:space="preserve"> and keep user interface elements in their own separate Project</w:t>
      </w:r>
      <w:r w:rsidR="00BD6E8C">
        <w:rPr>
          <w:lang w:val="en"/>
        </w:rPr>
        <w:t>, because then the</w:t>
      </w:r>
      <w:r w:rsidR="00F54F6F">
        <w:rPr>
          <w:lang w:val="en"/>
        </w:rPr>
        <w:t xml:space="preserve"> business objects</w:t>
      </w:r>
      <w:r w:rsidR="00BD6E8C">
        <w:rPr>
          <w:lang w:val="en"/>
        </w:rPr>
        <w:t xml:space="preserve"> </w:t>
      </w:r>
      <w:r w:rsidR="006A6411">
        <w:rPr>
          <w:lang w:val="en"/>
        </w:rPr>
        <w:t>could</w:t>
      </w:r>
      <w:r w:rsidR="00BD6E8C">
        <w:rPr>
          <w:lang w:val="en"/>
        </w:rPr>
        <w:t xml:space="preserve"> be </w:t>
      </w:r>
      <w:r w:rsidR="006A6411">
        <w:rPr>
          <w:lang w:val="en"/>
        </w:rPr>
        <w:t xml:space="preserve">separated and </w:t>
      </w:r>
      <w:r w:rsidR="00BD6E8C">
        <w:rPr>
          <w:lang w:val="en"/>
        </w:rPr>
        <w:t xml:space="preserve">re-used </w:t>
      </w:r>
      <w:r w:rsidR="00F54F6F">
        <w:rPr>
          <w:lang w:val="en"/>
        </w:rPr>
        <w:t xml:space="preserve">(i.e. “referenced”) </w:t>
      </w:r>
      <w:r w:rsidR="00BD6E8C">
        <w:rPr>
          <w:lang w:val="en"/>
        </w:rPr>
        <w:t xml:space="preserve">in multiple </w:t>
      </w:r>
      <w:r w:rsidR="00F54F6F">
        <w:rPr>
          <w:lang w:val="en"/>
        </w:rPr>
        <w:t>S</w:t>
      </w:r>
      <w:r w:rsidR="00BD6E8C">
        <w:rPr>
          <w:lang w:val="en"/>
        </w:rPr>
        <w:t>olutions</w:t>
      </w:r>
      <w:r w:rsidR="00D5540A">
        <w:rPr>
          <w:lang w:val="en"/>
        </w:rPr>
        <w:t>.</w:t>
      </w:r>
      <w:r w:rsidR="00F54F6F">
        <w:rPr>
          <w:lang w:val="en"/>
        </w:rPr>
        <w:t xml:space="preserve"> </w:t>
      </w:r>
    </w:p>
    <w:p w14:paraId="713275EE" w14:textId="6A5630ED" w:rsidR="00E72BA8" w:rsidRDefault="000B55C1" w:rsidP="003A4E3F">
      <w:pPr>
        <w:pStyle w:val="firstparagraph"/>
        <w:rPr>
          <w:lang w:val="en"/>
        </w:rPr>
      </w:pPr>
      <w:r>
        <w:rPr>
          <w:lang w:val="en"/>
        </w:rPr>
        <w:lastRenderedPageBreak/>
        <w:t xml:space="preserve">To create a new Solution from scratch, choose File, New, </w:t>
      </w:r>
      <w:r w:rsidRPr="000B55C1">
        <w:rPr>
          <w:i/>
          <w:iCs/>
          <w:lang w:val="en"/>
        </w:rPr>
        <w:t>Project</w:t>
      </w:r>
      <w:r>
        <w:rPr>
          <w:lang w:val="en"/>
        </w:rPr>
        <w:t xml:space="preserve"> from the menu. The dialog lets you specify the name of the </w:t>
      </w:r>
      <w:r w:rsidR="00F54F6F">
        <w:rPr>
          <w:lang w:val="en"/>
        </w:rPr>
        <w:t>S</w:t>
      </w:r>
      <w:r>
        <w:rPr>
          <w:lang w:val="en"/>
        </w:rPr>
        <w:t xml:space="preserve">olution that will contain your new </w:t>
      </w:r>
      <w:r w:rsidR="00F54F6F">
        <w:rPr>
          <w:lang w:val="en"/>
        </w:rPr>
        <w:t>P</w:t>
      </w:r>
      <w:r>
        <w:rPr>
          <w:lang w:val="en"/>
        </w:rPr>
        <w:t>roject</w:t>
      </w:r>
      <w:r w:rsidR="00AE12F3">
        <w:rPr>
          <w:lang w:val="en"/>
        </w:rPr>
        <w:t xml:space="preserve">, and will create the solution for you. </w:t>
      </w:r>
      <w:r>
        <w:rPr>
          <w:lang w:val="en"/>
        </w:rPr>
        <w:t xml:space="preserve">(If you wanted to create a new project as part of an </w:t>
      </w:r>
      <w:r w:rsidRPr="000B55C1">
        <w:rPr>
          <w:i/>
          <w:iCs/>
          <w:lang w:val="en"/>
        </w:rPr>
        <w:t>existing</w:t>
      </w:r>
      <w:r>
        <w:rPr>
          <w:lang w:val="en"/>
        </w:rPr>
        <w:t xml:space="preserve"> Solution, you must open that Solution, and choose </w:t>
      </w:r>
      <w:r w:rsidR="00AE12F3">
        <w:rPr>
          <w:lang w:val="en"/>
        </w:rPr>
        <w:t>Add, New Project. See</w:t>
      </w:r>
      <w:r w:rsidR="00973905">
        <w:rPr>
          <w:lang w:val="en"/>
        </w:rPr>
        <w:t xml:space="preserve"> </w:t>
      </w:r>
      <w:r w:rsidR="00973905" w:rsidRPr="00973905">
        <w:rPr>
          <w:rStyle w:val="figurename"/>
        </w:rPr>
        <w:fldChar w:fldCharType="begin"/>
      </w:r>
      <w:r w:rsidR="00973905" w:rsidRPr="00973905">
        <w:rPr>
          <w:rStyle w:val="figurename"/>
        </w:rPr>
        <w:instrText xml:space="preserve"> REF _Ref52024745 \h </w:instrText>
      </w:r>
      <w:r w:rsidR="00973905">
        <w:rPr>
          <w:rStyle w:val="figurename"/>
        </w:rPr>
        <w:instrText xml:space="preserve"> \* MERGEFORMAT </w:instrText>
      </w:r>
      <w:r w:rsidR="00973905" w:rsidRPr="00973905">
        <w:rPr>
          <w:rStyle w:val="figurename"/>
        </w:rPr>
      </w:r>
      <w:r w:rsidR="00973905" w:rsidRPr="00973905">
        <w:rPr>
          <w:rStyle w:val="figurename"/>
        </w:rPr>
        <w:fldChar w:fldCharType="separate"/>
      </w:r>
      <w:r w:rsidR="00973905" w:rsidRPr="00973905">
        <w:rPr>
          <w:rStyle w:val="figurename"/>
        </w:rPr>
        <w:t>Figure 4</w:t>
      </w:r>
      <w:r w:rsidR="00973905" w:rsidRPr="00973905">
        <w:rPr>
          <w:rStyle w:val="figurename"/>
        </w:rPr>
        <w:fldChar w:fldCharType="end"/>
      </w:r>
      <w:r w:rsidR="00AE12F3">
        <w:rPr>
          <w:lang w:val="en"/>
        </w:rPr>
        <w:t>).</w:t>
      </w:r>
    </w:p>
    <w:p w14:paraId="04D75573" w14:textId="456EBFA7" w:rsidR="00F54F6F" w:rsidRPr="00F54F6F" w:rsidRDefault="00CC52DC" w:rsidP="003A4E3F">
      <w:pPr>
        <w:pStyle w:val="bodytext"/>
        <w:rPr>
          <w:lang w:val="en"/>
        </w:rPr>
      </w:pPr>
      <w:r>
        <w:rPr>
          <w:noProof/>
        </w:rPr>
        <mc:AlternateContent>
          <mc:Choice Requires="wpg">
            <w:drawing>
              <wp:anchor distT="0" distB="0" distL="114300" distR="114300" simplePos="0" relativeHeight="251660288" behindDoc="0" locked="0" layoutInCell="1" allowOverlap="1" wp14:anchorId="78B85AAA" wp14:editId="6FF4EC99">
                <wp:simplePos x="0" y="0"/>
                <wp:positionH relativeFrom="column">
                  <wp:posOffset>0</wp:posOffset>
                </wp:positionH>
                <wp:positionV relativeFrom="paragraph">
                  <wp:posOffset>690245</wp:posOffset>
                </wp:positionV>
                <wp:extent cx="5743575" cy="5162550"/>
                <wp:effectExtent l="0" t="0" r="9525" b="0"/>
                <wp:wrapSquare wrapText="bothSides"/>
                <wp:docPr id="14" name="Group 14"/>
                <wp:cNvGraphicFramePr/>
                <a:graphic xmlns:a="http://schemas.openxmlformats.org/drawingml/2006/main">
                  <a:graphicData uri="http://schemas.microsoft.com/office/word/2010/wordprocessingGroup">
                    <wpg:wgp>
                      <wpg:cNvGrpSpPr/>
                      <wpg:grpSpPr>
                        <a:xfrm>
                          <a:off x="0" y="0"/>
                          <a:ext cx="5743575" cy="5162550"/>
                          <a:chOff x="0" y="0"/>
                          <a:chExt cx="5943600" cy="5558790"/>
                        </a:xfrm>
                      </wpg:grpSpPr>
                      <pic:pic xmlns:pic="http://schemas.openxmlformats.org/drawingml/2006/picture">
                        <pic:nvPicPr>
                          <pic:cNvPr id="5" name="Picture 5" descr="Graphical user interface, application&#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5280660"/>
                          </a:xfrm>
                          <a:prstGeom prst="rect">
                            <a:avLst/>
                          </a:prstGeom>
                        </pic:spPr>
                      </pic:pic>
                      <wps:wsp>
                        <wps:cNvPr id="13" name="Text Box 13"/>
                        <wps:cNvSpPr txBox="1"/>
                        <wps:spPr>
                          <a:xfrm>
                            <a:off x="0" y="5334000"/>
                            <a:ext cx="5943600" cy="224790"/>
                          </a:xfrm>
                          <a:prstGeom prst="rect">
                            <a:avLst/>
                          </a:prstGeom>
                          <a:solidFill>
                            <a:prstClr val="white"/>
                          </a:solidFill>
                          <a:ln>
                            <a:noFill/>
                          </a:ln>
                        </wps:spPr>
                        <wps:txbx>
                          <w:txbxContent>
                            <w:p w14:paraId="020CA848" w14:textId="79A54941" w:rsidR="006A6411" w:rsidRPr="00234A28" w:rsidRDefault="006A6411" w:rsidP="00AE12F3">
                              <w:pPr>
                                <w:pStyle w:val="Caption"/>
                                <w:rPr>
                                  <w:noProof/>
                                  <w:sz w:val="24"/>
                                  <w:lang w:val="en" w:eastAsia="de-DE"/>
                                </w:rPr>
                              </w:pPr>
                              <w:bookmarkStart w:id="3" w:name="_Ref52025495"/>
                              <w:r>
                                <w:t xml:space="preserve">Figure </w:t>
                              </w:r>
                              <w:r w:rsidR="00784ECC">
                                <w:fldChar w:fldCharType="begin"/>
                              </w:r>
                              <w:r w:rsidR="00784ECC">
                                <w:instrText xml:space="preserve"> SEQ Figure \* ARABIC </w:instrText>
                              </w:r>
                              <w:r w:rsidR="00784ECC">
                                <w:fldChar w:fldCharType="separate"/>
                              </w:r>
                              <w:r>
                                <w:rPr>
                                  <w:noProof/>
                                </w:rPr>
                                <w:t>3</w:t>
                              </w:r>
                              <w:r w:rsidR="00784ECC">
                                <w:rPr>
                                  <w:noProof/>
                                </w:rPr>
                                <w:fldChar w:fldCharType="end"/>
                              </w:r>
                              <w:bookmarkEnd w:id="3"/>
                              <w:r>
                                <w:t>: New Project dialog, with interesting Project Templates noted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B85AAA" id="Group 14" o:spid="_x0000_s1032" style="position:absolute;margin-left:0;margin-top:54.35pt;width:452.25pt;height:406.5pt;z-index:251660288;mso-width-relative:margin;mso-height-relative:margin" coordsize="59436,555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">
                <v:shape id="Picture 5" o:spid="_x0000_s1033" type="#_x0000_t75" alt="Graphical user interface, application&#10;&#10;Description automatically generated" style="position:absolute;width:59436;height:52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">
                  <v:imagedata r:id="rId16" o:title="Graphical user interface, application&#10;&#10;Description automatically generated"/>
                </v:shape>
                <v:shape id="Text Box 13" o:spid="_x0000_s1034" type="#_x0000_t202" style="position:absolute;top:53340;width:59436;height:2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020CA848" w14:textId="79A54941" w:rsidR="006A6411" w:rsidRPr="00234A28" w:rsidRDefault="006A6411" w:rsidP="00AE12F3">
                        <w:pPr>
                          <w:pStyle w:val="Caption"/>
                          <w:rPr>
                            <w:noProof/>
                            <w:sz w:val="24"/>
                            <w:lang w:val="en" w:eastAsia="de-DE"/>
                          </w:rPr>
                        </w:pPr>
                        <w:bookmarkStart w:id="5" w:name="_Ref52025495"/>
                        <w:r>
                          <w:t xml:space="preserve">Figure </w:t>
                        </w:r>
                        <w:fldSimple w:instr=" SEQ Figure \* ARABIC ">
                          <w:r>
                            <w:rPr>
                              <w:noProof/>
                            </w:rPr>
                            <w:t>3</w:t>
                          </w:r>
                        </w:fldSimple>
                        <w:bookmarkEnd w:id="5"/>
                        <w:r>
                          <w:t>: New Project dialog, with interesting Project Templates noted</w:t>
                        </w:r>
                      </w:p>
                    </w:txbxContent>
                  </v:textbox>
                </v:shape>
                <w10:wrap type="square"/>
              </v:group>
            </w:pict>
          </mc:Fallback>
        </mc:AlternateContent>
      </w:r>
      <w:r w:rsidR="00F54F6F">
        <w:rPr>
          <w:lang w:val="en"/>
        </w:rPr>
        <w:t xml:space="preserve">Because we’ve installed X# already (an exercise left to the reader, but it’s a straightforward download and install from http://www.xsharp.info), we have XSharp Templates available to us. </w:t>
      </w:r>
    </w:p>
    <w:p w14:paraId="39F79884" w14:textId="5BA43414" w:rsidR="00AE12F3" w:rsidRDefault="00AE12F3" w:rsidP="003A4E3F">
      <w:pPr>
        <w:pStyle w:val="bodytext"/>
      </w:pPr>
    </w:p>
    <w:p w14:paraId="2F037754" w14:textId="19C6F724" w:rsidR="000327A7" w:rsidRDefault="000327A7" w:rsidP="000327A7">
      <w:pPr>
        <w:pStyle w:val="Heading30"/>
      </w:pPr>
      <w:r>
        <w:t xml:space="preserve">What do </w:t>
      </w:r>
      <w:r w:rsidR="00B70E90">
        <w:t xml:space="preserve">Project </w:t>
      </w:r>
      <w:r>
        <w:t>Templates do for you?</w:t>
      </w:r>
    </w:p>
    <w:p w14:paraId="13913D6C" w14:textId="007FC128" w:rsidR="000327A7" w:rsidRDefault="00B70E90" w:rsidP="003A4E3F">
      <w:pPr>
        <w:pStyle w:val="bodytext"/>
        <w:rPr>
          <w:lang w:val="en"/>
        </w:rPr>
      </w:pPr>
      <w:r>
        <w:rPr>
          <w:lang w:val="en"/>
        </w:rPr>
        <w:t xml:space="preserve">Project </w:t>
      </w:r>
      <w:r w:rsidR="00393126">
        <w:rPr>
          <w:lang w:val="en"/>
        </w:rPr>
        <w:t xml:space="preserve">Templates </w:t>
      </w:r>
      <w:r>
        <w:rPr>
          <w:lang w:val="en"/>
        </w:rPr>
        <w:t xml:space="preserve">set </w:t>
      </w:r>
      <w:r w:rsidR="00393126">
        <w:rPr>
          <w:lang w:val="en"/>
        </w:rPr>
        <w:t xml:space="preserve">certain properties (see </w:t>
      </w:r>
      <w:r w:rsidR="00393126" w:rsidRPr="00393126">
        <w:rPr>
          <w:rStyle w:val="figurename"/>
        </w:rPr>
        <w:fldChar w:fldCharType="begin"/>
      </w:r>
      <w:r w:rsidR="00393126" w:rsidRPr="00393126">
        <w:rPr>
          <w:rStyle w:val="figurename"/>
        </w:rPr>
        <w:instrText xml:space="preserve"> REF _Ref52025545 \h </w:instrText>
      </w:r>
      <w:r w:rsidR="00393126">
        <w:rPr>
          <w:rStyle w:val="figurename"/>
        </w:rPr>
        <w:instrText xml:space="preserve"> \* MERGEFORMAT </w:instrText>
      </w:r>
      <w:r w:rsidR="00393126" w:rsidRPr="00393126">
        <w:rPr>
          <w:rStyle w:val="figurename"/>
        </w:rPr>
      </w:r>
      <w:r w:rsidR="00393126" w:rsidRPr="00393126">
        <w:rPr>
          <w:rStyle w:val="figurename"/>
        </w:rPr>
        <w:fldChar w:fldCharType="separate"/>
      </w:r>
      <w:r w:rsidR="00393126" w:rsidRPr="00393126">
        <w:rPr>
          <w:rStyle w:val="figurename"/>
        </w:rPr>
        <w:t>Figure 4</w:t>
      </w:r>
      <w:r w:rsidR="00393126" w:rsidRPr="00393126">
        <w:rPr>
          <w:rStyle w:val="figurename"/>
        </w:rPr>
        <w:fldChar w:fldCharType="end"/>
      </w:r>
      <w:r w:rsidR="00393126">
        <w:rPr>
          <w:lang w:val="en"/>
        </w:rPr>
        <w:t xml:space="preserve">) </w:t>
      </w:r>
      <w:r>
        <w:rPr>
          <w:lang w:val="en"/>
        </w:rPr>
        <w:t xml:space="preserve">of the project that are tweaked for that </w:t>
      </w:r>
      <w:r w:rsidR="00393126">
        <w:rPr>
          <w:lang w:val="en"/>
        </w:rPr>
        <w:t>project type</w:t>
      </w:r>
      <w:r>
        <w:rPr>
          <w:lang w:val="en"/>
        </w:rPr>
        <w:t xml:space="preserve">. They may also include </w:t>
      </w:r>
      <w:r w:rsidR="00393126">
        <w:rPr>
          <w:lang w:val="en"/>
        </w:rPr>
        <w:t xml:space="preserve">code files and other assets that that type of project will typically use. </w:t>
      </w:r>
      <w:r>
        <w:rPr>
          <w:lang w:val="en"/>
        </w:rPr>
        <w:t>For example, n</w:t>
      </w:r>
      <w:r w:rsidR="00393126">
        <w:rPr>
          <w:lang w:val="en"/>
        </w:rPr>
        <w:t xml:space="preserve">otice how the Dialect is automatically set to </w:t>
      </w:r>
      <w:r w:rsidR="00393126">
        <w:rPr>
          <w:b/>
          <w:lang w:val="en"/>
        </w:rPr>
        <w:t>FoxPro</w:t>
      </w:r>
      <w:r w:rsidR="00393126">
        <w:rPr>
          <w:lang w:val="en"/>
        </w:rPr>
        <w:t xml:space="preserve"> after we create a Project based on the </w:t>
      </w:r>
      <w:r w:rsidR="00393126">
        <w:rPr>
          <w:b/>
          <w:lang w:val="en"/>
        </w:rPr>
        <w:t>Class Library FoxPro Dialect</w:t>
      </w:r>
      <w:r w:rsidR="00393126">
        <w:rPr>
          <w:lang w:val="en"/>
        </w:rPr>
        <w:t xml:space="preserve"> template. Project</w:t>
      </w:r>
      <w:r>
        <w:rPr>
          <w:lang w:val="en"/>
        </w:rPr>
        <w:t xml:space="preserve">s based on </w:t>
      </w:r>
      <w:r>
        <w:rPr>
          <w:lang w:val="en"/>
        </w:rPr>
        <w:lastRenderedPageBreak/>
        <w:t>this template</w:t>
      </w:r>
      <w:r w:rsidR="00393126">
        <w:rPr>
          <w:lang w:val="en"/>
        </w:rPr>
        <w:t xml:space="preserve"> also contains </w:t>
      </w:r>
      <w:r>
        <w:rPr>
          <w:lang w:val="en"/>
        </w:rPr>
        <w:t xml:space="preserve">one </w:t>
      </w:r>
      <w:r w:rsidR="00393126">
        <w:rPr>
          <w:lang w:val="en"/>
        </w:rPr>
        <w:t>barebones PRG library to get us started</w:t>
      </w:r>
      <w:r w:rsidR="00E05D08">
        <w:rPr>
          <w:lang w:val="en"/>
        </w:rPr>
        <w:t xml:space="preserve"> (</w:t>
      </w:r>
      <w:r w:rsidR="00E05D08" w:rsidRPr="00E05D08">
        <w:rPr>
          <w:rStyle w:val="figurename"/>
        </w:rPr>
        <w:fldChar w:fldCharType="begin"/>
      </w:r>
      <w:r w:rsidR="00E05D08" w:rsidRPr="00E05D08">
        <w:rPr>
          <w:rStyle w:val="figurename"/>
        </w:rPr>
        <w:instrText xml:space="preserve"> REF _Ref52027626 \h </w:instrText>
      </w:r>
      <w:r w:rsidR="00E05D08">
        <w:rPr>
          <w:rStyle w:val="figurename"/>
        </w:rPr>
        <w:instrText xml:space="preserve"> \* MERGEFORMAT </w:instrText>
      </w:r>
      <w:r w:rsidR="00E05D08" w:rsidRPr="00E05D08">
        <w:rPr>
          <w:rStyle w:val="figurename"/>
        </w:rPr>
      </w:r>
      <w:r w:rsidR="00E05D08" w:rsidRPr="00E05D08">
        <w:rPr>
          <w:rStyle w:val="figurename"/>
        </w:rPr>
        <w:fldChar w:fldCharType="separate"/>
      </w:r>
      <w:r w:rsidR="00E05D08" w:rsidRPr="00E05D08">
        <w:rPr>
          <w:rStyle w:val="figurename"/>
        </w:rPr>
        <w:t>Figure 5</w:t>
      </w:r>
      <w:r w:rsidR="00E05D08" w:rsidRPr="00E05D08">
        <w:rPr>
          <w:rStyle w:val="figurename"/>
        </w:rPr>
        <w:fldChar w:fldCharType="end"/>
      </w:r>
      <w:r w:rsidR="00E05D08">
        <w:rPr>
          <w:lang w:val="en"/>
        </w:rPr>
        <w:t>)</w:t>
      </w:r>
      <w:r>
        <w:rPr>
          <w:lang w:val="en"/>
        </w:rPr>
        <w:t xml:space="preserve"> </w:t>
      </w:r>
      <w:r w:rsidR="00393126">
        <w:rPr>
          <w:lang w:val="en"/>
        </w:rPr>
        <w:t xml:space="preserve">, but </w:t>
      </w:r>
      <w:r>
        <w:rPr>
          <w:lang w:val="en"/>
        </w:rPr>
        <w:t xml:space="preserve">they </w:t>
      </w:r>
      <w:r w:rsidR="00393126">
        <w:rPr>
          <w:lang w:val="en"/>
        </w:rPr>
        <w:t xml:space="preserve">could contain </w:t>
      </w:r>
      <w:r>
        <w:rPr>
          <w:lang w:val="en"/>
        </w:rPr>
        <w:t xml:space="preserve">include as much as </w:t>
      </w:r>
      <w:r w:rsidR="00393126">
        <w:rPr>
          <w:lang w:val="en"/>
        </w:rPr>
        <w:t xml:space="preserve">a complete application framework. </w:t>
      </w:r>
    </w:p>
    <w:p w14:paraId="744D2D22" w14:textId="77777777" w:rsidR="004C2D7B" w:rsidRDefault="00393126" w:rsidP="003A4E3F">
      <w:pPr>
        <w:pStyle w:val="bodytext"/>
        <w:rPr>
          <w:lang w:val="en"/>
        </w:rPr>
      </w:pPr>
      <w:r>
        <w:rPr>
          <w:lang w:val="en"/>
        </w:rPr>
        <w:t>Visual Studio allows developers to create their own Project templates, much like Word and Excel allow you to create your own templates for documents and spreadsheets.</w:t>
      </w:r>
      <w:r w:rsidR="00A90747">
        <w:rPr>
          <w:noProof/>
          <w:lang w:val="en"/>
        </w:rPr>
        <mc:AlternateContent>
          <mc:Choice Requires="wpg">
            <w:drawing>
              <wp:anchor distT="0" distB="0" distL="114300" distR="114300" simplePos="0" relativeHeight="251673600" behindDoc="1" locked="0" layoutInCell="1" allowOverlap="1" wp14:anchorId="4EF383B3" wp14:editId="4DB28BD3">
                <wp:simplePos x="0" y="0"/>
                <wp:positionH relativeFrom="column">
                  <wp:posOffset>2200275</wp:posOffset>
                </wp:positionH>
                <wp:positionV relativeFrom="paragraph">
                  <wp:posOffset>497840</wp:posOffset>
                </wp:positionV>
                <wp:extent cx="3630295" cy="6997065"/>
                <wp:effectExtent l="0" t="0" r="8255" b="0"/>
                <wp:wrapTight wrapText="bothSides">
                  <wp:wrapPolygon edited="0">
                    <wp:start x="0" y="0"/>
                    <wp:lineTo x="0" y="21524"/>
                    <wp:lineTo x="21536" y="21524"/>
                    <wp:lineTo x="21536" y="0"/>
                    <wp:lineTo x="0" y="0"/>
                  </wp:wrapPolygon>
                </wp:wrapTight>
                <wp:docPr id="25" name="Group 25"/>
                <wp:cNvGraphicFramePr/>
                <a:graphic xmlns:a="http://schemas.openxmlformats.org/drawingml/2006/main">
                  <a:graphicData uri="http://schemas.microsoft.com/office/word/2010/wordprocessingGroup">
                    <wpg:wgp>
                      <wpg:cNvGrpSpPr/>
                      <wpg:grpSpPr>
                        <a:xfrm>
                          <a:off x="0" y="0"/>
                          <a:ext cx="3630295" cy="6997065"/>
                          <a:chOff x="0" y="0"/>
                          <a:chExt cx="3630295" cy="6997065"/>
                        </a:xfrm>
                      </wpg:grpSpPr>
                      <wpg:grpSp>
                        <wpg:cNvPr id="23" name="Group 23"/>
                        <wpg:cNvGrpSpPr/>
                        <wpg:grpSpPr>
                          <a:xfrm>
                            <a:off x="0" y="0"/>
                            <a:ext cx="3630295" cy="6715125"/>
                            <a:chOff x="0" y="0"/>
                            <a:chExt cx="3630295" cy="6715125"/>
                          </a:xfrm>
                        </wpg:grpSpPr>
                        <pic:pic xmlns:pic="http://schemas.openxmlformats.org/drawingml/2006/picture">
                          <pic:nvPicPr>
                            <pic:cNvPr id="15" name="Picture 15" descr="Graphical user interface, text, application, email&#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19050" y="0"/>
                              <a:ext cx="3611245" cy="2143125"/>
                            </a:xfrm>
                            <a:prstGeom prst="rect">
                              <a:avLst/>
                            </a:prstGeom>
                          </pic:spPr>
                        </pic:pic>
                        <wpg:grpSp>
                          <wpg:cNvPr id="22" name="Group 22"/>
                          <wpg:cNvGrpSpPr/>
                          <wpg:grpSpPr>
                            <a:xfrm>
                              <a:off x="0" y="2143125"/>
                              <a:ext cx="3629025" cy="4572000"/>
                              <a:chOff x="0" y="0"/>
                              <a:chExt cx="3967480" cy="4848225"/>
                            </a:xfrm>
                          </wpg:grpSpPr>
                          <pic:pic xmlns:pic="http://schemas.openxmlformats.org/drawingml/2006/picture">
                            <pic:nvPicPr>
                              <pic:cNvPr id="21" name="Picture 2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2381250"/>
                                <a:ext cx="3967480" cy="2466975"/>
                              </a:xfrm>
                              <a:prstGeom prst="rect">
                                <a:avLst/>
                              </a:prstGeom>
                            </pic:spPr>
                          </pic:pic>
                          <pic:pic xmlns:pic="http://schemas.openxmlformats.org/drawingml/2006/picture">
                            <pic:nvPicPr>
                              <pic:cNvPr id="20" name="Picture 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867150" cy="2383790"/>
                              </a:xfrm>
                              <a:prstGeom prst="rect">
                                <a:avLst/>
                              </a:prstGeom>
                            </pic:spPr>
                          </pic:pic>
                        </wpg:grpSp>
                      </wpg:grpSp>
                      <wps:wsp>
                        <wps:cNvPr id="24" name="Text Box 24"/>
                        <wps:cNvSpPr txBox="1"/>
                        <wps:spPr>
                          <a:xfrm>
                            <a:off x="0" y="6772275"/>
                            <a:ext cx="3630295" cy="224790"/>
                          </a:xfrm>
                          <a:prstGeom prst="rect">
                            <a:avLst/>
                          </a:prstGeom>
                          <a:solidFill>
                            <a:prstClr val="white"/>
                          </a:solidFill>
                          <a:ln>
                            <a:noFill/>
                          </a:ln>
                        </wps:spPr>
                        <wps:txbx>
                          <w:txbxContent>
                            <w:p w14:paraId="5AD91FFD" w14:textId="6CDA6742" w:rsidR="006A6411" w:rsidRPr="00472DBD" w:rsidRDefault="006A6411" w:rsidP="00A90747">
                              <w:pPr>
                                <w:pStyle w:val="Caption"/>
                                <w:rPr>
                                  <w:noProof/>
                                  <w:sz w:val="24"/>
                                  <w:lang w:val="en" w:eastAsia="de-DE"/>
                                </w:rPr>
                              </w:pPr>
                              <w:bookmarkStart w:id="4" w:name="_Ref52026519"/>
                              <w:r>
                                <w:t xml:space="preserve">Figure </w:t>
                              </w:r>
                              <w:r w:rsidR="00784ECC">
                                <w:fldChar w:fldCharType="begin"/>
                              </w:r>
                              <w:r w:rsidR="00784ECC">
                                <w:instrText xml:space="preserve"> SEQ Figure \* ARABIC </w:instrText>
                              </w:r>
                              <w:r w:rsidR="00784ECC">
                                <w:fldChar w:fldCharType="separate"/>
                              </w:r>
                              <w:r>
                                <w:rPr>
                                  <w:noProof/>
                                </w:rPr>
                                <w:t>4</w:t>
                              </w:r>
                              <w:r w:rsidR="00784ECC">
                                <w:rPr>
                                  <w:noProof/>
                                </w:rPr>
                                <w:fldChar w:fldCharType="end"/>
                              </w:r>
                              <w:bookmarkEnd w:id="4"/>
                              <w:r>
                                <w:t>: Project Properties, as set by the Project Templates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F383B3" id="Group 25" o:spid="_x0000_s1035" style="position:absolute;margin-left:173.25pt;margin-top:39.2pt;width:285.85pt;height:550.95pt;z-index:-251642880" coordsize="36302,6997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">
                <v:group id="Group 23" o:spid="_x0000_s1036" style="position:absolute;width:36302;height:67151" coordsize="36302,67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Picture 15" o:spid="_x0000_s1037" type="#_x0000_t75" alt="Graphical user interface, text, application, email&#10;&#10;Description automatically generated" style="position:absolute;left:190;width:36112;height:21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">
                    <v:imagedata r:id="rId20" o:title="Graphical user interface, text, application, email&#10;&#10;Description automatically generated"/>
                  </v:shape>
                  <v:group id="Group 22" o:spid="_x0000_s1038" style="position:absolute;top:21431;width:36290;height:45720" coordsize="39674,48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Picture 21" o:spid="_x0000_s1039" type="#_x0000_t75" style="position:absolute;top:23812;width:39674;height:24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">
                      <v:imagedata r:id="rId21" o:title=""/>
                    </v:shape>
                    <v:shape id="Picture 20" o:spid="_x0000_s1040" type="#_x0000_t75" style="position:absolute;width:38671;height:23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">
                      <v:imagedata r:id="rId22" o:title=""/>
                    </v:shape>
                  </v:group>
                </v:group>
                <v:shape id="Text Box 24" o:spid="_x0000_s1041" type="#_x0000_t202" style="position:absolute;top:67722;width:36302;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5AD91FFD" w14:textId="6CDA6742" w:rsidR="006A6411" w:rsidRPr="00472DBD" w:rsidRDefault="006A6411" w:rsidP="00A90747">
                        <w:pPr>
                          <w:pStyle w:val="Caption"/>
                          <w:rPr>
                            <w:noProof/>
                            <w:sz w:val="24"/>
                            <w:lang w:val="en" w:eastAsia="de-DE"/>
                          </w:rPr>
                        </w:pPr>
                        <w:bookmarkStart w:id="7" w:name="_Ref52026519"/>
                        <w:r>
                          <w:t xml:space="preserve">Figure </w:t>
                        </w:r>
                        <w:fldSimple w:instr=" SEQ Figure \* ARABIC ">
                          <w:r>
                            <w:rPr>
                              <w:noProof/>
                            </w:rPr>
                            <w:t>4</w:t>
                          </w:r>
                        </w:fldSimple>
                        <w:bookmarkEnd w:id="7"/>
                        <w:r>
                          <w:t>: Project Properties, as set by the Project Templates</w:t>
                        </w:r>
                      </w:p>
                    </w:txbxContent>
                  </v:textbox>
                </v:shape>
                <w10:wrap type="tight"/>
              </v:group>
            </w:pict>
          </mc:Fallback>
        </mc:AlternateContent>
      </w:r>
      <w:r w:rsidR="004C2D7B">
        <w:rPr>
          <w:lang w:val="en"/>
        </w:rPr>
        <w:t xml:space="preserve"> </w:t>
      </w:r>
    </w:p>
    <w:p w14:paraId="46043E04" w14:textId="2A5E075C" w:rsidR="000327A7" w:rsidRPr="00F54F6F" w:rsidRDefault="004C2D7B" w:rsidP="003A4E3F">
      <w:pPr>
        <w:pStyle w:val="bodytext"/>
        <w:rPr>
          <w:lang w:val="en"/>
        </w:rPr>
      </w:pPr>
      <w:r>
        <w:rPr>
          <w:lang w:val="en"/>
        </w:rPr>
        <w:t>There</w:t>
      </w:r>
      <w:r w:rsidR="000327A7">
        <w:rPr>
          <w:lang w:val="en"/>
        </w:rPr>
        <w:t xml:space="preserve"> are three </w:t>
      </w:r>
      <w:r w:rsidR="0002744E">
        <w:rPr>
          <w:lang w:val="en"/>
        </w:rPr>
        <w:t>Project T</w:t>
      </w:r>
      <w:r w:rsidR="000327A7">
        <w:rPr>
          <w:lang w:val="en"/>
        </w:rPr>
        <w:t xml:space="preserve">emplates </w:t>
      </w:r>
      <w:r w:rsidR="00393126">
        <w:rPr>
          <w:lang w:val="en"/>
        </w:rPr>
        <w:t xml:space="preserve">shown in </w:t>
      </w:r>
      <w:r w:rsidR="00393126" w:rsidRPr="00393126">
        <w:rPr>
          <w:rStyle w:val="figurename"/>
        </w:rPr>
        <w:fldChar w:fldCharType="begin"/>
      </w:r>
      <w:r w:rsidR="00393126" w:rsidRPr="00393126">
        <w:rPr>
          <w:rStyle w:val="figurename"/>
        </w:rPr>
        <w:instrText xml:space="preserve"> REF _Ref52025495 \h  \* MERGEFORMAT </w:instrText>
      </w:r>
      <w:r w:rsidR="00393126" w:rsidRPr="00393126">
        <w:rPr>
          <w:rStyle w:val="figurename"/>
        </w:rPr>
      </w:r>
      <w:r w:rsidR="00393126" w:rsidRPr="00393126">
        <w:rPr>
          <w:rStyle w:val="figurename"/>
        </w:rPr>
        <w:fldChar w:fldCharType="separate"/>
      </w:r>
      <w:r w:rsidR="00393126" w:rsidRPr="00393126">
        <w:rPr>
          <w:rStyle w:val="figurename"/>
        </w:rPr>
        <w:t>Figure 3</w:t>
      </w:r>
      <w:r w:rsidR="00393126" w:rsidRPr="00393126">
        <w:rPr>
          <w:rStyle w:val="figurename"/>
        </w:rPr>
        <w:fldChar w:fldCharType="end"/>
      </w:r>
      <w:r w:rsidR="00393126">
        <w:rPr>
          <w:lang w:val="en"/>
        </w:rPr>
        <w:t xml:space="preserve"> that are </w:t>
      </w:r>
      <w:r w:rsidR="000327A7">
        <w:rPr>
          <w:lang w:val="en"/>
        </w:rPr>
        <w:t xml:space="preserve">of specific interest to us as FoxPro developers: </w:t>
      </w:r>
    </w:p>
    <w:p w14:paraId="5E7ADF8D" w14:textId="32538722" w:rsidR="00A67758" w:rsidRPr="00A90747" w:rsidRDefault="000327A7" w:rsidP="003A4E3F">
      <w:pPr>
        <w:pStyle w:val="bulletfirst"/>
        <w:rPr>
          <w:rStyle w:val="figurename"/>
          <w:b w:val="0"/>
          <w:sz w:val="24"/>
          <w:szCs w:val="24"/>
          <w:lang w:val="en"/>
        </w:rPr>
      </w:pPr>
      <w:r w:rsidRPr="00A90747">
        <w:rPr>
          <w:b/>
          <w:lang w:val="en"/>
        </w:rPr>
        <w:t>Class Library FoxPro Dialect</w:t>
      </w:r>
      <w:r>
        <w:rPr>
          <w:lang w:val="en"/>
        </w:rPr>
        <w:t xml:space="preserve">. A project of this type will have </w:t>
      </w:r>
      <w:r w:rsidR="00393126">
        <w:rPr>
          <w:lang w:val="en"/>
        </w:rPr>
        <w:t>the FoxPro dialect pre-set</w:t>
      </w:r>
      <w:r w:rsidR="00A90747">
        <w:rPr>
          <w:lang w:val="en"/>
        </w:rPr>
        <w:t xml:space="preserve"> in the General properties (see</w:t>
      </w:r>
      <w:r w:rsidR="00A90747" w:rsidRPr="00A90747">
        <w:rPr>
          <w:rStyle w:val="figurename"/>
        </w:rPr>
        <w:t xml:space="preserve"> </w:t>
      </w:r>
      <w:r w:rsidR="00A90747" w:rsidRPr="00A90747">
        <w:rPr>
          <w:rStyle w:val="figurename"/>
        </w:rPr>
        <w:fldChar w:fldCharType="begin"/>
      </w:r>
      <w:r w:rsidR="00A90747" w:rsidRPr="00A90747">
        <w:rPr>
          <w:rStyle w:val="figurename"/>
        </w:rPr>
        <w:instrText xml:space="preserve"> REF _Ref52026519 \h </w:instrText>
      </w:r>
      <w:r w:rsidR="00A90747">
        <w:rPr>
          <w:rStyle w:val="figurename"/>
        </w:rPr>
        <w:instrText xml:space="preserve"> \* MERGEFORMAT </w:instrText>
      </w:r>
      <w:r w:rsidR="00A90747" w:rsidRPr="00A90747">
        <w:rPr>
          <w:rStyle w:val="figurename"/>
        </w:rPr>
      </w:r>
      <w:r w:rsidR="00A90747" w:rsidRPr="00A90747">
        <w:rPr>
          <w:rStyle w:val="figurename"/>
        </w:rPr>
        <w:fldChar w:fldCharType="separate"/>
      </w:r>
      <w:r w:rsidR="00A90747" w:rsidRPr="00A90747">
        <w:rPr>
          <w:rStyle w:val="figurename"/>
        </w:rPr>
        <w:t>Figure 4</w:t>
      </w:r>
      <w:r w:rsidR="00A90747" w:rsidRPr="00A90747">
        <w:rPr>
          <w:rStyle w:val="figurename"/>
        </w:rPr>
        <w:fldChar w:fldCharType="end"/>
      </w:r>
      <w:r w:rsidR="00A90747">
        <w:rPr>
          <w:rStyle w:val="figurename"/>
        </w:rPr>
        <w:t xml:space="preserve">) </w:t>
      </w:r>
      <w:r w:rsidR="0002744E">
        <w:rPr>
          <w:lang w:val="en"/>
        </w:rPr>
        <w:t>and include a barebones starter class definition.</w:t>
      </w:r>
    </w:p>
    <w:p w14:paraId="5B608466" w14:textId="17AE1E32" w:rsidR="00A90747" w:rsidRDefault="00A90747" w:rsidP="003A4E3F">
      <w:pPr>
        <w:pStyle w:val="bullet"/>
        <w:rPr>
          <w:lang w:val="en"/>
        </w:rPr>
      </w:pPr>
      <w:r>
        <w:rPr>
          <w:b/>
          <w:lang w:val="en"/>
        </w:rPr>
        <w:t xml:space="preserve">FoxPro Console Application. </w:t>
      </w:r>
      <w:r>
        <w:rPr>
          <w:lang w:val="en"/>
        </w:rPr>
        <w:t>This also sets the dialect to FoxPro, but also sets the “Output Type” property to “Console Application”. This allows us to create command line utilities in a FoxPro dialect with proper Exit Codes, which was difficult using Visual FoxPro. Command line applications play well with development pipelines such as Jenkins, a Continuous Integration tool.</w:t>
      </w:r>
    </w:p>
    <w:p w14:paraId="0DC91911" w14:textId="482F6078" w:rsidR="00A90747" w:rsidRPr="002D3101" w:rsidRDefault="00A90747" w:rsidP="003A4E3F">
      <w:pPr>
        <w:pStyle w:val="bulletlast"/>
      </w:pPr>
      <w:r w:rsidRPr="002D3101">
        <w:t xml:space="preserve">Windows Forms </w:t>
      </w:r>
      <w:r w:rsidR="0002744E" w:rsidRPr="002D3101">
        <w:t xml:space="preserve">(or WPF) </w:t>
      </w:r>
      <w:r w:rsidRPr="002D3101">
        <w:t>Application</w:t>
      </w:r>
    </w:p>
    <w:p w14:paraId="7A6EDA19" w14:textId="7C294EA7" w:rsidR="00AE12F3" w:rsidRDefault="0002744E" w:rsidP="003A4E3F">
      <w:pPr>
        <w:pStyle w:val="bodytext"/>
      </w:pPr>
      <w:r>
        <w:t xml:space="preserve">These aren’t FoxPro-specific, but we’ll be explore using these to create the user interface for our task list. </w:t>
      </w:r>
    </w:p>
    <w:p w14:paraId="1092517E" w14:textId="4FC973F3" w:rsidR="00A90747" w:rsidRDefault="00A90747">
      <w:pPr>
        <w:overflowPunct/>
        <w:autoSpaceDE/>
        <w:autoSpaceDN/>
        <w:adjustRightInd/>
        <w:spacing w:after="0"/>
        <w:textAlignment w:val="auto"/>
        <w:rPr>
          <w:lang w:val="en" w:eastAsia="de-DE"/>
        </w:rPr>
      </w:pPr>
    </w:p>
    <w:p w14:paraId="176C2A4F" w14:textId="2F61878E" w:rsidR="00511A8E" w:rsidRDefault="00B70E90" w:rsidP="003A4E3F">
      <w:pPr>
        <w:pStyle w:val="bodytext"/>
        <w:rPr>
          <w:lang w:val="en"/>
        </w:rPr>
      </w:pPr>
      <w:r>
        <w:rPr>
          <w:noProof/>
          <w:lang w:val="en"/>
        </w:rPr>
        <w:lastRenderedPageBreak/>
        <mc:AlternateContent>
          <mc:Choice Requires="wpg">
            <w:drawing>
              <wp:anchor distT="0" distB="0" distL="114300" distR="114300" simplePos="0" relativeHeight="251677696" behindDoc="0" locked="0" layoutInCell="1" allowOverlap="1" wp14:anchorId="16662927" wp14:editId="55AAE9DA">
                <wp:simplePos x="0" y="0"/>
                <wp:positionH relativeFrom="column">
                  <wp:posOffset>0</wp:posOffset>
                </wp:positionH>
                <wp:positionV relativeFrom="paragraph">
                  <wp:posOffset>0</wp:posOffset>
                </wp:positionV>
                <wp:extent cx="2438400" cy="1971675"/>
                <wp:effectExtent l="0" t="0" r="0" b="9525"/>
                <wp:wrapSquare wrapText="bothSides"/>
                <wp:docPr id="28" name="Group 28"/>
                <wp:cNvGraphicFramePr/>
                <a:graphic xmlns:a="http://schemas.openxmlformats.org/drawingml/2006/main">
                  <a:graphicData uri="http://schemas.microsoft.com/office/word/2010/wordprocessingGroup">
                    <wpg:wgp>
                      <wpg:cNvGrpSpPr/>
                      <wpg:grpSpPr>
                        <a:xfrm>
                          <a:off x="0" y="0"/>
                          <a:ext cx="2438400" cy="1971675"/>
                          <a:chOff x="0" y="0"/>
                          <a:chExt cx="2676525" cy="2669540"/>
                        </a:xfrm>
                      </wpg:grpSpPr>
                      <pic:pic xmlns:pic="http://schemas.openxmlformats.org/drawingml/2006/picture">
                        <pic:nvPicPr>
                          <pic:cNvPr id="26" name="Picture 2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676525" cy="2237740"/>
                          </a:xfrm>
                          <a:prstGeom prst="rect">
                            <a:avLst/>
                          </a:prstGeom>
                        </pic:spPr>
                      </pic:pic>
                      <wps:wsp>
                        <wps:cNvPr id="27" name="Text Box 27"/>
                        <wps:cNvSpPr txBox="1"/>
                        <wps:spPr>
                          <a:xfrm>
                            <a:off x="0" y="2295525"/>
                            <a:ext cx="2676525" cy="374015"/>
                          </a:xfrm>
                          <a:prstGeom prst="rect">
                            <a:avLst/>
                          </a:prstGeom>
                          <a:solidFill>
                            <a:prstClr val="white"/>
                          </a:solidFill>
                          <a:ln>
                            <a:noFill/>
                          </a:ln>
                        </wps:spPr>
                        <wps:txbx>
                          <w:txbxContent>
                            <w:p w14:paraId="268A0403" w14:textId="02417554" w:rsidR="006A6411" w:rsidRPr="00CE6626" w:rsidRDefault="006A6411" w:rsidP="00B70E90">
                              <w:pPr>
                                <w:pStyle w:val="Caption"/>
                                <w:rPr>
                                  <w:noProof/>
                                  <w:sz w:val="24"/>
                                  <w:lang w:val="en"/>
                                </w:rPr>
                              </w:pPr>
                              <w:bookmarkStart w:id="5" w:name="_Ref52027626"/>
                              <w:r>
                                <w:t xml:space="preserve">Figure </w:t>
                              </w:r>
                              <w:r w:rsidR="00784ECC">
                                <w:fldChar w:fldCharType="begin"/>
                              </w:r>
                              <w:r w:rsidR="00784ECC">
                                <w:instrText xml:space="preserve"> SEQ Figure \* ARABIC </w:instrText>
                              </w:r>
                              <w:r w:rsidR="00784ECC">
                                <w:fldChar w:fldCharType="separate"/>
                              </w:r>
                              <w:r>
                                <w:rPr>
                                  <w:noProof/>
                                </w:rPr>
                                <w:t>5</w:t>
                              </w:r>
                              <w:r w:rsidR="00784ECC">
                                <w:rPr>
                                  <w:noProof/>
                                </w:rPr>
                                <w:fldChar w:fldCharType="end"/>
                              </w:r>
                              <w:bookmarkEnd w:id="5"/>
                              <w:r>
                                <w:t>: Starter Code from the Project Template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662927" id="Group 28" o:spid="_x0000_s1042" style="position:absolute;margin-left:0;margin-top:0;width:192pt;height:155.25pt;z-index:251677696;mso-width-relative:margin;mso-height-relative:margin" coordsize="26765,266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">
                <v:shape id="Picture 26" o:spid="_x0000_s1043" type="#_x0000_t75" style="position:absolute;width:26765;height:22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">
                  <v:imagedata r:id="rId24" o:title=""/>
                </v:shape>
                <v:shape id="Text Box 27" o:spid="_x0000_s1044" type="#_x0000_t202" style="position:absolute;top:22955;width:26765;height:3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268A0403" w14:textId="02417554" w:rsidR="006A6411" w:rsidRPr="00CE6626" w:rsidRDefault="006A6411" w:rsidP="00B70E90">
                        <w:pPr>
                          <w:pStyle w:val="Caption"/>
                          <w:rPr>
                            <w:noProof/>
                            <w:sz w:val="24"/>
                            <w:lang w:val="en"/>
                          </w:rPr>
                        </w:pPr>
                        <w:bookmarkStart w:id="9" w:name="_Ref52027626"/>
                        <w:r>
                          <w:t xml:space="preserve">Figure </w:t>
                        </w:r>
                        <w:fldSimple w:instr=" SEQ Figure \* ARABIC ">
                          <w:r>
                            <w:rPr>
                              <w:noProof/>
                            </w:rPr>
                            <w:t>5</w:t>
                          </w:r>
                        </w:fldSimple>
                        <w:bookmarkEnd w:id="9"/>
                        <w:r>
                          <w:t>: Starter Code from the Project Template</w:t>
                        </w:r>
                      </w:p>
                    </w:txbxContent>
                  </v:textbox>
                </v:shape>
                <w10:wrap type="square"/>
              </v:group>
            </w:pict>
          </mc:Fallback>
        </mc:AlternateContent>
      </w:r>
      <w:r w:rsidR="00511A8E">
        <w:rPr>
          <w:lang w:val="en"/>
        </w:rPr>
        <w:t>What’s interesting about the starter c</w:t>
      </w:r>
      <w:r w:rsidR="00DD1D4D">
        <w:rPr>
          <w:lang w:val="en"/>
        </w:rPr>
        <w:t>l</w:t>
      </w:r>
      <w:r w:rsidR="00511A8E">
        <w:rPr>
          <w:lang w:val="en"/>
        </w:rPr>
        <w:t xml:space="preserve">ass from the template is that it uses syntax that doesn’t really look like FoxPro’s. The X# dev team has updated its understanding of VFP syntax now, but I suspect the templates were written before that was officially supported. We’ll see the updated syntax used in our translations later.  </w:t>
      </w:r>
    </w:p>
    <w:p w14:paraId="4B9A1BCA" w14:textId="063F27D0" w:rsidR="00F70220" w:rsidRPr="00F70220" w:rsidRDefault="00F70220" w:rsidP="003A4E3F">
      <w:pPr>
        <w:pStyle w:val="bodytext"/>
        <w:rPr>
          <w:lang w:val="en"/>
        </w:rPr>
      </w:pPr>
      <w:r>
        <w:rPr>
          <w:lang w:val="en"/>
        </w:rPr>
        <w:t xml:space="preserve">Pay extra special attention to the </w:t>
      </w:r>
      <w:r>
        <w:rPr>
          <w:b/>
          <w:bCs w:val="0"/>
          <w:lang w:val="en"/>
        </w:rPr>
        <w:t>Visual FoxPro Compatibility / Inherit from Custom Class</w:t>
      </w:r>
      <w:r>
        <w:rPr>
          <w:lang w:val="en"/>
        </w:rPr>
        <w:t xml:space="preserve"> setting. If you want your code to behave the way it does in VFP, you want that set to True. Among other things, that causes X# to fire an </w:t>
      </w:r>
      <w:r w:rsidRPr="00F70220">
        <w:rPr>
          <w:rStyle w:val="InlineCodeChar"/>
        </w:rPr>
        <w:t>Init()</w:t>
      </w:r>
      <w:r>
        <w:rPr>
          <w:lang w:val="en"/>
        </w:rPr>
        <w:t xml:space="preserve"> method (which wasn’t a thing in X# before, as they use </w:t>
      </w:r>
      <w:r w:rsidRPr="00F70220">
        <w:rPr>
          <w:rStyle w:val="InlineCodeChar"/>
        </w:rPr>
        <w:t>Constructor()</w:t>
      </w:r>
      <w:r>
        <w:rPr>
          <w:lang w:val="en"/>
        </w:rPr>
        <w:t>) and create virtual _access and _assign methods for our “properties”</w:t>
      </w:r>
      <w:r w:rsidR="00DF1C44">
        <w:rPr>
          <w:lang w:val="en"/>
        </w:rPr>
        <w:t xml:space="preserve"> – more on that later.</w:t>
      </w:r>
      <w:r>
        <w:rPr>
          <w:lang w:val="en"/>
        </w:rPr>
        <w:t xml:space="preserve"> </w:t>
      </w:r>
    </w:p>
    <w:p w14:paraId="305BFD3E" w14:textId="285E10DC" w:rsidR="00DD1D4D" w:rsidRPr="00DD1D4D" w:rsidRDefault="00DD1D4D" w:rsidP="003A4E3F">
      <w:pPr>
        <w:pStyle w:val="bodytext"/>
        <w:rPr>
          <w:color w:val="0000FF" w:themeColor="hyperlink"/>
          <w:u w:val="single"/>
          <w:lang w:val="en"/>
        </w:rPr>
      </w:pPr>
      <w:r>
        <w:rPr>
          <w:lang w:val="en"/>
        </w:rPr>
        <w:t xml:space="preserve">The code for the classes we’re going to migrate is in </w:t>
      </w:r>
      <w:r w:rsidRPr="00DF1C44">
        <w:rPr>
          <w:rStyle w:val="reference"/>
        </w:rPr>
        <w:t>Appendix A</w:t>
      </w:r>
      <w:r>
        <w:rPr>
          <w:lang w:val="en"/>
        </w:rPr>
        <w:t xml:space="preserve">, for readability’s sake. You can download the FoxPro source code from my GitHub repository at </w:t>
      </w:r>
      <w:hyperlink r:id="rId25" w:history="1">
        <w:r w:rsidRPr="003408C1">
          <w:rPr>
            <w:rStyle w:val="Hyperlink"/>
            <w:lang w:val="en"/>
          </w:rPr>
          <w:t>https://github.com/eselje/FoxToDos</w:t>
        </w:r>
      </w:hyperlink>
      <w:r>
        <w:rPr>
          <w:lang w:val="en"/>
        </w:rPr>
        <w:t xml:space="preserve"> and the final X# solution at </w:t>
      </w:r>
      <w:hyperlink r:id="rId26" w:history="1">
        <w:r w:rsidRPr="003408C1">
          <w:rPr>
            <w:rStyle w:val="Hyperlink"/>
            <w:lang w:val="en"/>
          </w:rPr>
          <w:t>https://github.com/eselje/XToDos</w:t>
        </w:r>
      </w:hyperlink>
      <w:r>
        <w:rPr>
          <w:rStyle w:val="Hyperlink"/>
          <w:lang w:val="en"/>
        </w:rPr>
        <w:t>.</w:t>
      </w:r>
    </w:p>
    <w:p w14:paraId="5087200F" w14:textId="3BB98A75" w:rsidR="00511A8E" w:rsidRDefault="00D74D44" w:rsidP="003A4E3F">
      <w:pPr>
        <w:pStyle w:val="bodytext"/>
        <w:rPr>
          <w:lang w:val="en"/>
        </w:rPr>
      </w:pPr>
      <w:r>
        <w:rPr>
          <w:lang w:val="en"/>
        </w:rPr>
        <w:t>This FoxPro class library includes two class definitions</w:t>
      </w:r>
      <w:r w:rsidR="00DD1D4D">
        <w:rPr>
          <w:lang w:val="en"/>
        </w:rPr>
        <w:t>:</w:t>
      </w:r>
    </w:p>
    <w:p w14:paraId="4095AB8A" w14:textId="70A826B6" w:rsidR="00D74D44" w:rsidRDefault="00D74D44" w:rsidP="003A4E3F">
      <w:pPr>
        <w:pStyle w:val="bulletfirst"/>
        <w:rPr>
          <w:lang w:val="en"/>
        </w:rPr>
      </w:pPr>
      <w:r>
        <w:rPr>
          <w:lang w:val="en"/>
        </w:rPr>
        <w:t xml:space="preserve">ToDo, which </w:t>
      </w:r>
      <w:r w:rsidR="00DD1D4D">
        <w:rPr>
          <w:lang w:val="en"/>
        </w:rPr>
        <w:t>manages an</w:t>
      </w:r>
      <w:r>
        <w:rPr>
          <w:lang w:val="en"/>
        </w:rPr>
        <w:t xml:space="preserve"> individual task, and</w:t>
      </w:r>
    </w:p>
    <w:p w14:paraId="72117FC1" w14:textId="261A061D" w:rsidR="00D74D44" w:rsidRPr="00A017B4" w:rsidRDefault="00D74D44" w:rsidP="003A4E3F">
      <w:pPr>
        <w:pStyle w:val="bulletlast"/>
      </w:pPr>
      <w:r w:rsidRPr="00A017B4">
        <w:t xml:space="preserve">ToDos, which </w:t>
      </w:r>
      <w:r w:rsidR="00DD1D4D">
        <w:t xml:space="preserve">manages </w:t>
      </w:r>
      <w:r w:rsidRPr="00A017B4">
        <w:t>a collection of the ToDo objects</w:t>
      </w:r>
    </w:p>
    <w:p w14:paraId="091128D9" w14:textId="0C10E4A2" w:rsidR="00A017B4" w:rsidRDefault="00D74D44" w:rsidP="003A4E3F">
      <w:pPr>
        <w:pStyle w:val="bodytext"/>
        <w:rPr>
          <w:lang w:val="en"/>
        </w:rPr>
      </w:pPr>
      <w:r>
        <w:rPr>
          <w:lang w:val="en"/>
        </w:rPr>
        <w:t xml:space="preserve">Though I could have written this class library in a VCX (Visual Class Library), I chose to do it in </w:t>
      </w:r>
      <w:r w:rsidR="00A43300">
        <w:rPr>
          <w:lang w:val="en"/>
        </w:rPr>
        <w:t xml:space="preserve">straight </w:t>
      </w:r>
      <w:r>
        <w:rPr>
          <w:lang w:val="en"/>
        </w:rPr>
        <w:t xml:space="preserve">code because it makes it easier to illustrate the transition to </w:t>
      </w:r>
      <w:r w:rsidR="00DF1C44">
        <w:rPr>
          <w:lang w:val="en"/>
        </w:rPr>
        <w:t>X#</w:t>
      </w:r>
      <w:r w:rsidR="00A017B4">
        <w:rPr>
          <w:lang w:val="en"/>
        </w:rPr>
        <w:t xml:space="preserve">, which doesn’t have </w:t>
      </w:r>
      <w:r w:rsidR="00DF1C44">
        <w:rPr>
          <w:lang w:val="en"/>
        </w:rPr>
        <w:t xml:space="preserve">the </w:t>
      </w:r>
      <w:r w:rsidR="00A017B4">
        <w:rPr>
          <w:lang w:val="en"/>
        </w:rPr>
        <w:t>concept of “Visual Classes” as we know them.</w:t>
      </w:r>
      <w:r w:rsidR="00472AD9">
        <w:rPr>
          <w:lang w:val="en"/>
        </w:rPr>
        <w:t xml:space="preserve"> All </w:t>
      </w:r>
      <w:r w:rsidR="00DD1D4D">
        <w:rPr>
          <w:lang w:val="en"/>
        </w:rPr>
        <w:t xml:space="preserve">coding is </w:t>
      </w:r>
      <w:r w:rsidR="00472AD9">
        <w:rPr>
          <w:lang w:val="en"/>
        </w:rPr>
        <w:t xml:space="preserve">done in </w:t>
      </w:r>
      <w:r w:rsidR="00D022D3">
        <w:rPr>
          <w:lang w:val="en"/>
        </w:rPr>
        <w:t>text</w:t>
      </w:r>
      <w:r w:rsidR="00472AD9">
        <w:rPr>
          <w:lang w:val="en"/>
        </w:rPr>
        <w:t xml:space="preserve">, which is a huge advantage when it comes to source control because there’s no need for any of the myriad </w:t>
      </w:r>
      <w:r w:rsidR="00DF1C44">
        <w:rPr>
          <w:lang w:val="en"/>
        </w:rPr>
        <w:t xml:space="preserve">workarounds that </w:t>
      </w:r>
      <w:r w:rsidR="00472AD9">
        <w:rPr>
          <w:lang w:val="en"/>
        </w:rPr>
        <w:t>we</w:t>
      </w:r>
      <w:r w:rsidR="0033285B">
        <w:rPr>
          <w:lang w:val="en"/>
        </w:rPr>
        <w:t xml:space="preserve"> </w:t>
      </w:r>
      <w:r w:rsidR="00472AD9">
        <w:rPr>
          <w:lang w:val="en"/>
        </w:rPr>
        <w:t>had to implement in VFP to serialize our binaries.</w:t>
      </w:r>
      <w:r w:rsidR="00DF1C44">
        <w:rPr>
          <w:lang w:val="en"/>
        </w:rPr>
        <w:t xml:space="preserve"> As we’ll see when we talk about forms, menus, and custom controls, there is a “visual” element to Visual Studio, but the source code itself is all text.</w:t>
      </w:r>
    </w:p>
    <w:p w14:paraId="66439364" w14:textId="46D7F390" w:rsidR="0033285B" w:rsidRDefault="00DF1C44" w:rsidP="003A4E3F">
      <w:pPr>
        <w:pStyle w:val="bodytext"/>
        <w:rPr>
          <w:lang w:val="en"/>
        </w:rPr>
      </w:pPr>
      <w:r>
        <w:rPr>
          <w:lang w:val="en"/>
        </w:rPr>
        <w:t>Disclaimer: A</w:t>
      </w:r>
      <w:r w:rsidR="00A017B4">
        <w:rPr>
          <w:lang w:val="en"/>
        </w:rPr>
        <w:t xml:space="preserve">ny imperfections </w:t>
      </w:r>
      <w:r w:rsidR="00465EC5">
        <w:rPr>
          <w:lang w:val="en"/>
        </w:rPr>
        <w:t xml:space="preserve">or </w:t>
      </w:r>
      <w:r>
        <w:rPr>
          <w:lang w:val="en"/>
        </w:rPr>
        <w:t xml:space="preserve">questionable </w:t>
      </w:r>
      <w:r w:rsidR="00465EC5">
        <w:rPr>
          <w:lang w:val="en"/>
        </w:rPr>
        <w:t xml:space="preserve">design </w:t>
      </w:r>
      <w:r>
        <w:rPr>
          <w:lang w:val="en"/>
        </w:rPr>
        <w:t xml:space="preserve">decisions that </w:t>
      </w:r>
      <w:r w:rsidR="00A017B4">
        <w:rPr>
          <w:lang w:val="en"/>
        </w:rPr>
        <w:t xml:space="preserve">you find in this code may have been purposely included to illustrate some important point. Or they may just be an error. It’s </w:t>
      </w:r>
      <w:r w:rsidR="00465EC5">
        <w:rPr>
          <w:lang w:val="en"/>
        </w:rPr>
        <w:t xml:space="preserve">hard to say. </w:t>
      </w:r>
    </w:p>
    <w:p w14:paraId="22A703A3" w14:textId="77777777" w:rsidR="00DF1C44" w:rsidRDefault="00DF1C44">
      <w:pPr>
        <w:overflowPunct/>
        <w:autoSpaceDE/>
        <w:autoSpaceDN/>
        <w:adjustRightInd/>
        <w:spacing w:after="0"/>
        <w:textAlignment w:val="auto"/>
        <w:rPr>
          <w:rFonts w:ascii="Calibri" w:hAnsi="Calibri" w:cs="Arial"/>
          <w:b/>
          <w:bCs/>
          <w:iCs/>
          <w:color w:val="1F497D" w:themeColor="text2"/>
          <w:sz w:val="28"/>
          <w:szCs w:val="28"/>
        </w:rPr>
      </w:pPr>
      <w:r>
        <w:br w:type="page"/>
      </w:r>
    </w:p>
    <w:p w14:paraId="1A828C92" w14:textId="119F2DA6" w:rsidR="00BA7078" w:rsidRDefault="00BA7078" w:rsidP="00BA7078">
      <w:pPr>
        <w:pStyle w:val="Heading2"/>
      </w:pPr>
      <w:r>
        <w:lastRenderedPageBreak/>
        <w:t>Converting Classes</w:t>
      </w:r>
    </w:p>
    <w:p w14:paraId="19C867A9" w14:textId="2B955249" w:rsidR="00041DB1" w:rsidRDefault="00041DB1" w:rsidP="00041DB1">
      <w:pPr>
        <w:pStyle w:val="Heading30"/>
      </w:pPr>
      <w:r>
        <w:t>ToDo =&gt; XtoDo</w:t>
      </w:r>
    </w:p>
    <w:p w14:paraId="5528B659" w14:textId="17873209" w:rsidR="00041DB1" w:rsidRPr="00041DB1" w:rsidRDefault="00041DB1" w:rsidP="003A4E3F">
      <w:pPr>
        <w:pStyle w:val="bodytext"/>
        <w:rPr>
          <w:lang w:val="en"/>
        </w:rPr>
      </w:pPr>
      <w:r>
        <w:rPr>
          <w:lang w:val="en"/>
        </w:rPr>
        <w:t xml:space="preserve">We’ll start with the ToDo class, which reads and writes individual tasks to the DBF file. </w:t>
      </w:r>
    </w:p>
    <w:p w14:paraId="1301661A" w14:textId="77777777" w:rsidR="00EA4C80" w:rsidRDefault="00EA4C80" w:rsidP="003A4E3F">
      <w:pPr>
        <w:pStyle w:val="bodytext"/>
        <w:rPr>
          <w:lang w:val="en"/>
        </w:rPr>
        <w:sectPr w:rsidR="00EA4C80" w:rsidSect="00E54DFD">
          <w:headerReference w:type="even" r:id="rId27"/>
          <w:headerReference w:type="default" r:id="rId28"/>
          <w:footerReference w:type="even" r:id="rId29"/>
          <w:footerReference w:type="default" r:id="rId30"/>
          <w:headerReference w:type="first" r:id="rId31"/>
          <w:footerReference w:type="first" r:id="rId32"/>
          <w:type w:val="continuous"/>
          <w:pgSz w:w="12240" w:h="15840" w:code="1"/>
          <w:pgMar w:top="1440" w:right="1440" w:bottom="1440" w:left="1440" w:header="720" w:footer="720" w:gutter="0"/>
          <w:cols w:space="720"/>
          <w:titlePg/>
          <w:docGrid w:linePitch="326"/>
        </w:sectPr>
      </w:pPr>
    </w:p>
    <w:p w14:paraId="39B40EAD" w14:textId="07D860AC" w:rsidR="00465EC5" w:rsidRDefault="00041DB1" w:rsidP="003A4E3F">
      <w:pPr>
        <w:pStyle w:val="bodytext"/>
        <w:rPr>
          <w:lang w:val="en"/>
        </w:rPr>
      </w:pPr>
      <w:r>
        <w:rPr>
          <w:lang w:val="en"/>
        </w:rPr>
        <w:t xml:space="preserve">In FoxPro, we begin defining the class with </w:t>
      </w:r>
    </w:p>
    <w:p w14:paraId="78203B33" w14:textId="26EBBA01" w:rsidR="00041DB1" w:rsidRPr="00A31022" w:rsidRDefault="00041DB1" w:rsidP="00041DB1">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 xml:space="preserve">DEFINE CLASS </w:t>
      </w:r>
      <w:r w:rsidRPr="00A31022">
        <w:rPr>
          <w:rFonts w:ascii="Consolas" w:hAnsi="Consolas" w:cs="Courier New"/>
          <w:b/>
          <w:bCs/>
          <w:color w:val="000000"/>
          <w:sz w:val="18"/>
          <w:szCs w:val="18"/>
        </w:rPr>
        <w:t>ToDo</w:t>
      </w:r>
      <w:r w:rsidRPr="00A31022">
        <w:rPr>
          <w:rFonts w:ascii="Consolas" w:hAnsi="Consolas" w:cs="Courier New"/>
          <w:color w:val="000000"/>
          <w:sz w:val="18"/>
          <w:szCs w:val="18"/>
        </w:rPr>
        <w:t xml:space="preserve"> </w:t>
      </w:r>
      <w:r w:rsidRPr="00A31022">
        <w:rPr>
          <w:rFonts w:ascii="Consolas" w:hAnsi="Consolas" w:cs="Courier New"/>
          <w:color w:val="0000FF"/>
          <w:sz w:val="18"/>
          <w:szCs w:val="18"/>
        </w:rPr>
        <w:t>AS Custom</w:t>
      </w:r>
    </w:p>
    <w:p w14:paraId="078C1169"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Name </w:t>
      </w:r>
      <w:r w:rsidRPr="00A31022">
        <w:rPr>
          <w:rFonts w:ascii="Consolas" w:hAnsi="Consolas" w:cs="Courier New"/>
          <w:color w:val="000000"/>
          <w:sz w:val="18"/>
          <w:szCs w:val="18"/>
        </w:rPr>
        <w:t>= "ToDo"</w:t>
      </w:r>
    </w:p>
    <w:p w14:paraId="2384A29E"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041DB1">
        <w:rPr>
          <w:rFonts w:ascii="Consolas" w:hAnsi="Consolas" w:cs="Courier New"/>
          <w:color w:val="0070C0"/>
          <w:sz w:val="18"/>
          <w:szCs w:val="18"/>
        </w:rPr>
        <w:t xml:space="preserve">cId </w:t>
      </w:r>
      <w:r w:rsidRPr="00A31022">
        <w:rPr>
          <w:rFonts w:ascii="Consolas" w:hAnsi="Consolas" w:cs="Courier New"/>
          <w:color w:val="000000"/>
          <w:sz w:val="18"/>
          <w:szCs w:val="18"/>
        </w:rPr>
        <w:t>= ""</w:t>
      </w:r>
    </w:p>
    <w:p w14:paraId="325F4717"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041DB1">
        <w:rPr>
          <w:rFonts w:ascii="Consolas" w:hAnsi="Consolas" w:cs="Courier New"/>
          <w:color w:val="0070C0"/>
          <w:sz w:val="18"/>
          <w:szCs w:val="18"/>
        </w:rPr>
        <w:t>oData</w:t>
      </w:r>
      <w:r w:rsidRPr="00A31022">
        <w:rPr>
          <w:rFonts w:ascii="Consolas" w:hAnsi="Consolas" w:cs="Courier New"/>
          <w:color w:val="000000"/>
          <w:sz w:val="18"/>
          <w:szCs w:val="18"/>
        </w:rPr>
        <w:t xml:space="preserve"> = .null.</w:t>
      </w:r>
    </w:p>
    <w:p w14:paraId="0C36FFF8"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041DB1">
        <w:rPr>
          <w:rFonts w:ascii="Consolas" w:hAnsi="Consolas" w:cs="Courier New"/>
          <w:color w:val="0070C0"/>
          <w:sz w:val="18"/>
          <w:szCs w:val="18"/>
        </w:rPr>
        <w:t>lNew</w:t>
      </w:r>
      <w:r w:rsidRPr="00A31022">
        <w:rPr>
          <w:rFonts w:ascii="Consolas" w:hAnsi="Consolas" w:cs="Courier New"/>
          <w:color w:val="000000"/>
          <w:sz w:val="18"/>
          <w:szCs w:val="18"/>
        </w:rPr>
        <w:t xml:space="preserve"> = .f.</w:t>
      </w:r>
    </w:p>
    <w:p w14:paraId="350692EE"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041DB1">
        <w:rPr>
          <w:rFonts w:ascii="Consolas" w:hAnsi="Consolas" w:cs="Courier New"/>
          <w:color w:val="0070C0"/>
          <w:sz w:val="18"/>
          <w:szCs w:val="18"/>
        </w:rPr>
        <w:t>lSaved</w:t>
      </w:r>
      <w:r w:rsidRPr="00A31022">
        <w:rPr>
          <w:rFonts w:ascii="Consolas" w:hAnsi="Consolas" w:cs="Courier New"/>
          <w:color w:val="000000"/>
          <w:sz w:val="18"/>
          <w:szCs w:val="18"/>
        </w:rPr>
        <w:t xml:space="preserve"> = .f.</w:t>
      </w:r>
    </w:p>
    <w:p w14:paraId="583F7306"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041DB1">
        <w:rPr>
          <w:rFonts w:ascii="Consolas" w:hAnsi="Consolas" w:cs="Courier New"/>
          <w:color w:val="0070C0"/>
          <w:sz w:val="18"/>
          <w:szCs w:val="18"/>
        </w:rPr>
        <w:t>lLoaded</w:t>
      </w:r>
      <w:r w:rsidRPr="00A31022">
        <w:rPr>
          <w:rFonts w:ascii="Consolas" w:hAnsi="Consolas" w:cs="Courier New"/>
          <w:color w:val="000000"/>
          <w:sz w:val="18"/>
          <w:szCs w:val="18"/>
        </w:rPr>
        <w:t xml:space="preserve"> = .f.</w:t>
      </w:r>
    </w:p>
    <w:p w14:paraId="01B929C5" w14:textId="0AB4F664" w:rsidR="00511A8E" w:rsidRDefault="00041DB1" w:rsidP="00E54DFD">
      <w:pPr>
        <w:tabs>
          <w:tab w:val="left" w:pos="180"/>
        </w:tabs>
        <w:overflowPunct/>
        <w:spacing w:after="0"/>
        <w:textAlignment w:val="auto"/>
        <w:rPr>
          <w:lang w:val="en"/>
        </w:rPr>
      </w:pPr>
      <w:r w:rsidRPr="00A31022">
        <w:rPr>
          <w:rFonts w:ascii="Consolas" w:hAnsi="Consolas" w:cs="Courier New"/>
          <w:color w:val="000000"/>
          <w:sz w:val="18"/>
          <w:szCs w:val="18"/>
        </w:rPr>
        <w:tab/>
      </w:r>
      <w:r w:rsidRPr="00041DB1">
        <w:rPr>
          <w:rFonts w:ascii="Consolas" w:hAnsi="Consolas" w:cs="Courier New"/>
          <w:color w:val="0070C0"/>
          <w:sz w:val="18"/>
          <w:szCs w:val="18"/>
        </w:rPr>
        <w:t>oException</w:t>
      </w:r>
      <w:r w:rsidRPr="00A31022">
        <w:rPr>
          <w:rFonts w:ascii="Consolas" w:hAnsi="Consolas" w:cs="Courier New"/>
          <w:color w:val="000000"/>
          <w:sz w:val="18"/>
          <w:szCs w:val="18"/>
        </w:rPr>
        <w:t xml:space="preserve"> = .null.</w:t>
      </w:r>
      <w:r w:rsidR="00E54DFD">
        <w:rPr>
          <w:rFonts w:ascii="Consolas" w:hAnsi="Consolas" w:cs="Courier New"/>
          <w:color w:val="000000"/>
          <w:sz w:val="18"/>
          <w:szCs w:val="18"/>
        </w:rPr>
        <w:br w:type="column"/>
      </w:r>
      <w:r>
        <w:rPr>
          <w:lang w:val="en"/>
        </w:rPr>
        <w:t>in XSharp, we begin with</w:t>
      </w:r>
    </w:p>
    <w:p w14:paraId="5B5D197E" w14:textId="77777777" w:rsidR="00E54DFD" w:rsidRPr="00E54DFD" w:rsidRDefault="00E54DFD" w:rsidP="00E54DFD">
      <w:pPr>
        <w:tabs>
          <w:tab w:val="left" w:pos="180"/>
        </w:tabs>
        <w:overflowPunct/>
        <w:spacing w:after="0"/>
        <w:textAlignment w:val="auto"/>
        <w:rPr>
          <w:rFonts w:ascii="Consolas" w:hAnsi="Consolas" w:cs="Courier New"/>
          <w:color w:val="000000"/>
          <w:sz w:val="18"/>
          <w:szCs w:val="18"/>
        </w:rPr>
      </w:pPr>
    </w:p>
    <w:p w14:paraId="4A370F9B"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FF"/>
          <w:sz w:val="18"/>
          <w:szCs w:val="18"/>
        </w:rPr>
        <w:t>USING</w:t>
      </w:r>
      <w:r w:rsidRPr="00041DB1">
        <w:rPr>
          <w:rFonts w:ascii="Consolas" w:hAnsi="Consolas" w:cs="Consolas"/>
          <w:color w:val="000000"/>
          <w:sz w:val="18"/>
          <w:szCs w:val="18"/>
        </w:rPr>
        <w:t xml:space="preserve"> System</w:t>
      </w:r>
    </w:p>
    <w:p w14:paraId="3D5E7D42"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FF"/>
          <w:sz w:val="18"/>
          <w:szCs w:val="18"/>
        </w:rPr>
        <w:t>USING</w:t>
      </w:r>
      <w:r w:rsidRPr="00041DB1">
        <w:rPr>
          <w:rFonts w:ascii="Consolas" w:hAnsi="Consolas" w:cs="Consolas"/>
          <w:color w:val="000000"/>
          <w:sz w:val="18"/>
          <w:szCs w:val="18"/>
        </w:rPr>
        <w:t xml:space="preserve"> System.Collections.Generic</w:t>
      </w:r>
    </w:p>
    <w:p w14:paraId="6CF81F8C"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FF"/>
          <w:sz w:val="18"/>
          <w:szCs w:val="18"/>
        </w:rPr>
        <w:t>USING</w:t>
      </w:r>
      <w:r w:rsidRPr="00041DB1">
        <w:rPr>
          <w:rFonts w:ascii="Consolas" w:hAnsi="Consolas" w:cs="Consolas"/>
          <w:color w:val="000000"/>
          <w:sz w:val="18"/>
          <w:szCs w:val="18"/>
        </w:rPr>
        <w:t xml:space="preserve"> System.Text</w:t>
      </w:r>
    </w:p>
    <w:p w14:paraId="05DF1E25" w14:textId="77777777" w:rsidR="00041DB1" w:rsidRPr="00041DB1" w:rsidRDefault="00041DB1" w:rsidP="00041DB1">
      <w:pPr>
        <w:overflowPunct/>
        <w:spacing w:after="0"/>
        <w:textAlignment w:val="auto"/>
        <w:rPr>
          <w:rFonts w:ascii="Consolas" w:hAnsi="Consolas" w:cs="Consolas"/>
          <w:color w:val="000000"/>
          <w:sz w:val="18"/>
          <w:szCs w:val="18"/>
        </w:rPr>
      </w:pPr>
    </w:p>
    <w:p w14:paraId="5FB4C1E2" w14:textId="43C87DCB"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FF"/>
          <w:sz w:val="18"/>
          <w:szCs w:val="18"/>
        </w:rPr>
        <w:t>BEGIN</w:t>
      </w:r>
      <w:r w:rsidRPr="00041DB1">
        <w:rPr>
          <w:rFonts w:ascii="Consolas" w:hAnsi="Consolas" w:cs="Consolas"/>
          <w:color w:val="000000"/>
          <w:sz w:val="18"/>
          <w:szCs w:val="18"/>
        </w:rPr>
        <w:t xml:space="preserve"> </w:t>
      </w:r>
      <w:r w:rsidRPr="00041DB1">
        <w:rPr>
          <w:rFonts w:ascii="Consolas" w:hAnsi="Consolas" w:cs="Consolas"/>
          <w:color w:val="0000FF"/>
          <w:sz w:val="18"/>
          <w:szCs w:val="18"/>
        </w:rPr>
        <w:t>NAMESPACE</w:t>
      </w:r>
      <w:r w:rsidRPr="00041DB1">
        <w:rPr>
          <w:rFonts w:ascii="Consolas" w:hAnsi="Consolas" w:cs="Consolas"/>
          <w:color w:val="000000"/>
          <w:sz w:val="18"/>
          <w:szCs w:val="18"/>
        </w:rPr>
        <w:t xml:space="preserve"> XSharpToDo</w:t>
      </w:r>
    </w:p>
    <w:p w14:paraId="347EE56D"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DEFINE</w:t>
      </w:r>
      <w:r w:rsidRPr="00041DB1">
        <w:rPr>
          <w:rFonts w:ascii="Consolas" w:hAnsi="Consolas" w:cs="Consolas"/>
          <w:color w:val="000000"/>
          <w:sz w:val="18"/>
          <w:szCs w:val="18"/>
        </w:rPr>
        <w:t xml:space="preserve"> </w:t>
      </w:r>
      <w:r w:rsidRPr="00041DB1">
        <w:rPr>
          <w:rFonts w:ascii="Consolas" w:hAnsi="Consolas" w:cs="Consolas"/>
          <w:color w:val="0000FF"/>
          <w:sz w:val="18"/>
          <w:szCs w:val="18"/>
        </w:rPr>
        <w:t>CLASS</w:t>
      </w:r>
      <w:r w:rsidRPr="00041DB1">
        <w:rPr>
          <w:rFonts w:ascii="Consolas" w:hAnsi="Consolas" w:cs="Consolas"/>
          <w:color w:val="000000"/>
          <w:sz w:val="18"/>
          <w:szCs w:val="18"/>
        </w:rPr>
        <w:t xml:space="preserve"> XToDo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Custom</w:t>
      </w:r>
    </w:p>
    <w:p w14:paraId="033456C6"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public</w:t>
      </w:r>
      <w:r w:rsidRPr="00041DB1">
        <w:rPr>
          <w:rFonts w:ascii="Consolas" w:hAnsi="Consolas" w:cs="Consolas"/>
          <w:color w:val="000000"/>
          <w:sz w:val="18"/>
          <w:szCs w:val="18"/>
        </w:rPr>
        <w:t xml:space="preserve"> id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w:t>
      </w:r>
      <w:r w:rsidRPr="00041DB1">
        <w:rPr>
          <w:rFonts w:ascii="Consolas" w:hAnsi="Consolas" w:cs="Consolas"/>
          <w:color w:val="0000FF"/>
          <w:sz w:val="18"/>
          <w:szCs w:val="18"/>
        </w:rPr>
        <w:t>string</w:t>
      </w:r>
    </w:p>
    <w:p w14:paraId="09F1AB0C"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public</w:t>
      </w:r>
      <w:r w:rsidRPr="00041DB1">
        <w:rPr>
          <w:rFonts w:ascii="Consolas" w:hAnsi="Consolas" w:cs="Consolas"/>
          <w:color w:val="000000"/>
          <w:sz w:val="18"/>
          <w:szCs w:val="18"/>
        </w:rPr>
        <w:t xml:space="preserve"> title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w:t>
      </w:r>
      <w:r w:rsidRPr="00041DB1">
        <w:rPr>
          <w:rFonts w:ascii="Consolas" w:hAnsi="Consolas" w:cs="Consolas"/>
          <w:color w:val="0000FF"/>
          <w:sz w:val="18"/>
          <w:szCs w:val="18"/>
        </w:rPr>
        <w:t>string</w:t>
      </w:r>
    </w:p>
    <w:p w14:paraId="173B98EC"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public</w:t>
      </w:r>
      <w:r w:rsidRPr="00041DB1">
        <w:rPr>
          <w:rFonts w:ascii="Consolas" w:hAnsi="Consolas" w:cs="Consolas"/>
          <w:color w:val="000000"/>
          <w:sz w:val="18"/>
          <w:szCs w:val="18"/>
        </w:rPr>
        <w:t xml:space="preserve"> descript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w:t>
      </w:r>
      <w:r w:rsidRPr="00041DB1">
        <w:rPr>
          <w:rFonts w:ascii="Consolas" w:hAnsi="Consolas" w:cs="Consolas"/>
          <w:color w:val="0000FF"/>
          <w:sz w:val="18"/>
          <w:szCs w:val="18"/>
        </w:rPr>
        <w:t>string</w:t>
      </w:r>
    </w:p>
    <w:p w14:paraId="64664A9F"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public</w:t>
      </w:r>
      <w:r w:rsidRPr="00041DB1">
        <w:rPr>
          <w:rFonts w:ascii="Consolas" w:hAnsi="Consolas" w:cs="Consolas"/>
          <w:color w:val="000000"/>
          <w:sz w:val="18"/>
          <w:szCs w:val="18"/>
        </w:rPr>
        <w:t xml:space="preserve"> entered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datetime</w:t>
      </w:r>
    </w:p>
    <w:p w14:paraId="4349AFDC"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public</w:t>
      </w:r>
      <w:r w:rsidRPr="00041DB1">
        <w:rPr>
          <w:rFonts w:ascii="Consolas" w:hAnsi="Consolas" w:cs="Consolas"/>
          <w:color w:val="000000"/>
          <w:sz w:val="18"/>
          <w:szCs w:val="18"/>
        </w:rPr>
        <w:t xml:space="preserve"> completed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boolean</w:t>
      </w:r>
    </w:p>
    <w:p w14:paraId="65F8083B" w14:textId="5B708ACA" w:rsidR="00041DB1" w:rsidRPr="0033285B" w:rsidRDefault="00041DB1" w:rsidP="0033285B">
      <w:pPr>
        <w:pStyle w:val="codelastline"/>
      </w:pPr>
      <w:r w:rsidRPr="0033285B">
        <w:t xml:space="preserve">    private isEditing as boolean</w:t>
      </w:r>
    </w:p>
    <w:p w14:paraId="7667CF4F" w14:textId="77777777" w:rsidR="00EA4C80" w:rsidRDefault="00EA4C80" w:rsidP="003A4E3F">
      <w:pPr>
        <w:pStyle w:val="bodytext"/>
        <w:rPr>
          <w:lang w:val="en"/>
        </w:rPr>
        <w:sectPr w:rsidR="00EA4C80" w:rsidSect="00EA4C80">
          <w:type w:val="continuous"/>
          <w:pgSz w:w="12240" w:h="15840" w:code="1"/>
          <w:pgMar w:top="1440" w:right="1440" w:bottom="1440" w:left="1440" w:header="720" w:footer="720" w:gutter="0"/>
          <w:cols w:num="2" w:space="720"/>
          <w:titlePg/>
          <w:docGrid w:linePitch="326"/>
        </w:sectPr>
      </w:pPr>
    </w:p>
    <w:p w14:paraId="641A75B1" w14:textId="05ED74F2" w:rsidR="00DC60D0" w:rsidRDefault="00DC60D0" w:rsidP="00DC60D0">
      <w:pPr>
        <w:pStyle w:val="Heading6"/>
        <w:rPr>
          <w:lang w:val="en"/>
        </w:rPr>
      </w:pPr>
      <w:r>
        <w:rPr>
          <w:lang w:val="en"/>
        </w:rPr>
        <w:t>Using</w:t>
      </w:r>
    </w:p>
    <w:p w14:paraId="078952D5" w14:textId="7D8EA344" w:rsidR="00041DB1" w:rsidRDefault="00041DB1" w:rsidP="003A4E3F">
      <w:pPr>
        <w:pStyle w:val="bodytext"/>
        <w:rPr>
          <w:lang w:val="en"/>
        </w:rPr>
      </w:pPr>
      <w:r>
        <w:rPr>
          <w:lang w:val="en"/>
        </w:rPr>
        <w:t>Th</w:t>
      </w:r>
      <w:r w:rsidR="00BA7078">
        <w:rPr>
          <w:lang w:val="en"/>
        </w:rPr>
        <w:t xml:space="preserve">e initial </w:t>
      </w:r>
      <w:r w:rsidR="00EA4C80">
        <w:rPr>
          <w:lang w:val="en"/>
        </w:rPr>
        <w:t>X#</w:t>
      </w:r>
      <w:r>
        <w:rPr>
          <w:lang w:val="en"/>
        </w:rPr>
        <w:t xml:space="preserve"> </w:t>
      </w:r>
      <w:r w:rsidRPr="0033285B">
        <w:rPr>
          <w:rStyle w:val="InlineCodeChar"/>
        </w:rPr>
        <w:t>using</w:t>
      </w:r>
      <w:r>
        <w:rPr>
          <w:lang w:val="en"/>
        </w:rPr>
        <w:t xml:space="preserve"> statements are </w:t>
      </w:r>
      <w:r w:rsidR="00BA7078">
        <w:rPr>
          <w:lang w:val="en"/>
        </w:rPr>
        <w:t xml:space="preserve">somewhat </w:t>
      </w:r>
      <w:r>
        <w:rPr>
          <w:lang w:val="en"/>
        </w:rPr>
        <w:t xml:space="preserve">akin to FoxPro’s </w:t>
      </w:r>
      <w:r w:rsidRPr="0033285B">
        <w:rPr>
          <w:rStyle w:val="InlineCodeChar"/>
        </w:rPr>
        <w:t>set classlib to</w:t>
      </w:r>
      <w:r>
        <w:rPr>
          <w:rFonts w:ascii="Consolas" w:hAnsi="Consolas"/>
          <w:b/>
          <w:lang w:val="en"/>
        </w:rPr>
        <w:t xml:space="preserve"> </w:t>
      </w:r>
      <w:r>
        <w:rPr>
          <w:lang w:val="en"/>
        </w:rPr>
        <w:t>in that they tell the program, “Hey I have some code stored somewhere else that I’m maybe going to use here so make this available to me</w:t>
      </w:r>
      <w:r w:rsidR="00BA7078">
        <w:rPr>
          <w:lang w:val="en"/>
        </w:rPr>
        <w:t>, and if I make a call to a function that you don’t recognize it may be in one of these classes</w:t>
      </w:r>
      <w:r>
        <w:rPr>
          <w:lang w:val="en"/>
        </w:rPr>
        <w:t xml:space="preserve">.” There’s no requirement that you actually </w:t>
      </w:r>
      <w:r>
        <w:rPr>
          <w:i/>
          <w:iCs/>
          <w:lang w:val="en"/>
        </w:rPr>
        <w:t>do</w:t>
      </w:r>
      <w:r>
        <w:rPr>
          <w:lang w:val="en"/>
        </w:rPr>
        <w:t xml:space="preserve"> use them, but if you refer to them the compiler</w:t>
      </w:r>
      <w:r w:rsidR="00BA7078">
        <w:rPr>
          <w:lang w:val="en"/>
        </w:rPr>
        <w:t xml:space="preserve"> is</w:t>
      </w:r>
      <w:r>
        <w:rPr>
          <w:lang w:val="en"/>
        </w:rPr>
        <w:t xml:space="preserve"> going to include them. </w:t>
      </w:r>
      <w:r w:rsidR="00CD7192">
        <w:rPr>
          <w:lang w:val="en"/>
        </w:rPr>
        <w:t xml:space="preserve">In other .Net </w:t>
      </w:r>
      <w:r w:rsidR="00BA7078">
        <w:rPr>
          <w:lang w:val="en"/>
        </w:rPr>
        <w:t xml:space="preserve">languages I’ve used, </w:t>
      </w:r>
      <w:r w:rsidR="00CD7192">
        <w:rPr>
          <w:lang w:val="en"/>
        </w:rPr>
        <w:t xml:space="preserve">you could remove any unneeded </w:t>
      </w:r>
      <w:r w:rsidR="00CD7192" w:rsidRPr="0033285B">
        <w:rPr>
          <w:rStyle w:val="InlineCodeChar"/>
        </w:rPr>
        <w:t>using</w:t>
      </w:r>
      <w:r w:rsidR="0033285B">
        <w:rPr>
          <w:rFonts w:ascii="Consolas" w:hAnsi="Consolas"/>
          <w:b/>
          <w:lang w:val="en"/>
        </w:rPr>
        <w:t xml:space="preserve"> </w:t>
      </w:r>
      <w:r w:rsidR="00CD7192">
        <w:rPr>
          <w:lang w:val="en"/>
        </w:rPr>
        <w:t xml:space="preserve">by right+clicking and choosing “Remove Unused Usings” (an awkward phrasing, in my opinion), but that doesn’t seem to work on .prg files so you’ll want to remove </w:t>
      </w:r>
      <w:r w:rsidR="00BA7078">
        <w:rPr>
          <w:lang w:val="en"/>
        </w:rPr>
        <w:t xml:space="preserve">any that you don’t use </w:t>
      </w:r>
      <w:r w:rsidR="00CD7192">
        <w:rPr>
          <w:lang w:val="en"/>
        </w:rPr>
        <w:t>manually</w:t>
      </w:r>
      <w:r w:rsidR="00BA7078">
        <w:rPr>
          <w:lang w:val="en"/>
        </w:rPr>
        <w:t xml:space="preserve"> to shrink the size of your codebase.</w:t>
      </w:r>
      <w:r w:rsidR="00EA4C80">
        <w:rPr>
          <w:lang w:val="en"/>
        </w:rPr>
        <w:t xml:space="preserve"> </w:t>
      </w:r>
    </w:p>
    <w:p w14:paraId="78E67853" w14:textId="5B7BB18A" w:rsidR="006C70A7" w:rsidRDefault="00EA4C80" w:rsidP="006C70A7">
      <w:pPr>
        <w:overflowPunct/>
        <w:spacing w:after="0"/>
        <w:textAlignment w:val="auto"/>
        <w:rPr>
          <w:rFonts w:asciiTheme="majorHAnsi" w:hAnsiTheme="majorHAnsi"/>
          <w:lang w:val="en"/>
        </w:rPr>
      </w:pPr>
      <w:r>
        <w:rPr>
          <w:rFonts w:asciiTheme="majorHAnsi" w:hAnsiTheme="majorHAnsi"/>
          <w:lang w:val="en"/>
        </w:rPr>
        <w:t xml:space="preserve">.Net </w:t>
      </w:r>
      <w:r w:rsidR="006C70A7">
        <w:rPr>
          <w:rFonts w:asciiTheme="majorHAnsi" w:hAnsiTheme="majorHAnsi"/>
          <w:lang w:val="en"/>
        </w:rPr>
        <w:t xml:space="preserve">has a minimalist concept, along the lines of “If you want it, you gotta include it or it’s not going to be available.”  </w:t>
      </w:r>
      <w:r w:rsidR="00BA7078" w:rsidRPr="00BA7078">
        <w:rPr>
          <w:rStyle w:val="InlineCodeChar"/>
        </w:rPr>
        <w:t>System</w:t>
      </w:r>
      <w:r w:rsidR="006C70A7">
        <w:rPr>
          <w:rFonts w:asciiTheme="majorHAnsi" w:hAnsiTheme="majorHAnsi"/>
          <w:lang w:val="en"/>
        </w:rPr>
        <w:t xml:space="preserve"> is the root namespace and includes what we might refer to as the “Base Classes” in VFP, but not the visual base classes that were included in _Classes.vcx, but the native data </w:t>
      </w:r>
      <w:r w:rsidR="0033285B">
        <w:rPr>
          <w:rFonts w:asciiTheme="majorHAnsi" w:hAnsiTheme="majorHAnsi"/>
          <w:lang w:val="en"/>
        </w:rPr>
        <w:t>types</w:t>
      </w:r>
      <w:r w:rsidR="006C70A7">
        <w:rPr>
          <w:rFonts w:asciiTheme="majorHAnsi" w:hAnsiTheme="majorHAnsi"/>
          <w:lang w:val="en"/>
        </w:rPr>
        <w:t xml:space="preserve"> such as strings, integers, etc. </w:t>
      </w:r>
      <w:r w:rsidR="00BA7078">
        <w:rPr>
          <w:rFonts w:asciiTheme="majorHAnsi" w:hAnsiTheme="majorHAnsi"/>
          <w:lang w:val="en"/>
        </w:rPr>
        <w:t xml:space="preserve"> If you didn’t include </w:t>
      </w:r>
      <w:r w:rsidR="00BA7078" w:rsidRPr="00BA7078">
        <w:rPr>
          <w:rStyle w:val="InlineCodeChar"/>
        </w:rPr>
        <w:t>System</w:t>
      </w:r>
      <w:r w:rsidR="00BA7078">
        <w:rPr>
          <w:rFonts w:asciiTheme="majorHAnsi" w:hAnsiTheme="majorHAnsi"/>
          <w:lang w:val="en"/>
        </w:rPr>
        <w:t xml:space="preserve"> explicitly, you’d have to preface any of the classes that are in system each time you called them, so </w:t>
      </w:r>
      <w:r w:rsidR="00BA7078" w:rsidRPr="00BA7078">
        <w:rPr>
          <w:rStyle w:val="InlineCodeChar"/>
        </w:rPr>
        <w:t>Console.Write()</w:t>
      </w:r>
      <w:r w:rsidR="00BA7078">
        <w:rPr>
          <w:rFonts w:asciiTheme="majorHAnsi" w:hAnsiTheme="majorHAnsi"/>
          <w:lang w:val="en"/>
        </w:rPr>
        <w:t xml:space="preserve"> would have to be called as </w:t>
      </w:r>
      <w:r w:rsidR="00BA7078" w:rsidRPr="00BA7078">
        <w:rPr>
          <w:rStyle w:val="InlineCodeChar"/>
        </w:rPr>
        <w:t>System.Console.Write()</w:t>
      </w:r>
      <w:r w:rsidR="00BA7078">
        <w:rPr>
          <w:rFonts w:asciiTheme="majorHAnsi" w:hAnsiTheme="majorHAnsi"/>
          <w:lang w:val="en"/>
        </w:rPr>
        <w:t>.</w:t>
      </w:r>
    </w:p>
    <w:p w14:paraId="7D843C93" w14:textId="77777777" w:rsidR="00BA7078" w:rsidRDefault="00BA7078" w:rsidP="006C70A7">
      <w:pPr>
        <w:overflowPunct/>
        <w:spacing w:after="0"/>
        <w:textAlignment w:val="auto"/>
        <w:rPr>
          <w:rFonts w:asciiTheme="majorHAnsi" w:hAnsiTheme="majorHAnsi"/>
          <w:lang w:val="en"/>
        </w:rPr>
      </w:pPr>
    </w:p>
    <w:p w14:paraId="5C10394A" w14:textId="79471D1C" w:rsidR="00EA4C80" w:rsidRDefault="006C70A7" w:rsidP="006C70A7">
      <w:pPr>
        <w:overflowPunct/>
        <w:spacing w:after="0"/>
        <w:textAlignment w:val="auto"/>
        <w:rPr>
          <w:rFonts w:asciiTheme="majorHAnsi" w:hAnsiTheme="majorHAnsi" w:cs="Consolas"/>
          <w:color w:val="000000"/>
        </w:rPr>
      </w:pPr>
      <w:r>
        <w:rPr>
          <w:rFonts w:asciiTheme="majorHAnsi" w:hAnsiTheme="majorHAnsi"/>
          <w:lang w:val="en"/>
        </w:rPr>
        <w:t xml:space="preserve">Also notice that </w:t>
      </w:r>
      <w:r w:rsidRPr="0033285B">
        <w:rPr>
          <w:rStyle w:val="InlineCodeChar"/>
        </w:rPr>
        <w:t>USING System</w:t>
      </w:r>
      <w:r w:rsidRPr="0033285B">
        <w:rPr>
          <w:rFonts w:ascii="Consolas" w:hAnsi="Consolas" w:cs="Consolas"/>
          <w:color w:val="0070C0"/>
          <w:sz w:val="18"/>
          <w:szCs w:val="18"/>
        </w:rPr>
        <w:t xml:space="preserve"> </w:t>
      </w:r>
      <w:r>
        <w:rPr>
          <w:rFonts w:asciiTheme="majorHAnsi" w:hAnsiTheme="majorHAnsi" w:cs="Consolas"/>
          <w:color w:val="000000"/>
        </w:rPr>
        <w:t xml:space="preserve">does NOT include every sub-namespace of System. You have to explicitly </w:t>
      </w:r>
      <w:r w:rsidR="0033285B">
        <w:rPr>
          <w:rFonts w:asciiTheme="majorHAnsi" w:hAnsiTheme="majorHAnsi" w:cs="Consolas"/>
          <w:color w:val="000000"/>
        </w:rPr>
        <w:t xml:space="preserve">use </w:t>
      </w:r>
      <w:r>
        <w:rPr>
          <w:rFonts w:asciiTheme="majorHAnsi" w:hAnsiTheme="majorHAnsi" w:cs="Consolas"/>
          <w:color w:val="000000"/>
        </w:rPr>
        <w:t xml:space="preserve">any </w:t>
      </w:r>
      <w:r w:rsidR="0033285B">
        <w:rPr>
          <w:rFonts w:asciiTheme="majorHAnsi" w:hAnsiTheme="majorHAnsi" w:cs="Consolas"/>
          <w:color w:val="000000"/>
        </w:rPr>
        <w:t xml:space="preserve">library </w:t>
      </w:r>
      <w:r>
        <w:rPr>
          <w:rFonts w:asciiTheme="majorHAnsi" w:hAnsiTheme="majorHAnsi" w:cs="Consolas"/>
          <w:color w:val="000000"/>
        </w:rPr>
        <w:t xml:space="preserve">that you want access to. For a complete list of .Net’s native class libraries, see the (excellent) docs at </w:t>
      </w:r>
      <w:hyperlink r:id="rId33" w:history="1">
        <w:r w:rsidR="0033285B" w:rsidRPr="003408C1">
          <w:rPr>
            <w:rStyle w:val="Hyperlink"/>
            <w:rFonts w:asciiTheme="majorHAnsi" w:hAnsiTheme="majorHAnsi" w:cs="Consolas"/>
          </w:rPr>
          <w:t>https://docs.microsoft.com/en-us/dotnet/standard/class-library-overview</w:t>
        </w:r>
      </w:hyperlink>
      <w:r w:rsidR="0033285B">
        <w:rPr>
          <w:rFonts w:asciiTheme="majorHAnsi" w:hAnsiTheme="majorHAnsi" w:cs="Consolas"/>
          <w:color w:val="000000"/>
        </w:rPr>
        <w:t>.</w:t>
      </w:r>
    </w:p>
    <w:p w14:paraId="0F3CBED7" w14:textId="77777777" w:rsidR="0033285B" w:rsidRPr="006C70A7" w:rsidRDefault="0033285B" w:rsidP="006C70A7">
      <w:pPr>
        <w:overflowPunct/>
        <w:spacing w:after="0"/>
        <w:textAlignment w:val="auto"/>
        <w:rPr>
          <w:rFonts w:asciiTheme="majorHAnsi" w:hAnsiTheme="majorHAnsi"/>
          <w:lang w:val="en"/>
        </w:rPr>
      </w:pPr>
    </w:p>
    <w:p w14:paraId="60471C5D" w14:textId="55FBF7E1" w:rsidR="00DC60D0" w:rsidRDefault="00DC60D0" w:rsidP="00DC60D0">
      <w:pPr>
        <w:pStyle w:val="Heading6"/>
        <w:rPr>
          <w:lang w:val="en"/>
        </w:rPr>
      </w:pPr>
      <w:r>
        <w:rPr>
          <w:lang w:val="en"/>
        </w:rPr>
        <w:t>Begin Namespace</w:t>
      </w:r>
    </w:p>
    <w:p w14:paraId="534BF44D" w14:textId="462FB929" w:rsidR="00041DB1" w:rsidRDefault="00CD7192" w:rsidP="003A4E3F">
      <w:pPr>
        <w:pStyle w:val="bodytext"/>
        <w:rPr>
          <w:lang w:val="en"/>
        </w:rPr>
      </w:pPr>
      <w:r>
        <w:rPr>
          <w:lang w:val="en"/>
        </w:rPr>
        <w:t xml:space="preserve">Namespaces aren’t new to FoxPro developers, although we maybe didn’t refer to them as such. If you created an OLEPUBLIC class in Visual FoxPro, the name of the DLL you created </w:t>
      </w:r>
      <w:r>
        <w:rPr>
          <w:lang w:val="en"/>
        </w:rPr>
        <w:lastRenderedPageBreak/>
        <w:t xml:space="preserve">would be its Namespace. You could then use that class from another program with </w:t>
      </w:r>
      <w:r w:rsidRPr="0033285B">
        <w:rPr>
          <w:rStyle w:val="InlineCodeChar"/>
        </w:rPr>
        <w:t>CreateObject(“NameSpace.ClassName”)</w:t>
      </w:r>
      <w:r>
        <w:rPr>
          <w:lang w:val="en"/>
        </w:rPr>
        <w:t xml:space="preserve">.  </w:t>
      </w:r>
    </w:p>
    <w:p w14:paraId="26F55AE2" w14:textId="633F61BA" w:rsidR="00CD7192" w:rsidRDefault="00CD7192" w:rsidP="003A4E3F">
      <w:pPr>
        <w:pStyle w:val="bodytext"/>
        <w:rPr>
          <w:lang w:val="en"/>
        </w:rPr>
      </w:pPr>
      <w:r>
        <w:rPr>
          <w:lang w:val="en"/>
        </w:rPr>
        <w:t xml:space="preserve">By specifying the namespace in code with </w:t>
      </w:r>
      <w:r w:rsidRPr="00CD7192">
        <w:rPr>
          <w:rFonts w:ascii="Consolas" w:hAnsi="Consolas"/>
          <w:lang w:val="en"/>
        </w:rPr>
        <w:t>BEGIN NAMESPACE</w:t>
      </w:r>
      <w:r>
        <w:rPr>
          <w:rFonts w:ascii="Consolas" w:hAnsi="Consolas"/>
          <w:lang w:val="en"/>
        </w:rPr>
        <w:t xml:space="preserve">, </w:t>
      </w:r>
      <w:r w:rsidR="001935C9">
        <w:rPr>
          <w:lang w:val="en"/>
        </w:rPr>
        <w:t xml:space="preserve">.Net allows you to spread the code for classes among multiple files which makes it </w:t>
      </w:r>
      <w:r w:rsidR="001935C9">
        <w:rPr>
          <w:i/>
          <w:iCs/>
          <w:lang w:val="en"/>
        </w:rPr>
        <w:t>much</w:t>
      </w:r>
      <w:r w:rsidR="001935C9">
        <w:rPr>
          <w:lang w:val="en"/>
        </w:rPr>
        <w:t xml:space="preserve"> easier to manage the source control. No more conflicts because one developer was refactoring an entire class when you only wanted to make a minor tweak to another class in the same class library! </w:t>
      </w:r>
    </w:p>
    <w:p w14:paraId="5AF99131" w14:textId="3EFA77ED" w:rsidR="003771A5" w:rsidRDefault="004244FE" w:rsidP="003A4E3F">
      <w:pPr>
        <w:pStyle w:val="bodytext"/>
        <w:rPr>
          <w:lang w:val="en"/>
        </w:rPr>
      </w:pPr>
      <w:r>
        <w:rPr>
          <w:lang w:val="en"/>
        </w:rPr>
        <w:t xml:space="preserve">The next few lines </w:t>
      </w:r>
      <w:r w:rsidR="0033285B">
        <w:rPr>
          <w:lang w:val="en"/>
        </w:rPr>
        <w:t>are very similar</w:t>
      </w:r>
      <w:r>
        <w:rPr>
          <w:lang w:val="en"/>
        </w:rPr>
        <w:t xml:space="preserve">. .Net is </w:t>
      </w:r>
      <w:r w:rsidR="0033285B">
        <w:rPr>
          <w:lang w:val="en"/>
        </w:rPr>
        <w:t>strictly typed</w:t>
      </w:r>
      <w:r>
        <w:rPr>
          <w:lang w:val="en"/>
        </w:rPr>
        <w:t xml:space="preserve">, so when you specify the class property you </w:t>
      </w:r>
      <w:r w:rsidR="0033285B">
        <w:rPr>
          <w:lang w:val="en"/>
        </w:rPr>
        <w:t xml:space="preserve">must </w:t>
      </w:r>
      <w:r>
        <w:rPr>
          <w:lang w:val="en"/>
        </w:rPr>
        <w:t xml:space="preserve">specify the type too. </w:t>
      </w:r>
      <w:r w:rsidR="003771A5">
        <w:rPr>
          <w:lang w:val="en"/>
        </w:rPr>
        <w:t xml:space="preserve">Also, in VFP we have the very powerful </w:t>
      </w:r>
      <w:r w:rsidR="003771A5" w:rsidRPr="0033285B">
        <w:rPr>
          <w:rStyle w:val="InlineCodeChar"/>
        </w:rPr>
        <w:t>SCATTER</w:t>
      </w:r>
      <w:r w:rsidR="003771A5">
        <w:rPr>
          <w:lang w:val="en"/>
        </w:rPr>
        <w:t xml:space="preserve"> and </w:t>
      </w:r>
      <w:r w:rsidR="003771A5" w:rsidRPr="0033285B">
        <w:rPr>
          <w:rStyle w:val="InlineCodeChar"/>
        </w:rPr>
        <w:t>GATHER</w:t>
      </w:r>
      <w:r w:rsidR="003771A5">
        <w:rPr>
          <w:lang w:val="en"/>
        </w:rPr>
        <w:t xml:space="preserve"> command, allowing us to use one property, oData in my example, to dynamically store the field values, while in the X# class we don’t have that yet (</w:t>
      </w:r>
      <w:r w:rsidR="002D2D76">
        <w:rPr>
          <w:lang w:val="en"/>
        </w:rPr>
        <w:t>UPDATE: This was released on Sept 20, 2020, in version 2.6, too late for me to implement</w:t>
      </w:r>
      <w:r w:rsidR="003771A5">
        <w:rPr>
          <w:lang w:val="en"/>
        </w:rPr>
        <w:t>!), so must explicitly name the fields.</w:t>
      </w:r>
    </w:p>
    <w:p w14:paraId="2386DE90" w14:textId="13F77474" w:rsidR="003771A5" w:rsidRDefault="003771A5" w:rsidP="00DC60D0">
      <w:pPr>
        <w:pStyle w:val="Heading6"/>
      </w:pPr>
      <w:r>
        <w:t>Properties v. Fields</w:t>
      </w:r>
    </w:p>
    <w:p w14:paraId="4E76C216" w14:textId="0A666166" w:rsidR="004244FE" w:rsidRDefault="00861981" w:rsidP="003A4E3F">
      <w:pPr>
        <w:pStyle w:val="bodytext"/>
        <w:rPr>
          <w:lang w:val="en"/>
        </w:rPr>
      </w:pPr>
      <w:r>
        <w:rPr>
          <w:lang w:val="en"/>
        </w:rPr>
        <w:t xml:space="preserve">There is a fundamental difference in .NET classes vs Visual FoxPro classes. In VFP when we added what we called a “property” to a class, we could immediately assign values to that property without going through any hoops. This is bad, because there were no checks on the input at all, and anyone could read the value.  We got around that by adding </w:t>
      </w:r>
      <w:r w:rsidRPr="00861981">
        <w:rPr>
          <w:rFonts w:ascii="Consolas" w:hAnsi="Consolas"/>
          <w:sz w:val="18"/>
          <w:szCs w:val="18"/>
          <w:lang w:val="en"/>
        </w:rPr>
        <w:t>_access</w:t>
      </w:r>
      <w:r>
        <w:rPr>
          <w:lang w:val="en"/>
        </w:rPr>
        <w:t xml:space="preserve"> and </w:t>
      </w:r>
      <w:r w:rsidRPr="00861981">
        <w:rPr>
          <w:rFonts w:ascii="Consolas" w:hAnsi="Consolas"/>
          <w:sz w:val="18"/>
          <w:szCs w:val="18"/>
          <w:lang w:val="en"/>
        </w:rPr>
        <w:t>_assign</w:t>
      </w:r>
      <w:r>
        <w:rPr>
          <w:lang w:val="en"/>
        </w:rPr>
        <w:t xml:space="preserve"> methods to the properties</w:t>
      </w:r>
      <w:r w:rsidR="00E543FE">
        <w:rPr>
          <w:lang w:val="en"/>
        </w:rPr>
        <w:t xml:space="preserve">. The “visibility” of the property (public, protected, hidden) affected how whether other objects could see the properties, but had no </w:t>
      </w:r>
      <w:r w:rsidR="0033285B">
        <w:rPr>
          <w:lang w:val="en"/>
        </w:rPr>
        <w:t>e</w:t>
      </w:r>
      <w:r w:rsidR="00E543FE">
        <w:rPr>
          <w:lang w:val="en"/>
        </w:rPr>
        <w:t xml:space="preserve">ffect on what values were visible within the class itself. </w:t>
      </w:r>
    </w:p>
    <w:p w14:paraId="0D6AB28A" w14:textId="5053BFE5" w:rsidR="00E543FE" w:rsidRDefault="00E543FE" w:rsidP="003A4E3F">
      <w:pPr>
        <w:pStyle w:val="bodytext"/>
        <w:rPr>
          <w:lang w:val="en"/>
        </w:rPr>
      </w:pPr>
      <w:r>
        <w:rPr>
          <w:lang w:val="en"/>
        </w:rPr>
        <w:t xml:space="preserve">.Net classes call those “Fields” rather than properties, and their visibility is determined by whether they’re Public or Private. Public fields are akin to our Properties, but this isn’t recommended because all the reasons mentioned above. </w:t>
      </w:r>
    </w:p>
    <w:p w14:paraId="37F58CE8" w14:textId="119503AD" w:rsidR="00F05728" w:rsidRDefault="0033285B" w:rsidP="003A4E3F">
      <w:pPr>
        <w:pStyle w:val="bodytext"/>
        <w:rPr>
          <w:lang w:val="en"/>
        </w:rPr>
      </w:pPr>
      <w:r w:rsidRPr="0033285B">
        <w:rPr>
          <w:noProof/>
          <w:lang w:val="en"/>
        </w:rPr>
        <mc:AlternateContent>
          <mc:Choice Requires="wpg">
            <w:drawing>
              <wp:anchor distT="45720" distB="45720" distL="182880" distR="182880" simplePos="0" relativeHeight="251679744" behindDoc="0" locked="0" layoutInCell="1" allowOverlap="1" wp14:anchorId="00AA9454" wp14:editId="18DA45FC">
                <wp:simplePos x="0" y="0"/>
                <wp:positionH relativeFrom="margin">
                  <wp:posOffset>2147570</wp:posOffset>
                </wp:positionH>
                <wp:positionV relativeFrom="margin">
                  <wp:posOffset>327660</wp:posOffset>
                </wp:positionV>
                <wp:extent cx="3691890" cy="586105"/>
                <wp:effectExtent l="0" t="0" r="3810" b="4445"/>
                <wp:wrapSquare wrapText="bothSides"/>
                <wp:docPr id="198" name="Group 198"/>
                <wp:cNvGraphicFramePr/>
                <a:graphic xmlns:a="http://schemas.openxmlformats.org/drawingml/2006/main">
                  <a:graphicData uri="http://schemas.microsoft.com/office/word/2010/wordprocessingGroup">
                    <wpg:wgp>
                      <wpg:cNvGrpSpPr/>
                      <wpg:grpSpPr>
                        <a:xfrm>
                          <a:off x="0" y="0"/>
                          <a:ext cx="3691890" cy="586105"/>
                          <a:chOff x="0" y="0"/>
                          <a:chExt cx="3567448" cy="531899"/>
                        </a:xfrm>
                      </wpg:grpSpPr>
                      <wps:wsp>
                        <wps:cNvPr id="199" name="Rectangle 199"/>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8A43BB" w14:textId="6353144D" w:rsidR="006A6411" w:rsidRDefault="006A6411">
                              <w:pPr>
                                <w:jc w:val="center"/>
                                <w:rPr>
                                  <w:rFonts w:asciiTheme="majorHAnsi" w:eastAsiaTheme="majorEastAsia" w:hAnsiTheme="majorHAnsi" w:cstheme="majorBidi"/>
                                  <w:color w:val="FFFFFF" w:themeColor="background1"/>
                                  <w:szCs w:val="28"/>
                                </w:rPr>
                              </w:pPr>
                              <w:r>
                                <w:rPr>
                                  <w:rFonts w:asciiTheme="majorHAnsi" w:eastAsiaTheme="majorEastAsia" w:hAnsiTheme="majorHAnsi" w:cstheme="majorBidi"/>
                                  <w:color w:val="FFFFFF" w:themeColor="background1"/>
                                  <w:szCs w:val="28"/>
                                </w:rPr>
                                <w:t>Best Practice</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s:wsp>
                        <wps:cNvPr id="200" name="Text Box 200"/>
                        <wps:cNvSpPr txBox="1"/>
                        <wps:spPr>
                          <a:xfrm>
                            <a:off x="0" y="252678"/>
                            <a:ext cx="3567448" cy="2792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EC528D" w14:textId="0F7A788B" w:rsidR="006A6411" w:rsidRDefault="006A6411" w:rsidP="0033285B">
                              <w:pPr>
                                <w:spacing w:after="0"/>
                                <w:jc w:val="center"/>
                                <w:rPr>
                                  <w:caps/>
                                  <w:color w:val="4F81BD" w:themeColor="accent1"/>
                                  <w:sz w:val="26"/>
                                  <w:szCs w:val="26"/>
                                </w:rPr>
                              </w:pPr>
                              <w:r w:rsidRPr="0033285B">
                                <w:rPr>
                                  <w:caps/>
                                  <w:color w:val="4F81BD" w:themeColor="accent1"/>
                                  <w:sz w:val="26"/>
                                  <w:szCs w:val="26"/>
                                  <w:lang w:val="en"/>
                                </w:rPr>
                                <w:t>Use PRIVATE fields and PUBLIC properties</w:t>
                              </w:r>
                            </w:p>
                          </w:txbxContent>
                        </wps:txbx>
                        <wps:bodyPr rot="0" spcFirstLastPara="0" vertOverflow="overflow" horzOverflow="overflow" vert="horz" wrap="square" lIns="0" tIns="9144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AA9454" id="Group 198" o:spid="_x0000_s1045" style="position:absolute;margin-left:169.1pt;margin-top:25.8pt;width:290.7pt;height:46.15pt;z-index:251679744;mso-wrap-distance-left:14.4pt;mso-wrap-distance-top:3.6pt;mso-wrap-distance-right:14.4pt;mso-wrap-distance-bottom:3.6pt;mso-position-horizontal-relative:margin;mso-position-vertical-relative:margin;mso-width-relative:margin;mso-height-relative:margin" coordsize="35674,5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">
                <v:rect id="Rectangle 199" o:spid="_x0000_s1046"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" fillcolor="#4f81bd [3204]" stroked="f" strokeweight="2pt">
                  <v:textbox inset="0,,0">
                    <w:txbxContent>
                      <w:p w14:paraId="5F8A43BB" w14:textId="6353144D" w:rsidR="006A6411" w:rsidRDefault="006A6411">
                        <w:pPr>
                          <w:jc w:val="center"/>
                          <w:rPr>
                            <w:rFonts w:asciiTheme="majorHAnsi" w:eastAsiaTheme="majorEastAsia" w:hAnsiTheme="majorHAnsi" w:cstheme="majorBidi"/>
                            <w:color w:val="FFFFFF" w:themeColor="background1"/>
                            <w:szCs w:val="28"/>
                          </w:rPr>
                        </w:pPr>
                        <w:r>
                          <w:rPr>
                            <w:rFonts w:asciiTheme="majorHAnsi" w:eastAsiaTheme="majorEastAsia" w:hAnsiTheme="majorHAnsi" w:cstheme="majorBidi"/>
                            <w:color w:val="FFFFFF" w:themeColor="background1"/>
                            <w:szCs w:val="28"/>
                          </w:rPr>
                          <w:t>Best Practice</w:t>
                        </w:r>
                      </w:p>
                    </w:txbxContent>
                  </v:textbox>
                </v:rect>
                <v:shape id="Text Box 200" o:spid="_x0000_s1047" type="#_x0000_t202" style="position:absolute;top:2526;width:35674;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" filled="f" stroked="f" strokeweight=".5pt">
                  <v:textbox inset="0,7.2pt,0,0">
                    <w:txbxContent>
                      <w:p w14:paraId="1EEC528D" w14:textId="0F7A788B" w:rsidR="006A6411" w:rsidRDefault="006A6411" w:rsidP="0033285B">
                        <w:pPr>
                          <w:spacing w:after="0"/>
                          <w:jc w:val="center"/>
                          <w:rPr>
                            <w:caps/>
                            <w:color w:val="4F81BD" w:themeColor="accent1"/>
                            <w:sz w:val="26"/>
                            <w:szCs w:val="26"/>
                          </w:rPr>
                        </w:pPr>
                        <w:r w:rsidRPr="0033285B">
                          <w:rPr>
                            <w:caps/>
                            <w:color w:val="4F81BD" w:themeColor="accent1"/>
                            <w:sz w:val="26"/>
                            <w:szCs w:val="26"/>
                            <w:lang w:val="en"/>
                          </w:rPr>
                          <w:t>Use PRIVATE fields and PUBLIC properties</w:t>
                        </w:r>
                      </w:p>
                    </w:txbxContent>
                  </v:textbox>
                </v:shape>
                <w10:wrap type="square" anchorx="margin" anchory="margin"/>
              </v:group>
            </w:pict>
          </mc:Fallback>
        </mc:AlternateContent>
      </w:r>
      <w:r w:rsidR="00F05728">
        <w:rPr>
          <w:lang w:val="en"/>
        </w:rPr>
        <w:t>Properties on a .Net class are the public-facing interface, akin to our</w:t>
      </w:r>
      <w:r w:rsidR="00F05728" w:rsidRPr="00F05728">
        <w:rPr>
          <w:rFonts w:ascii="Consolas" w:hAnsi="Consolas"/>
          <w:sz w:val="18"/>
          <w:szCs w:val="18"/>
          <w:lang w:val="en"/>
        </w:rPr>
        <w:t xml:space="preserve"> _access </w:t>
      </w:r>
      <w:r w:rsidR="00F05728">
        <w:rPr>
          <w:lang w:val="en"/>
        </w:rPr>
        <w:t xml:space="preserve">and </w:t>
      </w:r>
      <w:r w:rsidR="00F05728" w:rsidRPr="00F05728">
        <w:rPr>
          <w:rFonts w:ascii="Consolas" w:hAnsi="Consolas"/>
          <w:sz w:val="18"/>
          <w:szCs w:val="18"/>
          <w:lang w:val="en"/>
        </w:rPr>
        <w:t>_assign</w:t>
      </w:r>
      <w:r w:rsidR="00F05728">
        <w:rPr>
          <w:lang w:val="en"/>
        </w:rPr>
        <w:t>, they have get() and set() methods, which filter the input to the fields or restrict the output.</w:t>
      </w:r>
    </w:p>
    <w:p w14:paraId="095DC4D1" w14:textId="2D988281" w:rsidR="002D2D76" w:rsidRDefault="002D2D76" w:rsidP="003A4E3F">
      <w:pPr>
        <w:pStyle w:val="bodytext"/>
        <w:rPr>
          <w:lang w:val="en"/>
        </w:rPr>
      </w:pPr>
      <w:r>
        <w:rPr>
          <w:lang w:val="en"/>
        </w:rPr>
        <w:t xml:space="preserve">In order to emulate Visual FoxPro’s class behavior, there’s an option for X# classes to “Inherit from Custom Class”, which is set to True by default in the FoxPro Project Templates. </w:t>
      </w:r>
      <w:r w:rsidR="00975D4E">
        <w:rPr>
          <w:lang w:val="en"/>
        </w:rPr>
        <w:t>Under the covers, this Custom class emulates FoxPro Properties in .NET’s Fields.</w:t>
      </w:r>
    </w:p>
    <w:p w14:paraId="05CA6548" w14:textId="1AA0A709" w:rsidR="00975D4E" w:rsidRDefault="00975D4E" w:rsidP="00DC60D0">
      <w:pPr>
        <w:pStyle w:val="Heading6"/>
      </w:pPr>
      <w:r>
        <w:t>Init() vs Constructor()</w:t>
      </w:r>
    </w:p>
    <w:p w14:paraId="2F28EAA3" w14:textId="77777777" w:rsidR="00975D4E" w:rsidRDefault="00975D4E" w:rsidP="00975D4E">
      <w:pPr>
        <w:tabs>
          <w:tab w:val="left" w:pos="180"/>
        </w:tabs>
        <w:overflowPunct/>
        <w:spacing w:after="0"/>
        <w:textAlignment w:val="auto"/>
        <w:rPr>
          <w:rFonts w:ascii="Consolas" w:hAnsi="Consolas" w:cs="Courier New"/>
          <w:color w:val="0000FF"/>
          <w:sz w:val="18"/>
          <w:szCs w:val="18"/>
        </w:rPr>
      </w:pPr>
    </w:p>
    <w:p w14:paraId="32D6FE35" w14:textId="12FFC712" w:rsidR="00D022D3" w:rsidRPr="00714DA6" w:rsidRDefault="00975D4E" w:rsidP="003A4E3F">
      <w:pPr>
        <w:pStyle w:val="bodytext"/>
        <w:rPr>
          <w:lang w:val="en"/>
        </w:rPr>
      </w:pPr>
      <w:r>
        <w:t xml:space="preserve">FoxPro’s  classes all come with an </w:t>
      </w:r>
      <w:r w:rsidRPr="0033285B">
        <w:rPr>
          <w:rStyle w:val="InlineCodeChar"/>
        </w:rPr>
        <w:t>Init()</w:t>
      </w:r>
      <w:r>
        <w:t xml:space="preserve"> method that accepts parameters . You get exactly one Init per class</w:t>
      </w:r>
      <w:r w:rsidR="00D022D3">
        <w:t xml:space="preserve"> and you </w:t>
      </w:r>
      <w:r w:rsidR="00DF1C17">
        <w:t>must</w:t>
      </w:r>
      <w:r w:rsidR="00D022D3">
        <w:t xml:space="preserve"> code around the possible combinations of parameters that </w:t>
      </w:r>
      <w:r w:rsidR="00D022D3">
        <w:lastRenderedPageBreak/>
        <w:t xml:space="preserve">were sent in. </w:t>
      </w:r>
      <w:r w:rsidR="00D022D3">
        <w:rPr>
          <w:lang w:val="en"/>
        </w:rPr>
        <w:t xml:space="preserve">X# classes have </w:t>
      </w:r>
      <w:r w:rsidR="00D022D3" w:rsidRPr="00D022D3">
        <w:t>a Constructor</w:t>
      </w:r>
      <w:r w:rsidR="00D022D3">
        <w:rPr>
          <w:lang w:val="en"/>
        </w:rPr>
        <w:t xml:space="preserve"> method, and you can overload them with different “</w:t>
      </w:r>
      <w:r w:rsidR="00D022D3">
        <w:rPr>
          <w:i/>
          <w:iCs/>
          <w:lang w:val="en"/>
        </w:rPr>
        <w:t>signatures”</w:t>
      </w:r>
      <w:r w:rsidR="00D022D3">
        <w:rPr>
          <w:lang w:val="en"/>
        </w:rPr>
        <w:t xml:space="preserve">: different combinations of parameters, which is awesome.  </w:t>
      </w:r>
    </w:p>
    <w:p w14:paraId="6AB4ECB9" w14:textId="2150C65F" w:rsidR="00975D4E" w:rsidRDefault="00975D4E" w:rsidP="003A4E3F">
      <w:pPr>
        <w:pStyle w:val="bodytext"/>
        <w:sectPr w:rsidR="00975D4E" w:rsidSect="00EA4C80">
          <w:type w:val="continuous"/>
          <w:pgSz w:w="12240" w:h="15840" w:code="1"/>
          <w:pgMar w:top="1440" w:right="1440" w:bottom="1440" w:left="1440" w:header="720" w:footer="720" w:gutter="0"/>
          <w:cols w:space="720"/>
          <w:titlePg/>
          <w:docGrid w:linePitch="326"/>
        </w:sectPr>
      </w:pPr>
    </w:p>
    <w:p w14:paraId="6BE4DCA7" w14:textId="6707AE60" w:rsidR="00975D4E" w:rsidRDefault="008F5D0A" w:rsidP="003A4E3F">
      <w:pPr>
        <w:pStyle w:val="bodytext"/>
      </w:pPr>
      <w:r>
        <w:t>FoxPro</w:t>
      </w:r>
    </w:p>
    <w:p w14:paraId="5F9E291B" w14:textId="77777777" w:rsidR="00D022D3" w:rsidRPr="00D022D3" w:rsidRDefault="00975D4E" w:rsidP="00975D4E">
      <w:pPr>
        <w:tabs>
          <w:tab w:val="left" w:pos="180"/>
        </w:tabs>
        <w:overflowPunct/>
        <w:spacing w:after="0"/>
        <w:textAlignment w:val="auto"/>
        <w:rPr>
          <w:rFonts w:ascii="Consolas" w:hAnsi="Consolas" w:cs="Courier New"/>
          <w:color w:val="0000FF"/>
          <w:sz w:val="18"/>
          <w:szCs w:val="18"/>
        </w:rPr>
      </w:pPr>
      <w:r w:rsidRPr="00D022D3">
        <w:rPr>
          <w:rFonts w:ascii="Consolas" w:hAnsi="Consolas" w:cs="Courier New"/>
          <w:color w:val="0000FF"/>
          <w:sz w:val="18"/>
          <w:szCs w:val="18"/>
        </w:rPr>
        <w:t>PROCEDURE Init</w:t>
      </w:r>
    </w:p>
    <w:p w14:paraId="2992D4F3" w14:textId="1C96C8B2" w:rsidR="00975D4E" w:rsidRPr="00D022D3" w:rsidRDefault="00975D4E" w:rsidP="00975D4E">
      <w:pPr>
        <w:tabs>
          <w:tab w:val="left" w:pos="180"/>
        </w:tabs>
        <w:overflowPunct/>
        <w:spacing w:after="0"/>
        <w:textAlignment w:val="auto"/>
        <w:rPr>
          <w:rFonts w:ascii="Consolas" w:hAnsi="Consolas" w:cs="Courier New"/>
          <w:color w:val="0000FF"/>
          <w:sz w:val="18"/>
          <w:szCs w:val="18"/>
        </w:rPr>
      </w:pPr>
      <w:r w:rsidRPr="00D022D3">
        <w:rPr>
          <w:rFonts w:ascii="Consolas" w:hAnsi="Consolas" w:cs="Courier New"/>
          <w:color w:val="0000FF"/>
          <w:sz w:val="18"/>
          <w:szCs w:val="18"/>
        </w:rPr>
        <w:t xml:space="preserve">LPARAMETERS </w:t>
      </w:r>
      <w:r w:rsidRPr="00D022D3">
        <w:rPr>
          <w:rFonts w:ascii="Consolas" w:hAnsi="Consolas" w:cs="Courier New"/>
          <w:color w:val="000000"/>
          <w:sz w:val="18"/>
          <w:szCs w:val="18"/>
        </w:rPr>
        <w:t>cId</w:t>
      </w:r>
    </w:p>
    <w:p w14:paraId="7D72CE69" w14:textId="519BE5D9" w:rsidR="00D022D3" w:rsidRPr="00D022D3" w:rsidRDefault="00D022D3" w:rsidP="00D022D3">
      <w:pPr>
        <w:pStyle w:val="code"/>
        <w:rPr>
          <w:sz w:val="18"/>
          <w:szCs w:val="18"/>
        </w:rPr>
      </w:pPr>
      <w:r w:rsidRPr="00D022D3">
        <w:rPr>
          <w:color w:val="0000FF"/>
          <w:sz w:val="18"/>
          <w:szCs w:val="18"/>
        </w:rPr>
        <w:t>This</w:t>
      </w:r>
      <w:r w:rsidRPr="00D022D3">
        <w:rPr>
          <w:sz w:val="18"/>
          <w:szCs w:val="18"/>
        </w:rPr>
        <w:t>.cId = cId</w:t>
      </w:r>
    </w:p>
    <w:p w14:paraId="38659CEA" w14:textId="64CD8508" w:rsidR="00D022D3" w:rsidRPr="00D022D3" w:rsidRDefault="00D022D3" w:rsidP="00D022D3">
      <w:pPr>
        <w:pStyle w:val="code"/>
        <w:rPr>
          <w:sz w:val="18"/>
          <w:szCs w:val="18"/>
        </w:rPr>
      </w:pPr>
      <w:r w:rsidRPr="00D022D3">
        <w:rPr>
          <w:color w:val="0000FF"/>
          <w:sz w:val="18"/>
          <w:szCs w:val="18"/>
        </w:rPr>
        <w:t>IF EMPTY</w:t>
      </w:r>
      <w:r w:rsidRPr="00D022D3">
        <w:rPr>
          <w:sz w:val="18"/>
          <w:szCs w:val="18"/>
        </w:rPr>
        <w:t>(cId)</w:t>
      </w:r>
    </w:p>
    <w:p w14:paraId="2D417FC5" w14:textId="3B755D85" w:rsidR="00D022D3" w:rsidRPr="00D022D3" w:rsidRDefault="00D022D3" w:rsidP="00D022D3">
      <w:pPr>
        <w:pStyle w:val="code"/>
        <w:rPr>
          <w:sz w:val="18"/>
          <w:szCs w:val="18"/>
        </w:rPr>
      </w:pPr>
      <w:r w:rsidRPr="00D022D3">
        <w:rPr>
          <w:sz w:val="18"/>
          <w:szCs w:val="18"/>
        </w:rPr>
        <w:tab/>
      </w:r>
      <w:r w:rsidRPr="00D022D3">
        <w:rPr>
          <w:color w:val="0000FF"/>
          <w:sz w:val="18"/>
          <w:szCs w:val="18"/>
        </w:rPr>
        <w:t>This</w:t>
      </w:r>
      <w:r w:rsidRPr="00D022D3">
        <w:rPr>
          <w:sz w:val="18"/>
          <w:szCs w:val="18"/>
        </w:rPr>
        <w:t>.New()</w:t>
      </w:r>
    </w:p>
    <w:p w14:paraId="44CF7C56" w14:textId="20919A73" w:rsidR="00D022D3" w:rsidRPr="00D022D3" w:rsidRDefault="00D022D3" w:rsidP="00D022D3">
      <w:pPr>
        <w:pStyle w:val="code"/>
        <w:rPr>
          <w:color w:val="0000FF"/>
          <w:sz w:val="18"/>
          <w:szCs w:val="18"/>
        </w:rPr>
      </w:pPr>
      <w:r w:rsidRPr="00D022D3">
        <w:rPr>
          <w:color w:val="0000FF"/>
          <w:sz w:val="18"/>
          <w:szCs w:val="18"/>
        </w:rPr>
        <w:t xml:space="preserve">ELSE </w:t>
      </w:r>
    </w:p>
    <w:p w14:paraId="66E1CBED" w14:textId="64745F01" w:rsidR="00D022D3" w:rsidRPr="00D022D3" w:rsidRDefault="00D022D3" w:rsidP="00D022D3">
      <w:pPr>
        <w:pStyle w:val="code"/>
        <w:rPr>
          <w:sz w:val="18"/>
          <w:szCs w:val="18"/>
        </w:rPr>
      </w:pPr>
      <w:r w:rsidRPr="00D022D3">
        <w:rPr>
          <w:color w:val="0000FF"/>
          <w:sz w:val="18"/>
          <w:szCs w:val="18"/>
        </w:rPr>
        <w:tab/>
        <w:t>This</w:t>
      </w:r>
      <w:r w:rsidRPr="00D022D3">
        <w:rPr>
          <w:sz w:val="18"/>
          <w:szCs w:val="18"/>
        </w:rPr>
        <w:t>.</w:t>
      </w:r>
      <w:r w:rsidRPr="00D022D3">
        <w:rPr>
          <w:color w:val="0000FF"/>
          <w:sz w:val="18"/>
          <w:szCs w:val="18"/>
        </w:rPr>
        <w:t>Load</w:t>
      </w:r>
      <w:r w:rsidRPr="00D022D3">
        <w:rPr>
          <w:sz w:val="18"/>
          <w:szCs w:val="18"/>
        </w:rPr>
        <w:t>(cId)</w:t>
      </w:r>
    </w:p>
    <w:p w14:paraId="7F593762" w14:textId="5F3D57B9" w:rsidR="00D022D3" w:rsidRPr="00D022D3" w:rsidRDefault="00D022D3" w:rsidP="00D022D3">
      <w:pPr>
        <w:pStyle w:val="code"/>
        <w:rPr>
          <w:color w:val="0000FF"/>
          <w:sz w:val="18"/>
          <w:szCs w:val="18"/>
        </w:rPr>
      </w:pPr>
      <w:r w:rsidRPr="00D022D3">
        <w:rPr>
          <w:color w:val="0000FF"/>
          <w:sz w:val="18"/>
          <w:szCs w:val="18"/>
        </w:rPr>
        <w:t xml:space="preserve">ENDIF </w:t>
      </w:r>
    </w:p>
    <w:p w14:paraId="36E497BF" w14:textId="1CBE0AA3" w:rsidR="008F5D0A" w:rsidRPr="008F5D0A" w:rsidRDefault="00D022D3" w:rsidP="003A4E3F">
      <w:pPr>
        <w:pStyle w:val="bodytext"/>
        <w:rPr>
          <w:rFonts w:asciiTheme="majorHAnsi" w:hAnsiTheme="majorHAnsi"/>
          <w:lang w:val="en"/>
        </w:rPr>
      </w:pPr>
      <w:r w:rsidRPr="005037C3">
        <w:rPr>
          <w:rStyle w:val="codelastlineChar"/>
        </w:rPr>
        <w:t>ENDPROC</w:t>
      </w:r>
      <w:r w:rsidR="00E54DFD" w:rsidRPr="005037C3">
        <w:rPr>
          <w:rStyle w:val="codelastlineChar"/>
        </w:rPr>
        <w:br w:type="column"/>
      </w:r>
      <w:r w:rsidR="008F5D0A" w:rsidRPr="00E54DFD">
        <w:rPr>
          <w:rFonts w:asciiTheme="majorHAnsi" w:hAnsiTheme="majorHAnsi"/>
          <w:lang w:val="en"/>
        </w:rPr>
        <w:t>X#</w:t>
      </w:r>
    </w:p>
    <w:p w14:paraId="643A7D5B" w14:textId="41AABE7F" w:rsidR="008F5D0A" w:rsidRDefault="008F5D0A" w:rsidP="008F5D0A">
      <w:pPr>
        <w:overflowPunct/>
        <w:spacing w:after="0"/>
        <w:textAlignment w:val="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Constructor() </w:t>
      </w:r>
      <w:r>
        <w:rPr>
          <w:rFonts w:ascii="Consolas" w:hAnsi="Consolas" w:cs="Consolas"/>
          <w:color w:val="000000"/>
          <w:sz w:val="19"/>
          <w:szCs w:val="19"/>
        </w:rPr>
        <w:br/>
      </w:r>
      <w:r>
        <w:rPr>
          <w:rFonts w:ascii="Consolas" w:hAnsi="Consolas" w:cs="Consolas"/>
          <w:color w:val="008000"/>
          <w:sz w:val="19"/>
          <w:szCs w:val="19"/>
        </w:rPr>
        <w:t>// No Parameter. New Task.</w:t>
      </w:r>
    </w:p>
    <w:p w14:paraId="32E7F0B0" w14:textId="76F1CCFC" w:rsidR="008F5D0A" w:rsidRDefault="008F5D0A" w:rsidP="008F5D0A">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w:t>
      </w:r>
      <w:r w:rsidR="005037C3">
        <w:rPr>
          <w:rFonts w:ascii="Consolas" w:hAnsi="Consolas" w:cs="Consolas"/>
          <w:color w:val="000000"/>
          <w:sz w:val="19"/>
          <w:szCs w:val="19"/>
        </w:rPr>
        <w:t>New</w:t>
      </w:r>
      <w:r>
        <w:rPr>
          <w:rFonts w:ascii="Consolas" w:hAnsi="Consolas" w:cs="Consolas"/>
          <w:color w:val="000000"/>
          <w:sz w:val="19"/>
          <w:szCs w:val="19"/>
        </w:rPr>
        <w:t>()</w:t>
      </w:r>
    </w:p>
    <w:p w14:paraId="0709679B" w14:textId="77777777" w:rsidR="008F5D0A" w:rsidRDefault="008F5D0A" w:rsidP="008F5D0A">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4CDDB229" w14:textId="1BFC7128" w:rsidR="005037C3" w:rsidRPr="00D022D3" w:rsidRDefault="008F5D0A" w:rsidP="005037C3">
      <w:pPr>
        <w:pStyle w:val="code"/>
        <w:rPr>
          <w:sz w:val="18"/>
          <w:szCs w:val="18"/>
        </w:rPr>
      </w:pPr>
      <w:r>
        <w:rPr>
          <w:rFonts w:cs="Consolas"/>
          <w:color w:val="0000FF"/>
          <w:szCs w:val="19"/>
        </w:rPr>
        <w:t>public</w:t>
      </w:r>
      <w:r>
        <w:rPr>
          <w:rFonts w:cs="Consolas"/>
          <w:color w:val="000000"/>
          <w:szCs w:val="19"/>
        </w:rPr>
        <w:t xml:space="preserve"> </w:t>
      </w:r>
      <w:r>
        <w:rPr>
          <w:rFonts w:cs="Consolas"/>
          <w:color w:val="0000FF"/>
          <w:szCs w:val="19"/>
        </w:rPr>
        <w:t>FUNCTION</w:t>
      </w:r>
      <w:r>
        <w:rPr>
          <w:rFonts w:cs="Consolas"/>
          <w:color w:val="000000"/>
          <w:szCs w:val="19"/>
        </w:rPr>
        <w:t xml:space="preserve"> Constructor(cId </w:t>
      </w:r>
      <w:r>
        <w:rPr>
          <w:rFonts w:cs="Consolas"/>
          <w:color w:val="0000FF"/>
          <w:szCs w:val="19"/>
        </w:rPr>
        <w:t>AS</w:t>
      </w:r>
      <w:r>
        <w:rPr>
          <w:rFonts w:cs="Consolas"/>
          <w:color w:val="000000"/>
          <w:szCs w:val="19"/>
        </w:rPr>
        <w:t xml:space="preserve"> </w:t>
      </w:r>
      <w:r>
        <w:rPr>
          <w:rFonts w:cs="Consolas"/>
          <w:color w:val="0000FF"/>
          <w:szCs w:val="19"/>
        </w:rPr>
        <w:t>String</w:t>
      </w:r>
      <w:r>
        <w:rPr>
          <w:rFonts w:cs="Consolas"/>
          <w:color w:val="000000"/>
          <w:szCs w:val="19"/>
        </w:rPr>
        <w:t xml:space="preserve">) </w:t>
      </w:r>
      <w:r>
        <w:rPr>
          <w:rFonts w:cs="Consolas"/>
          <w:color w:val="000000"/>
          <w:szCs w:val="19"/>
        </w:rPr>
        <w:br/>
      </w:r>
      <w:r>
        <w:rPr>
          <w:rFonts w:cs="Consolas"/>
          <w:color w:val="008000"/>
          <w:szCs w:val="19"/>
        </w:rPr>
        <w:t>// Parameter. Existing Task</w:t>
      </w:r>
      <w:r w:rsidR="005037C3">
        <w:rPr>
          <w:rFonts w:cs="Consolas"/>
          <w:color w:val="008000"/>
          <w:szCs w:val="19"/>
        </w:rPr>
        <w:br/>
        <w:t xml:space="preserve">    </w:t>
      </w:r>
      <w:r w:rsidR="005037C3" w:rsidRPr="00D022D3">
        <w:rPr>
          <w:color w:val="0000FF"/>
          <w:sz w:val="18"/>
          <w:szCs w:val="18"/>
        </w:rPr>
        <w:t>This</w:t>
      </w:r>
      <w:r w:rsidR="005037C3" w:rsidRPr="00D022D3">
        <w:rPr>
          <w:sz w:val="18"/>
          <w:szCs w:val="18"/>
        </w:rPr>
        <w:t>.cId = cId</w:t>
      </w:r>
    </w:p>
    <w:p w14:paraId="500747AF" w14:textId="227D096E" w:rsidR="00E54DFD" w:rsidRPr="00E54DFD" w:rsidRDefault="008F5D0A" w:rsidP="005037C3">
      <w:pPr>
        <w:pStyle w:val="codelastline"/>
        <w:sectPr w:rsidR="00E54DFD" w:rsidRPr="00E54DFD" w:rsidSect="008F5D0A">
          <w:type w:val="continuous"/>
          <w:pgSz w:w="12240" w:h="15840" w:code="1"/>
          <w:pgMar w:top="1440" w:right="1440" w:bottom="1440" w:left="1440" w:header="720" w:footer="720" w:gutter="0"/>
          <w:cols w:num="2" w:sep="1" w:space="1296" w:equalWidth="0">
            <w:col w:w="2880" w:space="1296"/>
            <w:col w:w="5184"/>
          </w:cols>
          <w:titlePg/>
          <w:docGrid w:linePitch="326"/>
        </w:sectPr>
      </w:pPr>
      <w:r>
        <w:t xml:space="preserve">    This.</w:t>
      </w:r>
      <w:r w:rsidR="005037C3">
        <w:t>L</w:t>
      </w:r>
      <w:r>
        <w:t>oad(cId)</w:t>
      </w:r>
    </w:p>
    <w:p w14:paraId="43BA2726" w14:textId="11F1C823" w:rsidR="00D022D3" w:rsidRPr="00D022D3" w:rsidRDefault="00D022D3" w:rsidP="003A4E3F">
      <w:pPr>
        <w:pStyle w:val="bodytext"/>
        <w:rPr>
          <w:lang w:val="en"/>
        </w:rPr>
        <w:sectPr w:rsidR="00D022D3" w:rsidRPr="00D022D3" w:rsidSect="008F5D0A">
          <w:type w:val="continuous"/>
          <w:pgSz w:w="12240" w:h="15840" w:code="1"/>
          <w:pgMar w:top="1440" w:right="1440" w:bottom="1440" w:left="1440" w:header="720" w:footer="720" w:gutter="0"/>
          <w:cols w:num="2" w:sep="1" w:space="1296" w:equalWidth="0">
            <w:col w:w="3600" w:space="1296"/>
            <w:col w:w="4464"/>
          </w:cols>
          <w:titlePg/>
          <w:docGrid w:linePitch="326"/>
        </w:sectPr>
      </w:pPr>
    </w:p>
    <w:p w14:paraId="0D7255F3" w14:textId="10A50B16" w:rsidR="005037C3" w:rsidRDefault="005037C3" w:rsidP="003A4E3F">
      <w:pPr>
        <w:pStyle w:val="bodytext"/>
        <w:rPr>
          <w:lang w:val="en"/>
        </w:rPr>
      </w:pPr>
      <w:r>
        <w:rPr>
          <w:lang w:val="en"/>
        </w:rPr>
        <w:t xml:space="preserve">In the FoxPro dialect, class </w:t>
      </w:r>
      <w:r w:rsidR="00DF1C17">
        <w:rPr>
          <w:lang w:val="en"/>
        </w:rPr>
        <w:t>definition</w:t>
      </w:r>
      <w:r>
        <w:rPr>
          <w:lang w:val="en"/>
        </w:rPr>
        <w:t xml:space="preserve"> in X# do have an </w:t>
      </w:r>
      <w:r w:rsidRPr="00DF1C17">
        <w:rPr>
          <w:rStyle w:val="InlineCodeChar"/>
        </w:rPr>
        <w:t>init()</w:t>
      </w:r>
      <w:r>
        <w:rPr>
          <w:lang w:val="en"/>
        </w:rPr>
        <w:t xml:space="preserve"> method which you can use exactly like FoxPro’s. </w:t>
      </w:r>
    </w:p>
    <w:p w14:paraId="5631FEB9" w14:textId="3C7C3B94" w:rsidR="005037C3" w:rsidRDefault="00DF1C17" w:rsidP="003A4E3F">
      <w:pPr>
        <w:pStyle w:val="bodytext"/>
        <w:rPr>
          <w:lang w:val="en"/>
        </w:rPr>
      </w:pPr>
      <w:r>
        <w:rPr>
          <w:lang w:val="en"/>
        </w:rPr>
        <w:t xml:space="preserve">When you create a task object, you either send it the ID of the task, or leave it blank if you want to create a new task. FoxPro’s </w:t>
      </w:r>
      <w:r w:rsidRPr="00DF1C17">
        <w:rPr>
          <w:rStyle w:val="InlineCodeChar"/>
        </w:rPr>
        <w:t>init()</w:t>
      </w:r>
      <w:r>
        <w:rPr>
          <w:lang w:val="en"/>
        </w:rPr>
        <w:t xml:space="preserve"> handles that by inspecting the parameter and branching based on whether anything was passed in, but X# has the overloaded constructor that either takes an ID parameter or doesn’t. I find that much more intuitive.</w:t>
      </w:r>
    </w:p>
    <w:p w14:paraId="53F86B83" w14:textId="7294200C" w:rsidR="001A6CF1" w:rsidRDefault="00DF1C17" w:rsidP="003A4E3F">
      <w:pPr>
        <w:pStyle w:val="bodytext"/>
        <w:rPr>
          <w:lang w:val="en"/>
        </w:rPr>
        <w:sectPr w:rsidR="001A6CF1" w:rsidSect="00EA4C80">
          <w:type w:val="continuous"/>
          <w:pgSz w:w="12240" w:h="15840" w:code="1"/>
          <w:pgMar w:top="1440" w:right="1440" w:bottom="1440" w:left="1440" w:header="720" w:footer="720" w:gutter="0"/>
          <w:cols w:space="720"/>
          <w:titlePg/>
          <w:docGrid w:linePitch="326"/>
        </w:sectPr>
      </w:pPr>
      <w:r>
        <w:rPr>
          <w:lang w:val="en"/>
        </w:rPr>
        <w:t xml:space="preserve">The </w:t>
      </w:r>
      <w:r w:rsidRPr="00DF1C17">
        <w:rPr>
          <w:rStyle w:val="InlineCodeChar"/>
        </w:rPr>
        <w:t>new()</w:t>
      </w:r>
      <w:r>
        <w:rPr>
          <w:lang w:val="en"/>
        </w:rPr>
        <w:t xml:space="preserve"> function highlights how similar X# can be to FoxPro, but also showcases the extra functionality you can get.</w:t>
      </w:r>
      <w:r w:rsidR="00A03873">
        <w:rPr>
          <w:lang w:val="en"/>
        </w:rPr>
        <w:t xml:space="preserve"> The code we need to create GUIDs in .NET is available to us </w:t>
      </w:r>
      <w:r w:rsidR="00132D4D">
        <w:rPr>
          <w:lang w:val="en"/>
        </w:rPr>
        <w:t>(in this cases, from System which we always include, but we have the entire universe of .NET libraries available to us and if for some reason we didn’t like this GUID library we could have referenced some other one instead.)</w:t>
      </w:r>
    </w:p>
    <w:p w14:paraId="4B507CDC" w14:textId="535DE3C9" w:rsidR="00DF1C17" w:rsidRDefault="00DF1C17" w:rsidP="003A4E3F">
      <w:pPr>
        <w:pStyle w:val="bodytext"/>
        <w:rPr>
          <w:lang w:val="en"/>
        </w:rPr>
      </w:pPr>
      <w:r>
        <w:rPr>
          <w:lang w:val="en"/>
        </w:rPr>
        <w:t>FoxPro</w:t>
      </w:r>
    </w:p>
    <w:p w14:paraId="541674D3" w14:textId="18AF2381" w:rsidR="001A6CF1" w:rsidRDefault="001A6CF1" w:rsidP="001A6CF1">
      <w:pPr>
        <w:pStyle w:val="codefirstline"/>
        <w:rPr>
          <w:color w:val="000000"/>
        </w:rPr>
      </w:pPr>
      <w:r>
        <w:t xml:space="preserve">PROCEDURE </w:t>
      </w:r>
      <w:r>
        <w:rPr>
          <w:color w:val="000000"/>
        </w:rPr>
        <w:t>New</w:t>
      </w:r>
    </w:p>
    <w:p w14:paraId="7C8C9751" w14:textId="11F1C0B1" w:rsidR="001A6CF1" w:rsidRDefault="001A6CF1" w:rsidP="001A6CF1">
      <w:pPr>
        <w:pStyle w:val="code"/>
      </w:pPr>
      <w:r>
        <w:rPr>
          <w:color w:val="0000FF"/>
        </w:rPr>
        <w:t xml:space="preserve">LOCAL </w:t>
      </w:r>
      <w:r>
        <w:t>lUsed, oGUID</w:t>
      </w:r>
    </w:p>
    <w:p w14:paraId="3896085F" w14:textId="0279FBF4" w:rsidR="001A6CF1" w:rsidRDefault="001A6CF1" w:rsidP="001A6CF1">
      <w:pPr>
        <w:pStyle w:val="code"/>
      </w:pPr>
      <w:r>
        <w:t xml:space="preserve">lUsed = </w:t>
      </w:r>
      <w:r>
        <w:rPr>
          <w:color w:val="0000FF"/>
        </w:rPr>
        <w:t>This</w:t>
      </w:r>
      <w:r>
        <w:t>.OpenToDos()</w:t>
      </w:r>
    </w:p>
    <w:p w14:paraId="6ECBE76C" w14:textId="1CC37538" w:rsidR="001A6CF1" w:rsidRDefault="001A6CF1" w:rsidP="001A6CF1">
      <w:pPr>
        <w:pStyle w:val="code"/>
      </w:pPr>
      <w:r>
        <w:t xml:space="preserve">oGUID = </w:t>
      </w:r>
      <w:r>
        <w:rPr>
          <w:color w:val="0000FF"/>
        </w:rPr>
        <w:t>CreateObject</w:t>
      </w:r>
      <w:r>
        <w:t>("scriptlet.typelib")</w:t>
      </w:r>
    </w:p>
    <w:p w14:paraId="1F79FBF1" w14:textId="117493F4" w:rsidR="001A6CF1" w:rsidRDefault="001A6CF1" w:rsidP="001A6CF1">
      <w:pPr>
        <w:pStyle w:val="code"/>
        <w:rPr>
          <w:color w:val="0000FF"/>
        </w:rPr>
      </w:pPr>
      <w:r>
        <w:rPr>
          <w:color w:val="0000FF"/>
        </w:rPr>
        <w:t>SCATTER BLANK NAME This</w:t>
      </w:r>
      <w:r>
        <w:t xml:space="preserve">.oData </w:t>
      </w:r>
      <w:r>
        <w:rPr>
          <w:color w:val="0000FF"/>
        </w:rPr>
        <w:t>MEMO</w:t>
      </w:r>
    </w:p>
    <w:p w14:paraId="2433BD44" w14:textId="57DC3347" w:rsidR="001A6CF1" w:rsidRDefault="001A6CF1" w:rsidP="001A6CF1">
      <w:pPr>
        <w:pStyle w:val="code"/>
      </w:pPr>
      <w:r>
        <w:rPr>
          <w:color w:val="0000FF"/>
        </w:rPr>
        <w:t>This</w:t>
      </w:r>
      <w:r>
        <w:t>.oData.</w:t>
      </w:r>
      <w:r>
        <w:rPr>
          <w:color w:val="0000FF"/>
        </w:rPr>
        <w:t xml:space="preserve">Id </w:t>
      </w:r>
      <w:r>
        <w:t>=</w:t>
      </w:r>
      <w:r>
        <w:rPr>
          <w:color w:val="0000FF"/>
        </w:rPr>
        <w:t>Strextract</w:t>
      </w:r>
      <w:r>
        <w:t>(oGUID.GUID, "{", "}" )</w:t>
      </w:r>
    </w:p>
    <w:p w14:paraId="6FF08CF4" w14:textId="41732929" w:rsidR="001A6CF1" w:rsidRDefault="001A6CF1" w:rsidP="001A6CF1">
      <w:pPr>
        <w:pStyle w:val="code"/>
      </w:pPr>
      <w:r>
        <w:rPr>
          <w:color w:val="0000FF"/>
        </w:rPr>
        <w:t>This</w:t>
      </w:r>
      <w:r>
        <w:t xml:space="preserve">.oData.Entered = </w:t>
      </w:r>
      <w:r>
        <w:rPr>
          <w:color w:val="0000FF"/>
        </w:rPr>
        <w:t>DATETIME</w:t>
      </w:r>
      <w:r>
        <w:t>()</w:t>
      </w:r>
    </w:p>
    <w:p w14:paraId="7A5C4FC4" w14:textId="79FEE6F4" w:rsidR="001A6CF1" w:rsidRDefault="001A6CF1" w:rsidP="001A6CF1">
      <w:pPr>
        <w:pStyle w:val="code"/>
      </w:pPr>
      <w:r>
        <w:rPr>
          <w:color w:val="0000FF"/>
        </w:rPr>
        <w:t>This</w:t>
      </w:r>
      <w:r>
        <w:t xml:space="preserve">.lNew = .t. </w:t>
      </w:r>
    </w:p>
    <w:p w14:paraId="6F33DCD5" w14:textId="682EF0DB" w:rsidR="001A6CF1" w:rsidRDefault="001A6CF1" w:rsidP="001A6CF1">
      <w:pPr>
        <w:pStyle w:val="codelastline"/>
        <w:rPr>
          <w:color w:val="000000"/>
        </w:rPr>
      </w:pPr>
      <w:r>
        <w:t>RETURN This</w:t>
      </w:r>
      <w:r>
        <w:rPr>
          <w:color w:val="000000"/>
        </w:rPr>
        <w:t>.oData</w:t>
      </w:r>
    </w:p>
    <w:p w14:paraId="548BFB65" w14:textId="2C3B39DA" w:rsidR="00DD22AA" w:rsidRDefault="001A6CF1" w:rsidP="001A6CF1">
      <w:pPr>
        <w:overflowPunct/>
        <w:spacing w:after="0"/>
        <w:textAlignment w:val="auto"/>
      </w:pPr>
      <w:r>
        <w:rPr>
          <w:rFonts w:ascii="Courier New" w:hAnsi="Courier New" w:cs="Courier New"/>
          <w:color w:val="000000"/>
          <w:sz w:val="20"/>
          <w:szCs w:val="20"/>
        </w:rPr>
        <w:br w:type="column"/>
      </w:r>
      <w:r w:rsidR="00DD22AA">
        <w:t>X#</w:t>
      </w:r>
    </w:p>
    <w:p w14:paraId="60A98454" w14:textId="278126DD" w:rsidR="00DD22AA" w:rsidRDefault="00DD22AA" w:rsidP="001A6CF1">
      <w:pPr>
        <w:pStyle w:val="codefirstline"/>
        <w:rPr>
          <w:color w:val="000000"/>
        </w:rPr>
      </w:pPr>
      <w:r>
        <w:t>PROCEDURE</w:t>
      </w:r>
      <w:r>
        <w:rPr>
          <w:color w:val="000000"/>
        </w:rPr>
        <w:t xml:space="preserve"> New</w:t>
      </w:r>
    </w:p>
    <w:p w14:paraId="62467B5B" w14:textId="78A26E6D" w:rsidR="00DD22AA" w:rsidRDefault="00DD22AA" w:rsidP="001A6CF1">
      <w:pPr>
        <w:pStyle w:val="code"/>
        <w:rPr>
          <w:rFonts w:cs="Consolas"/>
          <w:color w:val="000000"/>
          <w:szCs w:val="19"/>
        </w:rPr>
      </w:pPr>
      <w:r>
        <w:rPr>
          <w:rFonts w:cs="Consolas"/>
          <w:color w:val="0000FF"/>
          <w:szCs w:val="19"/>
        </w:rPr>
        <w:t>LOCAL</w:t>
      </w:r>
      <w:r>
        <w:rPr>
          <w:rFonts w:cs="Consolas"/>
          <w:color w:val="000000"/>
          <w:szCs w:val="19"/>
        </w:rPr>
        <w:t xml:space="preserve"> lUsed</w:t>
      </w:r>
    </w:p>
    <w:p w14:paraId="44F74107" w14:textId="6D077D46" w:rsidR="00DD22AA" w:rsidRDefault="00DD22AA" w:rsidP="001A6CF1">
      <w:pPr>
        <w:pStyle w:val="code"/>
        <w:rPr>
          <w:rFonts w:cs="Consolas"/>
          <w:color w:val="000000"/>
          <w:szCs w:val="19"/>
        </w:rPr>
      </w:pPr>
      <w:r>
        <w:rPr>
          <w:rFonts w:cs="Consolas"/>
          <w:color w:val="0000FF"/>
          <w:szCs w:val="19"/>
        </w:rPr>
        <w:t>This</w:t>
      </w:r>
      <w:r>
        <w:rPr>
          <w:rFonts w:cs="Consolas"/>
          <w:color w:val="000000"/>
          <w:szCs w:val="19"/>
        </w:rPr>
        <w:t>.</w:t>
      </w:r>
      <w:r w:rsidR="001A6CF1">
        <w:rPr>
          <w:rFonts w:cs="Consolas"/>
          <w:color w:val="000000"/>
          <w:szCs w:val="19"/>
        </w:rPr>
        <w:t>C</w:t>
      </w:r>
      <w:r>
        <w:rPr>
          <w:rFonts w:cs="Consolas"/>
          <w:color w:val="000000"/>
          <w:szCs w:val="19"/>
        </w:rPr>
        <w:t>lear()</w:t>
      </w:r>
    </w:p>
    <w:p w14:paraId="5C8683C1" w14:textId="6020D452" w:rsidR="00DD22AA" w:rsidRDefault="00DD22AA" w:rsidP="001A6CF1">
      <w:pPr>
        <w:pStyle w:val="code"/>
        <w:rPr>
          <w:rFonts w:cs="Consolas"/>
          <w:color w:val="000000"/>
          <w:szCs w:val="19"/>
        </w:rPr>
      </w:pPr>
      <w:r>
        <w:rPr>
          <w:rFonts w:cs="Consolas"/>
          <w:color w:val="0000FF"/>
          <w:szCs w:val="19"/>
        </w:rPr>
        <w:t>VAR</w:t>
      </w:r>
      <w:r>
        <w:rPr>
          <w:rFonts w:cs="Consolas"/>
          <w:color w:val="000000"/>
          <w:szCs w:val="19"/>
        </w:rPr>
        <w:t xml:space="preserve"> g = GUID.NEWGUID()</w:t>
      </w:r>
    </w:p>
    <w:p w14:paraId="2F7977A1" w14:textId="2AF5D573" w:rsidR="00DD22AA" w:rsidRDefault="00DD22AA" w:rsidP="001A6CF1">
      <w:pPr>
        <w:pStyle w:val="code"/>
        <w:rPr>
          <w:rFonts w:cs="Consolas"/>
          <w:color w:val="000000"/>
          <w:szCs w:val="19"/>
        </w:rPr>
      </w:pPr>
      <w:r>
        <w:rPr>
          <w:rFonts w:cs="Consolas"/>
          <w:color w:val="0000FF"/>
          <w:szCs w:val="19"/>
        </w:rPr>
        <w:t>This</w:t>
      </w:r>
      <w:r>
        <w:rPr>
          <w:rFonts w:cs="Consolas"/>
          <w:color w:val="000000"/>
          <w:szCs w:val="19"/>
        </w:rPr>
        <w:t>.id = g.TOSTRING()</w:t>
      </w:r>
    </w:p>
    <w:p w14:paraId="61EF2045" w14:textId="5E270F52" w:rsidR="00DD22AA" w:rsidRDefault="00DD22AA" w:rsidP="001A6CF1">
      <w:pPr>
        <w:pStyle w:val="code"/>
        <w:rPr>
          <w:rFonts w:cs="Consolas"/>
          <w:color w:val="000000"/>
          <w:szCs w:val="19"/>
        </w:rPr>
      </w:pPr>
      <w:r>
        <w:rPr>
          <w:rFonts w:cs="Consolas"/>
          <w:color w:val="0000FF"/>
          <w:szCs w:val="19"/>
        </w:rPr>
        <w:t>this</w:t>
      </w:r>
      <w:r>
        <w:rPr>
          <w:rFonts w:cs="Consolas"/>
          <w:color w:val="000000"/>
          <w:szCs w:val="19"/>
        </w:rPr>
        <w:t>.entered = DateTime.Now</w:t>
      </w:r>
    </w:p>
    <w:p w14:paraId="2DB5ED88" w14:textId="4632725E" w:rsidR="00DD22AA" w:rsidRDefault="00DD22AA" w:rsidP="001A6CF1">
      <w:pPr>
        <w:pStyle w:val="code"/>
        <w:rPr>
          <w:rFonts w:cs="Consolas"/>
          <w:color w:val="000000"/>
          <w:szCs w:val="19"/>
        </w:rPr>
      </w:pPr>
      <w:r>
        <w:rPr>
          <w:rFonts w:cs="Consolas"/>
          <w:color w:val="0000FF"/>
          <w:szCs w:val="19"/>
        </w:rPr>
        <w:t>this</w:t>
      </w:r>
      <w:r>
        <w:rPr>
          <w:rFonts w:cs="Consolas"/>
          <w:color w:val="000000"/>
          <w:szCs w:val="19"/>
        </w:rPr>
        <w:t xml:space="preserve">.isEditing = </w:t>
      </w:r>
      <w:r>
        <w:rPr>
          <w:rFonts w:cs="Consolas"/>
          <w:color w:val="0000FF"/>
          <w:szCs w:val="19"/>
        </w:rPr>
        <w:t>true</w:t>
      </w:r>
      <w:r>
        <w:rPr>
          <w:rFonts w:cs="Consolas"/>
          <w:color w:val="000000"/>
          <w:szCs w:val="19"/>
        </w:rPr>
        <w:t xml:space="preserve">  </w:t>
      </w:r>
    </w:p>
    <w:p w14:paraId="3766348D" w14:textId="09835032" w:rsidR="00DD22AA" w:rsidRDefault="001A6CF1" w:rsidP="001A6CF1">
      <w:pPr>
        <w:pStyle w:val="code"/>
        <w:rPr>
          <w:rFonts w:cs="Consolas"/>
          <w:color w:val="000000"/>
          <w:szCs w:val="19"/>
        </w:rPr>
      </w:pPr>
      <w:r>
        <w:rPr>
          <w:rFonts w:cs="Consolas"/>
          <w:color w:val="0000FF"/>
          <w:szCs w:val="19"/>
        </w:rPr>
        <w:t>th</w:t>
      </w:r>
      <w:r w:rsidR="00DD22AA">
        <w:rPr>
          <w:rFonts w:cs="Consolas"/>
          <w:color w:val="0000FF"/>
          <w:szCs w:val="19"/>
        </w:rPr>
        <w:t>is</w:t>
      </w:r>
      <w:r w:rsidR="00DD22AA">
        <w:rPr>
          <w:rFonts w:cs="Consolas"/>
          <w:color w:val="000000"/>
          <w:szCs w:val="19"/>
        </w:rPr>
        <w:t xml:space="preserve">.isNew = </w:t>
      </w:r>
      <w:r w:rsidR="00DD22AA">
        <w:rPr>
          <w:rFonts w:cs="Consolas"/>
          <w:color w:val="0000FF"/>
          <w:szCs w:val="19"/>
        </w:rPr>
        <w:t>.t.</w:t>
      </w:r>
      <w:r w:rsidR="00DD22AA">
        <w:rPr>
          <w:rFonts w:cs="Consolas"/>
          <w:color w:val="000000"/>
          <w:szCs w:val="19"/>
        </w:rPr>
        <w:t xml:space="preserve"> </w:t>
      </w:r>
    </w:p>
    <w:p w14:paraId="00E991BA" w14:textId="0DA83BB9" w:rsidR="00DD22AA" w:rsidRDefault="00DD22AA" w:rsidP="001A6CF1">
      <w:pPr>
        <w:pStyle w:val="codelastline"/>
      </w:pPr>
      <w:r>
        <w:t>RETURN</w:t>
      </w:r>
      <w:r>
        <w:rPr>
          <w:color w:val="000000"/>
        </w:rPr>
        <w:t xml:space="preserve"> </w:t>
      </w:r>
      <w:r>
        <w:t>This</w:t>
      </w:r>
      <w:r>
        <w:rPr>
          <w:color w:val="000000"/>
        </w:rPr>
        <w:t>.oData</w:t>
      </w:r>
    </w:p>
    <w:p w14:paraId="73A9CEF2" w14:textId="77777777" w:rsidR="001A6CF1" w:rsidRDefault="001A6CF1" w:rsidP="008F5D0A">
      <w:pPr>
        <w:pStyle w:val="Heading1"/>
        <w:rPr>
          <w:lang w:val="en"/>
        </w:rPr>
        <w:sectPr w:rsidR="001A6CF1" w:rsidSect="001A6CF1">
          <w:type w:val="continuous"/>
          <w:pgSz w:w="12240" w:h="15840" w:code="1"/>
          <w:pgMar w:top="1440" w:right="1440" w:bottom="1440" w:left="1440" w:header="720" w:footer="720" w:gutter="0"/>
          <w:cols w:num="2" w:space="720" w:equalWidth="0">
            <w:col w:w="5040" w:space="720"/>
            <w:col w:w="3600"/>
          </w:cols>
          <w:titlePg/>
          <w:docGrid w:linePitch="326"/>
        </w:sectPr>
      </w:pPr>
    </w:p>
    <w:p w14:paraId="5658B51E" w14:textId="3D911D8E" w:rsidR="008F5D0A" w:rsidRDefault="008F5D0A" w:rsidP="008F5D0A">
      <w:pPr>
        <w:pStyle w:val="Heading1"/>
        <w:rPr>
          <w:lang w:val="en"/>
        </w:rPr>
      </w:pPr>
      <w:r>
        <w:rPr>
          <w:lang w:val="en"/>
        </w:rPr>
        <w:t>Testing our Code</w:t>
      </w:r>
    </w:p>
    <w:p w14:paraId="31E99CFB" w14:textId="35853379" w:rsidR="00B54717" w:rsidRDefault="00523EB5" w:rsidP="003A4E3F">
      <w:pPr>
        <w:pStyle w:val="bodytext"/>
        <w:rPr>
          <w:lang w:val="en"/>
        </w:rPr>
      </w:pPr>
      <w:r>
        <w:rPr>
          <w:lang w:val="en"/>
        </w:rPr>
        <w:t xml:space="preserve">Now that we’ve got a couple of methods written for our </w:t>
      </w:r>
      <w:r w:rsidR="00DC60D0">
        <w:rPr>
          <w:lang w:val="en"/>
        </w:rPr>
        <w:t xml:space="preserve">X# </w:t>
      </w:r>
      <w:r>
        <w:rPr>
          <w:lang w:val="en"/>
        </w:rPr>
        <w:t>class</w:t>
      </w:r>
      <w:r w:rsidR="007522D6">
        <w:rPr>
          <w:lang w:val="en"/>
        </w:rPr>
        <w:t>, we can check if it has errors in that time-honored tradition: Does it compile</w:t>
      </w:r>
      <w:r w:rsidR="00B54717">
        <w:rPr>
          <w:lang w:val="en"/>
        </w:rPr>
        <w:t>? Hit Ctrl+Shift+B to Build the solution and the Output window will display any issues it finds. DoubleClicking the row that has the issue will take you right to that code in the editor, or click on the error code to take you to a web page that can give you more information about that error.</w:t>
      </w:r>
    </w:p>
    <w:p w14:paraId="230B2AEE" w14:textId="124D1349" w:rsidR="007522D6" w:rsidRDefault="00B54717" w:rsidP="003A4E3F">
      <w:pPr>
        <w:pStyle w:val="bodytext"/>
        <w:rPr>
          <w:lang w:val="en"/>
        </w:rPr>
      </w:pPr>
      <w:r>
        <w:rPr>
          <w:noProof/>
          <w:lang w:val="en"/>
        </w:rPr>
        <w:lastRenderedPageBreak/>
        <w:drawing>
          <wp:inline distT="0" distB="0" distL="0" distR="0" wp14:anchorId="33059B3A" wp14:editId="08BB9CB5">
            <wp:extent cx="5943600" cy="9677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967740"/>
                    </a:xfrm>
                    <a:prstGeom prst="rect">
                      <a:avLst/>
                    </a:prstGeom>
                  </pic:spPr>
                </pic:pic>
              </a:graphicData>
            </a:graphic>
          </wp:inline>
        </w:drawing>
      </w:r>
    </w:p>
    <w:p w14:paraId="1A4899CD" w14:textId="00000352" w:rsidR="00523EB5" w:rsidRDefault="007522D6" w:rsidP="003A4E3F">
      <w:pPr>
        <w:pStyle w:val="bodytext"/>
        <w:rPr>
          <w:lang w:val="en"/>
        </w:rPr>
      </w:pPr>
      <w:r>
        <w:rPr>
          <w:lang w:val="en"/>
        </w:rPr>
        <w:t xml:space="preserve">Once </w:t>
      </w:r>
      <w:r w:rsidR="00523EB5">
        <w:rPr>
          <w:lang w:val="en"/>
        </w:rPr>
        <w:t xml:space="preserve">it compiles without any errors, we want to find a way to make sure it actually works.  </w:t>
      </w:r>
    </w:p>
    <w:p w14:paraId="4E1EE3D6" w14:textId="0A3C51DB" w:rsidR="00523EB5" w:rsidRDefault="00523EB5" w:rsidP="00115BA4">
      <w:pPr>
        <w:pStyle w:val="Heading2"/>
        <w:rPr>
          <w:lang w:val="en"/>
        </w:rPr>
      </w:pPr>
      <w:r>
        <w:rPr>
          <w:lang w:val="en"/>
        </w:rPr>
        <w:t xml:space="preserve">Command </w:t>
      </w:r>
      <w:r w:rsidR="00211DD1">
        <w:rPr>
          <w:lang w:val="en"/>
        </w:rPr>
        <w:t>Window?</w:t>
      </w:r>
    </w:p>
    <w:p w14:paraId="12B3AE39" w14:textId="4AE71FCF" w:rsidR="00523EB5" w:rsidRDefault="00115BA4" w:rsidP="003A4E3F">
      <w:pPr>
        <w:pStyle w:val="firstparagraph"/>
        <w:rPr>
          <w:lang w:val="en"/>
        </w:rPr>
      </w:pPr>
      <w:r>
        <w:rPr>
          <w:lang w:val="en"/>
        </w:rPr>
        <w:t xml:space="preserve">We </w:t>
      </w:r>
      <w:r w:rsidR="00523EB5">
        <w:rPr>
          <w:lang w:val="en"/>
        </w:rPr>
        <w:t xml:space="preserve">FoxPro </w:t>
      </w:r>
      <w:r>
        <w:rPr>
          <w:lang w:val="en"/>
        </w:rPr>
        <w:t>developers love to “test” our code by opening the Command Window</w:t>
      </w:r>
      <w:r w:rsidR="00523EB5">
        <w:rPr>
          <w:lang w:val="en"/>
        </w:rPr>
        <w:t>, instantiat</w:t>
      </w:r>
      <w:r>
        <w:rPr>
          <w:lang w:val="en"/>
        </w:rPr>
        <w:t>ing</w:t>
      </w:r>
      <w:r w:rsidR="00523EB5">
        <w:rPr>
          <w:lang w:val="en"/>
        </w:rPr>
        <w:t xml:space="preserve"> an instance of our class, and </w:t>
      </w:r>
      <w:r>
        <w:rPr>
          <w:lang w:val="en"/>
        </w:rPr>
        <w:t xml:space="preserve">invoking </w:t>
      </w:r>
      <w:r w:rsidR="00523EB5">
        <w:rPr>
          <w:lang w:val="en"/>
        </w:rPr>
        <w:t>the methods</w:t>
      </w:r>
      <w:r>
        <w:rPr>
          <w:lang w:val="en"/>
        </w:rPr>
        <w:t xml:space="preserve"> manually. If they didn’t do what we expected, we’d set a Breakpoint and </w:t>
      </w:r>
      <w:r w:rsidR="00523EB5">
        <w:rPr>
          <w:lang w:val="en"/>
        </w:rPr>
        <w:t xml:space="preserve">walk through </w:t>
      </w:r>
      <w:r>
        <w:rPr>
          <w:lang w:val="en"/>
        </w:rPr>
        <w:t xml:space="preserve">the code </w:t>
      </w:r>
      <w:r w:rsidR="00523EB5">
        <w:rPr>
          <w:lang w:val="en"/>
        </w:rPr>
        <w:t>in debug mode</w:t>
      </w:r>
      <w:r>
        <w:rPr>
          <w:lang w:val="en"/>
        </w:rPr>
        <w:t>.</w:t>
      </w:r>
      <w:r w:rsidR="00523EB5">
        <w:rPr>
          <w:lang w:val="en"/>
        </w:rPr>
        <w:t xml:space="preserve"> </w:t>
      </w:r>
    </w:p>
    <w:p w14:paraId="6F1874C0" w14:textId="54BB16B3" w:rsidR="00211DD1" w:rsidRDefault="00211DD1" w:rsidP="003A4E3F">
      <w:pPr>
        <w:pStyle w:val="bodytext"/>
        <w:rPr>
          <w:lang w:val="en"/>
        </w:rPr>
      </w:pPr>
      <w:r>
        <w:rPr>
          <w:lang w:val="en"/>
        </w:rPr>
        <w:t>Visual Studio doesn’t have a Command Window though. If you install</w:t>
      </w:r>
      <w:r w:rsidR="007A075B">
        <w:rPr>
          <w:lang w:val="en"/>
        </w:rPr>
        <w:t>ed</w:t>
      </w:r>
      <w:r>
        <w:rPr>
          <w:lang w:val="en"/>
        </w:rPr>
        <w:t xml:space="preserve"> the XIDE environment you will get something </w:t>
      </w:r>
      <w:r w:rsidR="00B54717" w:rsidRPr="00115BA4">
        <w:rPr>
          <w:i/>
          <w:iCs/>
          <w:lang w:val="en"/>
        </w:rPr>
        <w:t>like</w:t>
      </w:r>
      <w:r w:rsidR="00B54717">
        <w:rPr>
          <w:lang w:val="en"/>
        </w:rPr>
        <w:t xml:space="preserve"> </w:t>
      </w:r>
      <w:r>
        <w:rPr>
          <w:lang w:val="en"/>
        </w:rPr>
        <w:t xml:space="preserve">a Command Window called XSI, </w:t>
      </w:r>
      <w:r w:rsidR="00CC52DC">
        <w:rPr>
          <w:lang w:val="en"/>
        </w:rPr>
        <w:t>the X# Interpreter (there’s more on XSI in last year’s whitepaper.)  S</w:t>
      </w:r>
      <w:r>
        <w:rPr>
          <w:lang w:val="en"/>
        </w:rPr>
        <w:t xml:space="preserve">ince we </w:t>
      </w:r>
      <w:r w:rsidR="00CC52DC">
        <w:rPr>
          <w:lang w:val="en"/>
        </w:rPr>
        <w:t xml:space="preserve">are using </w:t>
      </w:r>
      <w:r>
        <w:rPr>
          <w:lang w:val="en"/>
        </w:rPr>
        <w:t xml:space="preserve">Visual Studio for </w:t>
      </w:r>
      <w:r w:rsidR="00CC52DC">
        <w:rPr>
          <w:lang w:val="en"/>
        </w:rPr>
        <w:t xml:space="preserve">this demonstration, </w:t>
      </w:r>
      <w:r>
        <w:rPr>
          <w:lang w:val="en"/>
        </w:rPr>
        <w:t xml:space="preserve">we’ll instead create a quick Console Application that </w:t>
      </w:r>
      <w:r w:rsidR="00115BA4">
        <w:rPr>
          <w:lang w:val="en"/>
        </w:rPr>
        <w:t xml:space="preserve">we can use to </w:t>
      </w:r>
      <w:r w:rsidR="00CC52DC">
        <w:rPr>
          <w:lang w:val="en"/>
        </w:rPr>
        <w:t xml:space="preserve">“test” </w:t>
      </w:r>
      <w:r>
        <w:rPr>
          <w:lang w:val="en"/>
        </w:rPr>
        <w:t>our code</w:t>
      </w:r>
      <w:r w:rsidR="00D85193">
        <w:rPr>
          <w:lang w:val="en"/>
        </w:rPr>
        <w:t>.</w:t>
      </w:r>
      <w:r w:rsidR="007A075B">
        <w:rPr>
          <w:lang w:val="en"/>
        </w:rPr>
        <w:t xml:space="preserve"> </w:t>
      </w:r>
    </w:p>
    <w:p w14:paraId="328F0C74" w14:textId="1E8E72AA" w:rsidR="00211DD1" w:rsidRDefault="00CC52DC" w:rsidP="003A4E3F">
      <w:pPr>
        <w:pStyle w:val="bodytext"/>
        <w:rPr>
          <w:lang w:val="en"/>
        </w:rPr>
      </w:pPr>
      <w:r>
        <w:rPr>
          <w:lang w:val="en"/>
        </w:rPr>
        <w:t xml:space="preserve">To create the Console Application, </w:t>
      </w:r>
      <w:r w:rsidR="00211DD1">
        <w:rPr>
          <w:lang w:val="en"/>
        </w:rPr>
        <w:t>Right</w:t>
      </w:r>
      <w:r>
        <w:rPr>
          <w:lang w:val="en"/>
        </w:rPr>
        <w:t>+C</w:t>
      </w:r>
      <w:r w:rsidR="00211DD1">
        <w:rPr>
          <w:lang w:val="en"/>
        </w:rPr>
        <w:t>lick on the Soluti</w:t>
      </w:r>
      <w:r w:rsidR="00892672">
        <w:rPr>
          <w:lang w:val="en"/>
        </w:rPr>
        <w:t>o</w:t>
      </w:r>
      <w:r w:rsidR="00211DD1">
        <w:rPr>
          <w:lang w:val="en"/>
        </w:rPr>
        <w:t>n, choose Add, New Project</w:t>
      </w:r>
      <w:r w:rsidR="00D85193">
        <w:rPr>
          <w:lang w:val="en"/>
        </w:rPr>
        <w:t xml:space="preserve"> (See </w:t>
      </w:r>
      <w:r w:rsidR="00D85193" w:rsidRPr="00D85193">
        <w:rPr>
          <w:rStyle w:val="figurename"/>
        </w:rPr>
        <w:t>figure 6</w:t>
      </w:r>
      <w:r w:rsidR="00D85193">
        <w:rPr>
          <w:lang w:val="en"/>
        </w:rPr>
        <w:t>)</w:t>
      </w:r>
      <w:r w:rsidR="00892672">
        <w:rPr>
          <w:lang w:val="en"/>
        </w:rPr>
        <w:t xml:space="preserve">, base it on the </w:t>
      </w:r>
      <w:r w:rsidR="00892672" w:rsidRPr="00B54717">
        <w:rPr>
          <w:b/>
          <w:lang w:val="en"/>
        </w:rPr>
        <w:t>FoxPro Console Project</w:t>
      </w:r>
      <w:r w:rsidR="00892672">
        <w:rPr>
          <w:lang w:val="en"/>
        </w:rPr>
        <w:t xml:space="preserve"> template (</w:t>
      </w:r>
      <w:r w:rsidR="00D85193">
        <w:rPr>
          <w:lang w:val="en"/>
        </w:rPr>
        <w:t>refer back to</w:t>
      </w:r>
      <w:r w:rsidR="00211DD1">
        <w:rPr>
          <w:lang w:val="en"/>
        </w:rPr>
        <w:t xml:space="preserve"> </w:t>
      </w:r>
      <w:r w:rsidR="00211DD1" w:rsidRPr="00211DD1">
        <w:rPr>
          <w:rStyle w:val="figurename"/>
        </w:rPr>
        <w:fldChar w:fldCharType="begin"/>
      </w:r>
      <w:r w:rsidR="00211DD1" w:rsidRPr="00211DD1">
        <w:rPr>
          <w:rStyle w:val="figurename"/>
        </w:rPr>
        <w:instrText xml:space="preserve"> REF _Ref52025495 \h </w:instrText>
      </w:r>
      <w:r w:rsidR="00211DD1">
        <w:rPr>
          <w:rStyle w:val="figurename"/>
        </w:rPr>
        <w:instrText xml:space="preserve"> \* MERGEFORMAT </w:instrText>
      </w:r>
      <w:r w:rsidR="00211DD1" w:rsidRPr="00211DD1">
        <w:rPr>
          <w:rStyle w:val="figurename"/>
        </w:rPr>
      </w:r>
      <w:r w:rsidR="00211DD1" w:rsidRPr="00211DD1">
        <w:rPr>
          <w:rStyle w:val="figurename"/>
        </w:rPr>
        <w:fldChar w:fldCharType="separate"/>
      </w:r>
      <w:r w:rsidR="00211DD1" w:rsidRPr="00211DD1">
        <w:rPr>
          <w:rStyle w:val="figurename"/>
        </w:rPr>
        <w:t>Figure 3</w:t>
      </w:r>
      <w:r w:rsidR="00211DD1" w:rsidRPr="00211DD1">
        <w:rPr>
          <w:rStyle w:val="figurename"/>
        </w:rPr>
        <w:fldChar w:fldCharType="end"/>
      </w:r>
      <w:r w:rsidR="00211DD1">
        <w:rPr>
          <w:lang w:val="en"/>
        </w:rPr>
        <w:t>), give it a name</w:t>
      </w:r>
      <w:r w:rsidR="00892672">
        <w:rPr>
          <w:lang w:val="en"/>
        </w:rPr>
        <w:t xml:space="preserve">, add a reference to the </w:t>
      </w:r>
      <w:r w:rsidR="00D85193">
        <w:rPr>
          <w:noProof/>
        </w:rPr>
        <mc:AlternateContent>
          <mc:Choice Requires="wpg">
            <w:drawing>
              <wp:anchor distT="0" distB="0" distL="114300" distR="114300" simplePos="0" relativeHeight="251687936" behindDoc="0" locked="0" layoutInCell="1" allowOverlap="1" wp14:anchorId="67865EB2" wp14:editId="20777C29">
                <wp:simplePos x="0" y="0"/>
                <wp:positionH relativeFrom="column">
                  <wp:posOffset>3067050</wp:posOffset>
                </wp:positionH>
                <wp:positionV relativeFrom="paragraph">
                  <wp:posOffset>0</wp:posOffset>
                </wp:positionV>
                <wp:extent cx="2757805" cy="2539365"/>
                <wp:effectExtent l="0" t="0" r="4445" b="0"/>
                <wp:wrapSquare wrapText="bothSides"/>
                <wp:docPr id="12" name="Group 12"/>
                <wp:cNvGraphicFramePr/>
                <a:graphic xmlns:a="http://schemas.openxmlformats.org/drawingml/2006/main">
                  <a:graphicData uri="http://schemas.microsoft.com/office/word/2010/wordprocessingGroup">
                    <wpg:wgp>
                      <wpg:cNvGrpSpPr/>
                      <wpg:grpSpPr>
                        <a:xfrm>
                          <a:off x="0" y="0"/>
                          <a:ext cx="2757805" cy="2539365"/>
                          <a:chOff x="0" y="0"/>
                          <a:chExt cx="2757805" cy="2539365"/>
                        </a:xfrm>
                      </wpg:grpSpPr>
                      <pic:pic xmlns:pic="http://schemas.openxmlformats.org/drawingml/2006/picture">
                        <pic:nvPicPr>
                          <pic:cNvPr id="10" name="Picture 10"/>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757805" cy="2257425"/>
                          </a:xfrm>
                          <a:prstGeom prst="rect">
                            <a:avLst/>
                          </a:prstGeom>
                        </pic:spPr>
                      </pic:pic>
                      <wps:wsp>
                        <wps:cNvPr id="11" name="Text Box 11"/>
                        <wps:cNvSpPr txBox="1"/>
                        <wps:spPr>
                          <a:xfrm>
                            <a:off x="0" y="2314575"/>
                            <a:ext cx="2757805" cy="224790"/>
                          </a:xfrm>
                          <a:prstGeom prst="rect">
                            <a:avLst/>
                          </a:prstGeom>
                          <a:solidFill>
                            <a:prstClr val="white"/>
                          </a:solidFill>
                          <a:ln>
                            <a:noFill/>
                          </a:ln>
                        </wps:spPr>
                        <wps:txbx>
                          <w:txbxContent>
                            <w:p w14:paraId="37CC0E4A" w14:textId="74F9CC50" w:rsidR="006A6411" w:rsidRPr="000B29E1" w:rsidRDefault="006A6411" w:rsidP="00D85193">
                              <w:pPr>
                                <w:pStyle w:val="Caption"/>
                                <w:rPr>
                                  <w:noProof/>
                                  <w:sz w:val="24"/>
                                  <w:lang w:val="en" w:eastAsia="de-DE"/>
                                </w:rPr>
                              </w:pPr>
                              <w:bookmarkStart w:id="6" w:name="_Ref52024745"/>
                              <w:r>
                                <w:t xml:space="preserve">Figure </w:t>
                              </w:r>
                              <w:r w:rsidR="00784ECC">
                                <w:fldChar w:fldCharType="begin"/>
                              </w:r>
                              <w:r w:rsidR="00784ECC">
                                <w:instrText xml:space="preserve"> SEQ Figure \* ARABIC </w:instrText>
                              </w:r>
                              <w:r w:rsidR="00784ECC">
                                <w:fldChar w:fldCharType="separate"/>
                              </w:r>
                              <w:r>
                                <w:rPr>
                                  <w:noProof/>
                                </w:rPr>
                                <w:t>6</w:t>
                              </w:r>
                              <w:r w:rsidR="00784ECC">
                                <w:rPr>
                                  <w:noProof/>
                                </w:rPr>
                                <w:fldChar w:fldCharType="end"/>
                              </w:r>
                              <w:bookmarkEnd w:id="6"/>
                              <w:r>
                                <w:t>: Add project to existing solution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7865EB2" id="Group 12" o:spid="_x0000_s1048" style="position:absolute;margin-left:241.5pt;margin-top:0;width:217.15pt;height:199.95pt;z-index:251687936" coordsize="27578,253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">
                <v:shape id="Picture 10" o:spid="_x0000_s1049" type="#_x0000_t75" style="position:absolute;width:27578;height:22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">
                  <v:imagedata r:id="rId36" o:title=""/>
                </v:shape>
                <v:shape id="Text Box 11" o:spid="_x0000_s1050" type="#_x0000_t202" style="position:absolute;top:23145;width:27578;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37CC0E4A" w14:textId="74F9CC50" w:rsidR="006A6411" w:rsidRPr="000B29E1" w:rsidRDefault="006A6411" w:rsidP="00D85193">
                        <w:pPr>
                          <w:pStyle w:val="Caption"/>
                          <w:rPr>
                            <w:noProof/>
                            <w:sz w:val="24"/>
                            <w:lang w:val="en" w:eastAsia="de-DE"/>
                          </w:rPr>
                        </w:pPr>
                        <w:bookmarkStart w:id="11" w:name="_Ref52024745"/>
                        <w:r>
                          <w:t xml:space="preserve">Figure </w:t>
                        </w:r>
                        <w:fldSimple w:instr=" SEQ Figure \* ARABIC ">
                          <w:r>
                            <w:rPr>
                              <w:noProof/>
                            </w:rPr>
                            <w:t>6</w:t>
                          </w:r>
                        </w:fldSimple>
                        <w:bookmarkEnd w:id="11"/>
                        <w:r>
                          <w:t>: Add project to existing solution</w:t>
                        </w:r>
                      </w:p>
                    </w:txbxContent>
                  </v:textbox>
                </v:shape>
                <w10:wrap type="square"/>
              </v:group>
            </w:pict>
          </mc:Fallback>
        </mc:AlternateContent>
      </w:r>
      <w:r w:rsidR="00892672">
        <w:rPr>
          <w:lang w:val="en"/>
        </w:rPr>
        <w:t>library that we want to test</w:t>
      </w:r>
      <w:r w:rsidR="0017255B">
        <w:rPr>
          <w:lang w:val="en"/>
        </w:rPr>
        <w:t xml:space="preserve"> (</w:t>
      </w:r>
      <w:r w:rsidR="0017255B" w:rsidRPr="0017255B">
        <w:rPr>
          <w:rStyle w:val="figurename"/>
        </w:rPr>
        <w:fldChar w:fldCharType="begin"/>
      </w:r>
      <w:r w:rsidR="0017255B" w:rsidRPr="0017255B">
        <w:rPr>
          <w:rStyle w:val="figurename"/>
        </w:rPr>
        <w:instrText xml:space="preserve"> REF _Ref52732994 \h  \* MERGEFORMAT </w:instrText>
      </w:r>
      <w:r w:rsidR="0017255B" w:rsidRPr="0017255B">
        <w:rPr>
          <w:rStyle w:val="figurename"/>
        </w:rPr>
      </w:r>
      <w:r w:rsidR="0017255B" w:rsidRPr="0017255B">
        <w:rPr>
          <w:rStyle w:val="figurename"/>
        </w:rPr>
        <w:fldChar w:fldCharType="separate"/>
      </w:r>
      <w:r w:rsidR="0017255B" w:rsidRPr="0017255B">
        <w:rPr>
          <w:rStyle w:val="figurename"/>
        </w:rPr>
        <w:t>Figure 7</w:t>
      </w:r>
      <w:r w:rsidR="0017255B" w:rsidRPr="0017255B">
        <w:rPr>
          <w:rStyle w:val="figurename"/>
        </w:rPr>
        <w:fldChar w:fldCharType="end"/>
      </w:r>
      <w:r w:rsidR="0017255B">
        <w:rPr>
          <w:lang w:val="en"/>
        </w:rPr>
        <w:t>)</w:t>
      </w:r>
      <w:r w:rsidR="00892672">
        <w:rPr>
          <w:lang w:val="en"/>
        </w:rPr>
        <w:t xml:space="preserve">, set our new project as the Startup project, and change the code to write our rudimentary test: </w:t>
      </w:r>
    </w:p>
    <w:p w14:paraId="54939E63"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3E30283D"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XSharpToDo</w:t>
      </w:r>
    </w:p>
    <w:p w14:paraId="588471B1" w14:textId="77777777" w:rsidR="00AE3F2C" w:rsidRDefault="00AE3F2C" w:rsidP="00AE3F2C">
      <w:pPr>
        <w:overflowPunct/>
        <w:spacing w:after="0"/>
        <w:textAlignment w:val="auto"/>
        <w:rPr>
          <w:rFonts w:ascii="Consolas" w:hAnsi="Consolas" w:cs="Consolas"/>
          <w:color w:val="000000"/>
          <w:sz w:val="19"/>
          <w:szCs w:val="19"/>
        </w:rPr>
      </w:pPr>
    </w:p>
    <w:p w14:paraId="6C0A82B7"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Start()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STRICT</w:t>
      </w:r>
    </w:p>
    <w:p w14:paraId="6A45AA80"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LOCAL</w:t>
      </w:r>
      <w:r>
        <w:rPr>
          <w:rFonts w:ascii="Consolas" w:hAnsi="Consolas" w:cs="Consolas"/>
          <w:color w:val="000000"/>
          <w:sz w:val="19"/>
          <w:szCs w:val="19"/>
        </w:rPr>
        <w:t xml:space="preserve"> oToDo </w:t>
      </w:r>
      <w:r>
        <w:rPr>
          <w:rFonts w:ascii="Consolas" w:hAnsi="Consolas" w:cs="Consolas"/>
          <w:color w:val="0000FF"/>
          <w:sz w:val="19"/>
          <w:szCs w:val="19"/>
        </w:rPr>
        <w:t>AS</w:t>
      </w:r>
      <w:r>
        <w:rPr>
          <w:rFonts w:ascii="Consolas" w:hAnsi="Consolas" w:cs="Consolas"/>
          <w:color w:val="000000"/>
          <w:sz w:val="19"/>
          <w:szCs w:val="19"/>
        </w:rPr>
        <w:t xml:space="preserve"> XToDo, cTestId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cDescript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
    <w:p w14:paraId="0DAAF2CE"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cTestId = </w:t>
      </w:r>
      <w:r>
        <w:rPr>
          <w:rFonts w:ascii="Consolas" w:hAnsi="Consolas" w:cs="Consolas"/>
          <w:color w:val="A31515"/>
          <w:sz w:val="19"/>
          <w:szCs w:val="19"/>
        </w:rPr>
        <w:t>"EDF53AEF-5C29-4DC4-A"</w:t>
      </w:r>
    </w:p>
    <w:p w14:paraId="72317770"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oToDo = createObject(</w:t>
      </w:r>
      <w:r>
        <w:rPr>
          <w:rFonts w:ascii="Consolas" w:hAnsi="Consolas" w:cs="Consolas"/>
          <w:color w:val="A31515"/>
          <w:sz w:val="19"/>
          <w:szCs w:val="19"/>
        </w:rPr>
        <w:t>"XToDo"</w:t>
      </w:r>
      <w:r>
        <w:rPr>
          <w:rFonts w:ascii="Consolas" w:hAnsi="Consolas" w:cs="Consolas"/>
          <w:color w:val="000000"/>
          <w:sz w:val="19"/>
          <w:szCs w:val="19"/>
        </w:rPr>
        <w:t>)</w:t>
      </w:r>
    </w:p>
    <w:p w14:paraId="6EC00323"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oToDo.openToDos()</w:t>
      </w:r>
    </w:p>
    <w:p w14:paraId="574554DE"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ON</w:t>
      </w:r>
    </w:p>
    <w:p w14:paraId="19D5ABEE"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SCAN</w:t>
      </w:r>
    </w:p>
    <w:p w14:paraId="353196CA"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"{0:00}: ID: {1}, {2}"</w:t>
      </w:r>
      <w:r>
        <w:rPr>
          <w:rFonts w:ascii="Consolas" w:hAnsi="Consolas" w:cs="Consolas"/>
          <w:color w:val="000000"/>
          <w:sz w:val="19"/>
          <w:szCs w:val="19"/>
        </w:rPr>
        <w:t>,  RECNO(), ToDos.id, ToDos.descript)</w:t>
      </w:r>
    </w:p>
    <w:p w14:paraId="3568423E" w14:textId="0A99E7C2"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8000"/>
          <w:sz w:val="19"/>
          <w:szCs w:val="19"/>
        </w:rPr>
        <w:t>//            ? RECNO()</w:t>
      </w:r>
      <w:r>
        <w:rPr>
          <w:rFonts w:ascii="Consolas" w:hAnsi="Consolas" w:cs="Consolas"/>
          <w:color w:val="000000"/>
          <w:sz w:val="19"/>
          <w:szCs w:val="19"/>
        </w:rPr>
        <w:t xml:space="preserve"> </w:t>
      </w:r>
      <w:r>
        <w:rPr>
          <w:rFonts w:ascii="Consolas" w:hAnsi="Consolas" w:cs="Consolas"/>
          <w:color w:val="008000"/>
          <w:sz w:val="19"/>
          <w:szCs w:val="19"/>
        </w:rPr>
        <w:t xml:space="preserve"> ToDos.id ToDos.descript</w:t>
      </w:r>
    </w:p>
    <w:p w14:paraId="7BC21CEF"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ToDos.Id = cTestId</w:t>
      </w:r>
    </w:p>
    <w:p w14:paraId="60DD09EA"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cDescript = ToDos.descript</w:t>
      </w:r>
    </w:p>
    <w:p w14:paraId="1AD2310C"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ENDIF</w:t>
      </w:r>
    </w:p>
    <w:p w14:paraId="0CB06770"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ENDSCAN</w:t>
      </w:r>
    </w:p>
    <w:p w14:paraId="667CF180"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 cTestId +</w:t>
      </w:r>
      <w:r>
        <w:rPr>
          <w:rFonts w:ascii="Consolas" w:hAnsi="Consolas" w:cs="Consolas"/>
          <w:color w:val="A31515"/>
          <w:sz w:val="19"/>
          <w:szCs w:val="19"/>
        </w:rPr>
        <w:t>": "</w:t>
      </w:r>
      <w:r>
        <w:rPr>
          <w:rFonts w:ascii="Consolas" w:hAnsi="Consolas" w:cs="Consolas"/>
          <w:color w:val="000000"/>
          <w:sz w:val="19"/>
          <w:szCs w:val="19"/>
        </w:rPr>
        <w:t xml:space="preserve"> + cDescript</w:t>
      </w:r>
    </w:p>
    <w:p w14:paraId="40DB23C3" w14:textId="4D5CBE24"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oToDo.Load(cTestId)</w:t>
      </w:r>
    </w:p>
    <w:p w14:paraId="31F7CB67"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oToDo.closeToDos()</w:t>
      </w:r>
    </w:p>
    <w:p w14:paraId="0A4306E9"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86CDFFA" w14:textId="4EBAA762" w:rsidR="00AE3F2C" w:rsidRDefault="00AE3F2C" w:rsidP="00AE3F2C">
      <w:pPr>
        <w:overflowPunct/>
        <w:spacing w:after="0"/>
        <w:textAlignment w:val="auto"/>
        <w:rPr>
          <w:rFonts w:ascii="Consolas" w:hAnsi="Consolas" w:cs="Consolas"/>
          <w:color w:val="000000"/>
          <w:sz w:val="19"/>
          <w:szCs w:val="19"/>
        </w:rPr>
      </w:pPr>
      <w:r>
        <w:rPr>
          <w:noProof/>
          <w:lang w:val="en"/>
        </w:rPr>
        <w:lastRenderedPageBreak/>
        <mc:AlternateContent>
          <mc:Choice Requires="wpg">
            <w:drawing>
              <wp:anchor distT="0" distB="0" distL="114300" distR="114300" simplePos="0" relativeHeight="251691008" behindDoc="0" locked="0" layoutInCell="1" allowOverlap="1" wp14:anchorId="40E34301" wp14:editId="00931B3B">
                <wp:simplePos x="0" y="0"/>
                <wp:positionH relativeFrom="column">
                  <wp:posOffset>4395470</wp:posOffset>
                </wp:positionH>
                <wp:positionV relativeFrom="paragraph">
                  <wp:posOffset>0</wp:posOffset>
                </wp:positionV>
                <wp:extent cx="1552575" cy="1844040"/>
                <wp:effectExtent l="0" t="0" r="9525" b="3810"/>
                <wp:wrapTight wrapText="bothSides">
                  <wp:wrapPolygon edited="0">
                    <wp:start x="0" y="0"/>
                    <wp:lineTo x="0" y="21421"/>
                    <wp:lineTo x="21467" y="21421"/>
                    <wp:lineTo x="21467" y="0"/>
                    <wp:lineTo x="0" y="0"/>
                  </wp:wrapPolygon>
                </wp:wrapTight>
                <wp:docPr id="30" name="Group 30"/>
                <wp:cNvGraphicFramePr/>
                <a:graphic xmlns:a="http://schemas.openxmlformats.org/drawingml/2006/main">
                  <a:graphicData uri="http://schemas.microsoft.com/office/word/2010/wordprocessingGroup">
                    <wpg:wgp>
                      <wpg:cNvGrpSpPr/>
                      <wpg:grpSpPr>
                        <a:xfrm>
                          <a:off x="0" y="0"/>
                          <a:ext cx="1552575" cy="1844040"/>
                          <a:chOff x="0" y="0"/>
                          <a:chExt cx="2679065" cy="2577465"/>
                        </a:xfrm>
                      </wpg:grpSpPr>
                      <pic:pic xmlns:pic="http://schemas.openxmlformats.org/drawingml/2006/picture">
                        <pic:nvPicPr>
                          <pic:cNvPr id="29" name="Picture 29"/>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79065" cy="2301240"/>
                          </a:xfrm>
                          <a:prstGeom prst="rect">
                            <a:avLst/>
                          </a:prstGeom>
                        </pic:spPr>
                      </pic:pic>
                      <wps:wsp>
                        <wps:cNvPr id="1" name="Text Box 1"/>
                        <wps:cNvSpPr txBox="1"/>
                        <wps:spPr>
                          <a:xfrm>
                            <a:off x="0" y="2352675"/>
                            <a:ext cx="2679065" cy="224790"/>
                          </a:xfrm>
                          <a:prstGeom prst="rect">
                            <a:avLst/>
                          </a:prstGeom>
                          <a:solidFill>
                            <a:prstClr val="white"/>
                          </a:solidFill>
                          <a:ln>
                            <a:noFill/>
                          </a:ln>
                        </wps:spPr>
                        <wps:txbx>
                          <w:txbxContent>
                            <w:p w14:paraId="3BF0348C" w14:textId="02BE50BA" w:rsidR="006A6411" w:rsidRPr="00E536FF" w:rsidRDefault="006A6411" w:rsidP="00D85193">
                              <w:pPr>
                                <w:pStyle w:val="Caption"/>
                                <w:rPr>
                                  <w:noProof/>
                                  <w:sz w:val="24"/>
                                  <w:lang w:val="en"/>
                                </w:rPr>
                              </w:pPr>
                              <w:bookmarkStart w:id="7" w:name="_Ref52732994"/>
                              <w:bookmarkStart w:id="8" w:name="_Ref52732986"/>
                              <w:r>
                                <w:t xml:space="preserve">Figure </w:t>
                              </w:r>
                              <w:r w:rsidR="00784ECC">
                                <w:fldChar w:fldCharType="begin"/>
                              </w:r>
                              <w:r w:rsidR="00784ECC">
                                <w:instrText xml:space="preserve"> SEQ Figure \* ARABIC </w:instrText>
                              </w:r>
                              <w:r w:rsidR="00784ECC">
                                <w:fldChar w:fldCharType="separate"/>
                              </w:r>
                              <w:r>
                                <w:rPr>
                                  <w:noProof/>
                                </w:rPr>
                                <w:t>7</w:t>
                              </w:r>
                              <w:r w:rsidR="00784ECC">
                                <w:rPr>
                                  <w:noProof/>
                                </w:rPr>
                                <w:fldChar w:fldCharType="end"/>
                              </w:r>
                              <w:bookmarkEnd w:id="7"/>
                              <w:r>
                                <w:t>: Add a Reference</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E34301" id="Group 30" o:spid="_x0000_s1051" style="position:absolute;margin-left:346.1pt;margin-top:0;width:122.25pt;height:145.2pt;z-index:251691008;mso-width-relative:margin;mso-height-relative:margin" coordsize="26790,25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">
                <v:shape id="Picture 29" o:spid="_x0000_s1052" type="#_x0000_t75" style="position:absolute;width:26790;height:23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">
                  <v:imagedata r:id="rId38" o:title=""/>
                </v:shape>
                <v:shape id="Text Box 1" o:spid="_x0000_s1053" type="#_x0000_t202" style="position:absolute;top:23526;width:26790;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3BF0348C" w14:textId="02BE50BA" w:rsidR="006A6411" w:rsidRPr="00E536FF" w:rsidRDefault="006A6411" w:rsidP="00D85193">
                        <w:pPr>
                          <w:pStyle w:val="Caption"/>
                          <w:rPr>
                            <w:noProof/>
                            <w:sz w:val="24"/>
                            <w:lang w:val="en"/>
                          </w:rPr>
                        </w:pPr>
                        <w:bookmarkStart w:id="14" w:name="_Ref52732994"/>
                        <w:bookmarkStart w:id="15" w:name="_Ref52732986"/>
                        <w:r>
                          <w:t xml:space="preserve">Figure </w:t>
                        </w:r>
                        <w:fldSimple w:instr=" SEQ Figure \* ARABIC ">
                          <w:r>
                            <w:rPr>
                              <w:noProof/>
                            </w:rPr>
                            <w:t>7</w:t>
                          </w:r>
                        </w:fldSimple>
                        <w:bookmarkEnd w:id="14"/>
                        <w:r>
                          <w:t>: Add a Reference</w:t>
                        </w:r>
                        <w:bookmarkEnd w:id="15"/>
                      </w:p>
                    </w:txbxContent>
                  </v:textbox>
                </v:shape>
                <w10:wrap type="tight"/>
              </v:group>
            </w:pict>
          </mc:Fallback>
        </mc:AlternateContent>
      </w:r>
      <w:r>
        <w:rPr>
          <w:rFonts w:ascii="Consolas" w:hAnsi="Consolas" w:cs="Consolas"/>
          <w:color w:val="000000"/>
          <w:sz w:val="19"/>
          <w:szCs w:val="19"/>
        </w:rPr>
        <w:t xml:space="preserve">            ? </w:t>
      </w:r>
      <w:r>
        <w:rPr>
          <w:rFonts w:ascii="Consolas" w:hAnsi="Consolas" w:cs="Consolas"/>
          <w:color w:val="A31515"/>
          <w:sz w:val="19"/>
          <w:szCs w:val="19"/>
        </w:rPr>
        <w:t>"Could not open ToDos.dbf"</w:t>
      </w:r>
    </w:p>
    <w:p w14:paraId="13D950AA" w14:textId="45C69815"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A31515"/>
          <w:sz w:val="19"/>
          <w:szCs w:val="19"/>
        </w:rPr>
        <w:t>"Default folder is "</w:t>
      </w:r>
      <w:r>
        <w:rPr>
          <w:rFonts w:ascii="Consolas" w:hAnsi="Consolas" w:cs="Consolas"/>
          <w:color w:val="000000"/>
          <w:sz w:val="19"/>
          <w:szCs w:val="19"/>
        </w:rPr>
        <w:t xml:space="preserve"> + </w:t>
      </w:r>
      <w:r>
        <w:rPr>
          <w:rFonts w:ascii="Consolas" w:hAnsi="Consolas" w:cs="Consolas"/>
          <w:color w:val="0000FF"/>
          <w:sz w:val="19"/>
          <w:szCs w:val="19"/>
        </w:rPr>
        <w:t>SET</w:t>
      </w:r>
      <w:r>
        <w:rPr>
          <w:rFonts w:ascii="Consolas" w:hAnsi="Consolas" w:cs="Consolas"/>
          <w:color w:val="000000"/>
          <w:sz w:val="19"/>
          <w:szCs w:val="19"/>
        </w:rPr>
        <w:t>(</w:t>
      </w:r>
      <w:r>
        <w:rPr>
          <w:rFonts w:ascii="Consolas" w:hAnsi="Consolas" w:cs="Consolas"/>
          <w:color w:val="A31515"/>
          <w:sz w:val="19"/>
          <w:szCs w:val="19"/>
        </w:rPr>
        <w:t>"DEFAULT"</w:t>
      </w:r>
      <w:r>
        <w:rPr>
          <w:rFonts w:ascii="Consolas" w:hAnsi="Consolas" w:cs="Consolas"/>
          <w:color w:val="000000"/>
          <w:sz w:val="19"/>
          <w:szCs w:val="19"/>
        </w:rPr>
        <w:t>)</w:t>
      </w:r>
    </w:p>
    <w:p w14:paraId="12F8513E" w14:textId="62C3EFB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ENDIF</w:t>
      </w:r>
    </w:p>
    <w:p w14:paraId="5B5175F0"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WAIT</w:t>
      </w:r>
    </w:p>
    <w:p w14:paraId="2F0795DF" w14:textId="6D00B207" w:rsidR="00892672" w:rsidRDefault="00AE3F2C" w:rsidP="00AE3F2C">
      <w:pPr>
        <w:pStyle w:val="bodytext"/>
        <w:rPr>
          <w:lang w:val="en"/>
        </w:rPr>
      </w:pPr>
      <w:r>
        <w:rPr>
          <w:rFonts w:ascii="Consolas" w:hAnsi="Consolas" w:cs="Consolas"/>
          <w:color w:val="0000FF"/>
          <w:sz w:val="19"/>
          <w:szCs w:val="19"/>
        </w:rPr>
        <w:t>RETURN</w:t>
      </w:r>
      <w:r>
        <w:rPr>
          <w:rFonts w:ascii="Consolas" w:hAnsi="Consolas" w:cs="Consolas"/>
          <w:color w:val="000000"/>
          <w:sz w:val="19"/>
          <w:szCs w:val="19"/>
        </w:rPr>
        <w:tab/>
      </w:r>
    </w:p>
    <w:p w14:paraId="2C62CDEE" w14:textId="1F718623" w:rsidR="00AE3F2C" w:rsidRPr="00AE3F2C" w:rsidRDefault="00AE3F2C" w:rsidP="003A4E3F">
      <w:pPr>
        <w:pStyle w:val="bodytext"/>
        <w:rPr>
          <w:lang w:val="en"/>
        </w:rPr>
      </w:pPr>
      <w:r>
        <w:rPr>
          <w:lang w:val="en"/>
        </w:rPr>
        <w:t xml:space="preserve">This is X# code, but it should look </w:t>
      </w:r>
      <w:r>
        <w:rPr>
          <w:i/>
          <w:iCs/>
          <w:lang w:val="en"/>
        </w:rPr>
        <w:t>very</w:t>
      </w:r>
      <w:r>
        <w:rPr>
          <w:lang w:val="en"/>
        </w:rPr>
        <w:t xml:space="preserve"> familiar to you. I threw in a gratuitous Console.WriteLine to show off some of X#’s extra </w:t>
      </w:r>
      <w:r w:rsidR="001210CA">
        <w:rPr>
          <w:lang w:val="en"/>
        </w:rPr>
        <w:t>functionality</w:t>
      </w:r>
      <w:r>
        <w:rPr>
          <w:lang w:val="en"/>
        </w:rPr>
        <w:t>, but other than that this is straight VFP code.</w:t>
      </w:r>
    </w:p>
    <w:p w14:paraId="431DCC0C" w14:textId="50B0DEDE" w:rsidR="00211DD1" w:rsidRDefault="00AE3F2C" w:rsidP="003A4E3F">
      <w:pPr>
        <w:pStyle w:val="bodytext"/>
        <w:rPr>
          <w:lang w:val="en"/>
        </w:rPr>
      </w:pPr>
      <w:r>
        <w:rPr>
          <w:noProof/>
          <w:lang w:val="en"/>
        </w:rPr>
        <w:drawing>
          <wp:anchor distT="0" distB="0" distL="114300" distR="114300" simplePos="0" relativeHeight="251705344" behindDoc="1" locked="0" layoutInCell="1" allowOverlap="1" wp14:anchorId="100A7FE9" wp14:editId="65F70612">
            <wp:simplePos x="0" y="0"/>
            <wp:positionH relativeFrom="column">
              <wp:posOffset>0</wp:posOffset>
            </wp:positionH>
            <wp:positionV relativeFrom="paragraph">
              <wp:posOffset>1036955</wp:posOffset>
            </wp:positionV>
            <wp:extent cx="5591175" cy="2475230"/>
            <wp:effectExtent l="0" t="0" r="9525" b="127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
                    <pic:cNvPicPr/>
                  </pic:nvPicPr>
                  <pic:blipFill>
                    <a:blip r:embed="rId39">
                      <a:extLst>
                        <a:ext uri="{28A0092B-C50C-407E-A947-70E740481C1C}">
                          <a14:useLocalDpi xmlns:a14="http://schemas.microsoft.com/office/drawing/2010/main" val="0"/>
                        </a:ext>
                      </a:extLst>
                    </a:blip>
                    <a:stretch>
                      <a:fillRect/>
                    </a:stretch>
                  </pic:blipFill>
                  <pic:spPr>
                    <a:xfrm>
                      <a:off x="0" y="0"/>
                      <a:ext cx="5591175" cy="2475230"/>
                    </a:xfrm>
                    <a:prstGeom prst="rect">
                      <a:avLst/>
                    </a:prstGeom>
                  </pic:spPr>
                </pic:pic>
              </a:graphicData>
            </a:graphic>
          </wp:anchor>
        </w:drawing>
      </w:r>
      <w:r w:rsidR="00892672">
        <w:rPr>
          <w:lang w:val="en"/>
        </w:rPr>
        <w:t>After a few rounds of debugging your code (and as an experienced FoxPro developer you’ll have no difficulty grokking Visual Studio’s debugger), you should get the expected output in the Output window:</w:t>
      </w:r>
      <w:r w:rsidR="0017255B" w:rsidRPr="0017255B">
        <w:rPr>
          <w:noProof/>
          <w:lang w:val="en"/>
        </w:rPr>
        <w:t xml:space="preserve"> </w:t>
      </w:r>
    </w:p>
    <w:p w14:paraId="7A37DAC1" w14:textId="0C0D1347" w:rsidR="00B54717" w:rsidRDefault="00B54717" w:rsidP="003A4E3F">
      <w:pPr>
        <w:pStyle w:val="bodytext"/>
        <w:rPr>
          <w:lang w:val="en"/>
        </w:rPr>
      </w:pPr>
    </w:p>
    <w:p w14:paraId="501723FB" w14:textId="77777777" w:rsidR="00AE3F2C" w:rsidRDefault="00AE3F2C" w:rsidP="003A4E3F">
      <w:pPr>
        <w:pStyle w:val="bodytext"/>
        <w:rPr>
          <w:lang w:val="en"/>
        </w:rPr>
      </w:pPr>
    </w:p>
    <w:p w14:paraId="3F8F08FA" w14:textId="2D05BC57" w:rsidR="004C2D7B" w:rsidRDefault="00F4414C" w:rsidP="003A4E3F">
      <w:pPr>
        <w:pStyle w:val="bodytext"/>
        <w:rPr>
          <w:lang w:val="en"/>
        </w:rPr>
      </w:pPr>
      <w:r>
        <w:rPr>
          <w:lang w:val="en"/>
        </w:rPr>
        <w:t>“</w:t>
      </w:r>
      <w:r w:rsidR="00892672">
        <w:rPr>
          <w:lang w:val="en"/>
        </w:rPr>
        <w:t>But wait</w:t>
      </w:r>
      <w:r>
        <w:rPr>
          <w:lang w:val="en"/>
        </w:rPr>
        <w:t>”</w:t>
      </w:r>
      <w:r w:rsidR="00892672">
        <w:rPr>
          <w:lang w:val="en"/>
        </w:rPr>
        <w:t>, you say,</w:t>
      </w:r>
      <w:r>
        <w:rPr>
          <w:lang w:val="en"/>
        </w:rPr>
        <w:t xml:space="preserve"> “I see </w:t>
      </w:r>
      <w:r w:rsidR="00892672">
        <w:rPr>
          <w:lang w:val="en"/>
        </w:rPr>
        <w:t xml:space="preserve">a Command Window right there </w:t>
      </w:r>
      <w:r>
        <w:rPr>
          <w:lang w:val="en"/>
        </w:rPr>
        <w:t xml:space="preserve">when I’m running this app </w:t>
      </w:r>
      <w:r w:rsidR="00892672">
        <w:rPr>
          <w:lang w:val="en"/>
        </w:rPr>
        <w:t xml:space="preserve">and you </w:t>
      </w:r>
      <w:r w:rsidR="00892672">
        <w:rPr>
          <w:i/>
          <w:iCs/>
          <w:lang w:val="en"/>
        </w:rPr>
        <w:t>just said</w:t>
      </w:r>
      <w:r w:rsidR="00892672">
        <w:rPr>
          <w:lang w:val="en"/>
        </w:rPr>
        <w:t xml:space="preserve"> Visual Studio doesn’t have a Command Window! </w:t>
      </w:r>
      <w:r>
        <w:rPr>
          <w:lang w:val="en"/>
        </w:rPr>
        <w:t>“</w:t>
      </w:r>
    </w:p>
    <w:p w14:paraId="4161BC6A" w14:textId="64680552" w:rsidR="00A101B2" w:rsidRPr="00100046" w:rsidRDefault="00100046" w:rsidP="00100046">
      <w:pPr>
        <w:pStyle w:val="bodytext"/>
        <w:rPr>
          <w:lang w:val="en"/>
        </w:rPr>
      </w:pPr>
      <w:r>
        <w:rPr>
          <w:noProof/>
          <w:lang w:val="en"/>
        </w:rPr>
        <mc:AlternateContent>
          <mc:Choice Requires="wpg">
            <w:drawing>
              <wp:anchor distT="0" distB="0" distL="114300" distR="114300" simplePos="0" relativeHeight="251695104" behindDoc="0" locked="0" layoutInCell="1" allowOverlap="1" wp14:anchorId="3B55554B" wp14:editId="5E5CE34B">
                <wp:simplePos x="0" y="0"/>
                <wp:positionH relativeFrom="column">
                  <wp:posOffset>1628775</wp:posOffset>
                </wp:positionH>
                <wp:positionV relativeFrom="paragraph">
                  <wp:posOffset>622935</wp:posOffset>
                </wp:positionV>
                <wp:extent cx="4323715" cy="1380490"/>
                <wp:effectExtent l="0" t="0" r="635" b="0"/>
                <wp:wrapTopAndBottom/>
                <wp:docPr id="195" name="Group 195"/>
                <wp:cNvGraphicFramePr/>
                <a:graphic xmlns:a="http://schemas.openxmlformats.org/drawingml/2006/main">
                  <a:graphicData uri="http://schemas.microsoft.com/office/word/2010/wordprocessingGroup">
                    <wpg:wgp>
                      <wpg:cNvGrpSpPr/>
                      <wpg:grpSpPr>
                        <a:xfrm>
                          <a:off x="0" y="0"/>
                          <a:ext cx="4323715" cy="1380490"/>
                          <a:chOff x="0" y="0"/>
                          <a:chExt cx="5057140" cy="1834515"/>
                        </a:xfrm>
                      </wpg:grpSpPr>
                      <pic:pic xmlns:pic="http://schemas.openxmlformats.org/drawingml/2006/picture">
                        <pic:nvPicPr>
                          <pic:cNvPr id="31" name="Picture 3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057140" cy="1609725"/>
                          </a:xfrm>
                          <a:prstGeom prst="rect">
                            <a:avLst/>
                          </a:prstGeom>
                        </pic:spPr>
                      </pic:pic>
                      <wps:wsp>
                        <wps:cNvPr id="194" name="Text Box 194"/>
                        <wps:cNvSpPr txBox="1"/>
                        <wps:spPr>
                          <a:xfrm>
                            <a:off x="0" y="1609725"/>
                            <a:ext cx="5057140" cy="224790"/>
                          </a:xfrm>
                          <a:prstGeom prst="rect">
                            <a:avLst/>
                          </a:prstGeom>
                          <a:solidFill>
                            <a:prstClr val="white"/>
                          </a:solidFill>
                          <a:ln>
                            <a:noFill/>
                          </a:ln>
                        </wps:spPr>
                        <wps:txbx>
                          <w:txbxContent>
                            <w:p w14:paraId="671650BA" w14:textId="2B773BD1" w:rsidR="006A6411" w:rsidRPr="00970A61" w:rsidRDefault="006A6411" w:rsidP="00D85193">
                              <w:pPr>
                                <w:pStyle w:val="Caption"/>
                                <w:rPr>
                                  <w:sz w:val="24"/>
                                  <w:lang w:val="en"/>
                                </w:rPr>
                              </w:pPr>
                              <w:r>
                                <w:t xml:space="preserve">Figure </w:t>
                              </w:r>
                              <w:r w:rsidR="00784ECC">
                                <w:fldChar w:fldCharType="begin"/>
                              </w:r>
                              <w:r w:rsidR="00784ECC">
                                <w:instrText xml:space="preserve"> SEQ Figure \* ARABIC </w:instrText>
                              </w:r>
                              <w:r w:rsidR="00784ECC">
                                <w:fldChar w:fldCharType="separate"/>
                              </w:r>
                              <w:r>
                                <w:rPr>
                                  <w:noProof/>
                                </w:rPr>
                                <w:t>8</w:t>
                              </w:r>
                              <w:r w:rsidR="00784ECC">
                                <w:rPr>
                                  <w:noProof/>
                                </w:rPr>
                                <w:fldChar w:fldCharType="end"/>
                              </w:r>
                              <w:r>
                                <w:t>: The Command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55554B" id="Group 195" o:spid="_x0000_s1054" style="position:absolute;margin-left:128.25pt;margin-top:49.05pt;width:340.45pt;height:108.7pt;z-index:251695104;mso-width-relative:margin;mso-height-relative:margin" coordsize="50571,183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">
                <v:shape id="Picture 31" o:spid="_x0000_s1055" type="#_x0000_t75" style="position:absolute;width:50571;height:16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">
                  <v:imagedata r:id="rId41" o:title=""/>
                </v:shape>
                <v:shape id="Text Box 194" o:spid="_x0000_s1056" type="#_x0000_t202" style="position:absolute;top:16097;width:50571;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" stroked="f">
                  <v:textbox inset="0,0,0,0">
                    <w:txbxContent>
                      <w:p w14:paraId="671650BA" w14:textId="2B773BD1" w:rsidR="006A6411" w:rsidRPr="00970A61" w:rsidRDefault="006A6411" w:rsidP="00D85193">
                        <w:pPr>
                          <w:pStyle w:val="Caption"/>
                          <w:rPr>
                            <w:sz w:val="24"/>
                            <w:lang w:val="en"/>
                          </w:rPr>
                        </w:pPr>
                        <w:r>
                          <w:t xml:space="preserve">Figure </w:t>
                        </w:r>
                        <w:fldSimple w:instr=" SEQ Figure \* ARABIC ">
                          <w:r>
                            <w:rPr>
                              <w:noProof/>
                            </w:rPr>
                            <w:t>8</w:t>
                          </w:r>
                        </w:fldSimple>
                        <w:r>
                          <w:t>: The Command Window</w:t>
                        </w:r>
                      </w:p>
                    </w:txbxContent>
                  </v:textbox>
                </v:shape>
                <w10:wrap type="topAndBottom"/>
              </v:group>
            </w:pict>
          </mc:Fallback>
        </mc:AlternateContent>
      </w:r>
      <w:r w:rsidR="00892672">
        <w:rPr>
          <w:lang w:val="en"/>
        </w:rPr>
        <w:t xml:space="preserve">Don’t get too excited about this. This “Command Window” is only available while you’re actively debugging code, and it doesn’t </w:t>
      </w:r>
      <w:r>
        <w:rPr>
          <w:lang w:val="en"/>
        </w:rPr>
        <w:t xml:space="preserve">even </w:t>
      </w:r>
      <w:r w:rsidR="00E91AFC">
        <w:rPr>
          <w:lang w:val="en"/>
        </w:rPr>
        <w:t>understand all of our FoxPro commands, so it’s not particularly useful (yet).</w:t>
      </w:r>
    </w:p>
    <w:p w14:paraId="1603DB6E" w14:textId="77777777" w:rsidR="00AE3F2C" w:rsidRDefault="00AE3F2C">
      <w:pPr>
        <w:overflowPunct/>
        <w:autoSpaceDE/>
        <w:autoSpaceDN/>
        <w:adjustRightInd/>
        <w:spacing w:after="0"/>
        <w:textAlignment w:val="auto"/>
        <w:rPr>
          <w:rFonts w:ascii="Calibri" w:hAnsi="Calibri" w:cs="Arial"/>
          <w:b/>
          <w:bCs/>
          <w:iCs/>
          <w:color w:val="1F497D" w:themeColor="text2"/>
          <w:sz w:val="28"/>
          <w:szCs w:val="28"/>
          <w:lang w:val="en"/>
        </w:rPr>
      </w:pPr>
      <w:r>
        <w:rPr>
          <w:lang w:val="en"/>
        </w:rPr>
        <w:br w:type="page"/>
      </w:r>
    </w:p>
    <w:p w14:paraId="402490C8" w14:textId="6EB44D3C" w:rsidR="00523EB5" w:rsidRDefault="00523EB5" w:rsidP="00115BA4">
      <w:pPr>
        <w:pStyle w:val="Heading2"/>
        <w:rPr>
          <w:lang w:val="en"/>
        </w:rPr>
      </w:pPr>
      <w:r>
        <w:rPr>
          <w:lang w:val="en"/>
        </w:rPr>
        <w:lastRenderedPageBreak/>
        <w:t>Unit Tests</w:t>
      </w:r>
    </w:p>
    <w:p w14:paraId="48B5DBF3" w14:textId="187E0C79" w:rsidR="005037C3" w:rsidRDefault="000045B5" w:rsidP="003A4E3F">
      <w:pPr>
        <w:pStyle w:val="bodytext"/>
        <w:rPr>
          <w:lang w:val="en"/>
        </w:rPr>
      </w:pPr>
      <w:r>
        <w:rPr>
          <w:lang w:val="en"/>
        </w:rPr>
        <w:t xml:space="preserve">A better way to test your code </w:t>
      </w:r>
      <w:r w:rsidR="00523EB5">
        <w:rPr>
          <w:lang w:val="en"/>
        </w:rPr>
        <w:t xml:space="preserve">is to write unit tests, and in fact true Test-Driven development would have directed us to write those even before we started coding. </w:t>
      </w:r>
      <w:r w:rsidR="00EA3A97">
        <w:rPr>
          <w:lang w:val="en"/>
        </w:rPr>
        <w:t xml:space="preserve">But this isn’t real TDD because a) </w:t>
      </w:r>
      <w:r w:rsidR="00523EB5">
        <w:rPr>
          <w:lang w:val="en"/>
        </w:rPr>
        <w:t xml:space="preserve">these aren’t </w:t>
      </w:r>
      <w:r w:rsidR="00EA3A97">
        <w:rPr>
          <w:lang w:val="en"/>
        </w:rPr>
        <w:t>“</w:t>
      </w:r>
      <w:r w:rsidR="00523EB5">
        <w:rPr>
          <w:lang w:val="en"/>
        </w:rPr>
        <w:t>true</w:t>
      </w:r>
      <w:r w:rsidR="00EA3A97">
        <w:rPr>
          <w:lang w:val="en"/>
        </w:rPr>
        <w:t>”</w:t>
      </w:r>
      <w:r w:rsidR="00523EB5">
        <w:rPr>
          <w:lang w:val="en"/>
        </w:rPr>
        <w:t xml:space="preserve"> unit tests</w:t>
      </w:r>
      <w:r w:rsidR="00EA3A97">
        <w:rPr>
          <w:lang w:val="en"/>
        </w:rPr>
        <w:t xml:space="preserve"> (they interact with the real database)</w:t>
      </w:r>
      <w:r w:rsidR="00523EB5">
        <w:rPr>
          <w:lang w:val="en"/>
        </w:rPr>
        <w:t xml:space="preserve">, </w:t>
      </w:r>
      <w:r w:rsidR="00EA3A97">
        <w:rPr>
          <w:lang w:val="en"/>
        </w:rPr>
        <w:t xml:space="preserve">and b) we’re just getting around to writing them now. It’s important to acknowledge when we know what the right thing to do is, and we’re still not doing it. </w:t>
      </w:r>
    </w:p>
    <w:p w14:paraId="4448DD14" w14:textId="39487EB4" w:rsidR="00523EB5" w:rsidRDefault="00523EB5" w:rsidP="003A4E3F">
      <w:pPr>
        <w:pStyle w:val="bodytext"/>
        <w:rPr>
          <w:lang w:val="en"/>
        </w:rPr>
      </w:pPr>
      <w:r>
        <w:rPr>
          <w:lang w:val="en"/>
        </w:rPr>
        <w:t>With FoxPro there is one popular unit testing</w:t>
      </w:r>
      <w:r w:rsidR="004C2D7B">
        <w:rPr>
          <w:lang w:val="en"/>
        </w:rPr>
        <w:t xml:space="preserve"> harness, FoxUnit. It’s a separate install (via Thor, ideally) and not integrated into the IDE at all. </w:t>
      </w:r>
    </w:p>
    <w:p w14:paraId="2D318826" w14:textId="106443F9" w:rsidR="004C2D7B" w:rsidRDefault="004C2D7B" w:rsidP="003A4E3F">
      <w:pPr>
        <w:pStyle w:val="bodytext"/>
        <w:rPr>
          <w:rStyle w:val="figurename"/>
          <w:b w:val="0"/>
          <w:bCs w:val="0"/>
        </w:rPr>
      </w:pPr>
      <w:r>
        <w:rPr>
          <w:lang w:val="en"/>
        </w:rPr>
        <w:t>Visual Studio on the other hand has testing built</w:t>
      </w:r>
      <w:r w:rsidR="000C2F2D">
        <w:rPr>
          <w:lang w:val="en"/>
        </w:rPr>
        <w:t xml:space="preserve"> </w:t>
      </w:r>
      <w:r>
        <w:rPr>
          <w:lang w:val="en"/>
        </w:rPr>
        <w:t>in</w:t>
      </w:r>
      <w:r w:rsidR="000C2F2D">
        <w:rPr>
          <w:lang w:val="en"/>
        </w:rPr>
        <w:t>to the IDE</w:t>
      </w:r>
      <w:r>
        <w:rPr>
          <w:lang w:val="en"/>
        </w:rPr>
        <w:t xml:space="preserve"> from the ground up, and you have multiple testing frameworks to choose from</w:t>
      </w:r>
      <w:r w:rsidR="00A65A57">
        <w:rPr>
          <w:lang w:val="en"/>
        </w:rPr>
        <w:t xml:space="preserve">. I chose Nunit to demo because it’s very similar to FoxUnit. In order to create tests, you add a </w:t>
      </w:r>
      <w:r w:rsidR="000C2F2D">
        <w:rPr>
          <w:lang w:val="en"/>
        </w:rPr>
        <w:t xml:space="preserve">New Project </w:t>
      </w:r>
      <w:r w:rsidR="00A65A57">
        <w:rPr>
          <w:lang w:val="en"/>
        </w:rPr>
        <w:t xml:space="preserve">based on the </w:t>
      </w:r>
      <w:r w:rsidR="00A65A57" w:rsidRPr="000C2F2D">
        <w:rPr>
          <w:b/>
          <w:lang w:val="en"/>
        </w:rPr>
        <w:t>Class Library with Nunit Testing</w:t>
      </w:r>
      <w:r w:rsidR="00A65A57">
        <w:rPr>
          <w:lang w:val="en"/>
        </w:rPr>
        <w:t xml:space="preserve"> to your solution (see </w:t>
      </w:r>
      <w:r w:rsidR="00A65A57" w:rsidRPr="00A65A57">
        <w:rPr>
          <w:rStyle w:val="figurename"/>
        </w:rPr>
        <w:fldChar w:fldCharType="begin"/>
      </w:r>
      <w:r w:rsidR="00A65A57" w:rsidRPr="00A65A57">
        <w:rPr>
          <w:rStyle w:val="figurename"/>
        </w:rPr>
        <w:instrText xml:space="preserve"> REF _Ref52025495 \h </w:instrText>
      </w:r>
      <w:r w:rsidR="00A65A57" w:rsidRPr="00A65A57">
        <w:rPr>
          <w:rStyle w:val="figurename"/>
        </w:rPr>
      </w:r>
      <w:r w:rsidR="00A65A57" w:rsidRPr="00A65A57">
        <w:rPr>
          <w:rStyle w:val="figurename"/>
        </w:rPr>
        <w:fldChar w:fldCharType="separate"/>
      </w:r>
      <w:r w:rsidR="00A65A57" w:rsidRPr="00A65A57">
        <w:rPr>
          <w:rStyle w:val="figurename"/>
        </w:rPr>
        <w:t>Figure 3</w:t>
      </w:r>
      <w:r w:rsidR="00A65A57" w:rsidRPr="00A65A57">
        <w:rPr>
          <w:rStyle w:val="figurename"/>
        </w:rPr>
        <w:fldChar w:fldCharType="end"/>
      </w:r>
      <w:r w:rsidR="00A65A57">
        <w:rPr>
          <w:rStyle w:val="figurename"/>
        </w:rPr>
        <w:t>)</w:t>
      </w:r>
      <w:r w:rsidR="00A65A57">
        <w:rPr>
          <w:rStyle w:val="figurename"/>
          <w:b w:val="0"/>
          <w:bCs w:val="0"/>
        </w:rPr>
        <w:t xml:space="preserve">.  </w:t>
      </w:r>
    </w:p>
    <w:p w14:paraId="4FB7D4E0" w14:textId="0941E603" w:rsidR="00A65A57" w:rsidRDefault="00A65A57" w:rsidP="003A4E3F">
      <w:pPr>
        <w:pStyle w:val="bodytext"/>
        <w:rPr>
          <w:rStyle w:val="figurename"/>
          <w:b w:val="0"/>
          <w:sz w:val="24"/>
          <w:szCs w:val="24"/>
        </w:rPr>
      </w:pPr>
      <w:r>
        <w:rPr>
          <w:rStyle w:val="figurename"/>
          <w:b w:val="0"/>
          <w:sz w:val="24"/>
          <w:szCs w:val="24"/>
        </w:rPr>
        <w:t>Next add a reference to the library we’re testing, XSharpToDo, just like we did with our rudimentary console testing app, and write a test:</w:t>
      </w:r>
    </w:p>
    <w:p w14:paraId="2C5EAD5A"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[Test];</w:t>
      </w:r>
    </w:p>
    <w:p w14:paraId="01013ED7" w14:textId="77777777" w:rsidR="00551E8A" w:rsidRDefault="00551E8A" w:rsidP="00551E8A">
      <w:pPr>
        <w:overflowPunct/>
        <w:spacing w:after="0"/>
        <w:textAlignment w:val="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METHOD</w:t>
      </w:r>
      <w:r>
        <w:rPr>
          <w:rFonts w:ascii="Consolas" w:hAnsi="Consolas" w:cs="Consolas"/>
          <w:color w:val="000000"/>
          <w:sz w:val="19"/>
          <w:szCs w:val="19"/>
        </w:rPr>
        <w:t xml:space="preserve"> getToDo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STRICT</w:t>
      </w:r>
    </w:p>
    <w:p w14:paraId="27D46A3E" w14:textId="77777777" w:rsidR="00551E8A" w:rsidRDefault="00551E8A" w:rsidP="00551E8A">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oToDos := XSharpToDo.XToDos{}</w:t>
      </w:r>
    </w:p>
    <w:p w14:paraId="1AFC9679" w14:textId="77777777" w:rsidR="00551E8A" w:rsidRDefault="00551E8A" w:rsidP="00551E8A">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oTodo := oToDos.getToDo(</w:t>
      </w:r>
      <w:r>
        <w:rPr>
          <w:rFonts w:ascii="Consolas" w:hAnsi="Consolas" w:cs="Consolas"/>
          <w:color w:val="A31515"/>
          <w:sz w:val="19"/>
          <w:szCs w:val="19"/>
        </w:rPr>
        <w:t>"EDF53AEF-5C29-4DC4-A"</w:t>
      </w:r>
      <w:r>
        <w:rPr>
          <w:rFonts w:ascii="Consolas" w:hAnsi="Consolas" w:cs="Consolas"/>
          <w:color w:val="000000"/>
          <w:sz w:val="19"/>
          <w:szCs w:val="19"/>
        </w:rPr>
        <w:t>)</w:t>
      </w:r>
    </w:p>
    <w:p w14:paraId="6725715D" w14:textId="7C979DEB" w:rsidR="00551E8A" w:rsidRDefault="00551E8A" w:rsidP="00551E8A">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cExpected := </w:t>
      </w:r>
      <w:r>
        <w:rPr>
          <w:rFonts w:ascii="Consolas" w:hAnsi="Consolas" w:cs="Consolas"/>
          <w:color w:val="A31515"/>
          <w:sz w:val="19"/>
          <w:szCs w:val="19"/>
        </w:rPr>
        <w:t>"</w:t>
      </w:r>
      <w:r w:rsidR="00EA3A97">
        <w:rPr>
          <w:rFonts w:ascii="Consolas" w:hAnsi="Consolas" w:cs="Consolas"/>
          <w:color w:val="A31515"/>
          <w:sz w:val="19"/>
          <w:szCs w:val="19"/>
        </w:rPr>
        <w:t>EDF53AEF-5C29-4DC4-A</w:t>
      </w:r>
      <w:r>
        <w:rPr>
          <w:rFonts w:ascii="Consolas" w:hAnsi="Consolas" w:cs="Consolas"/>
          <w:color w:val="A31515"/>
          <w:sz w:val="19"/>
          <w:szCs w:val="19"/>
        </w:rPr>
        <w:t>"</w:t>
      </w:r>
    </w:p>
    <w:p w14:paraId="227AF755" w14:textId="1206DB2C" w:rsidR="00551E8A" w:rsidRDefault="00551E8A" w:rsidP="00551E8A">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Assert.AreEqual(cExpected, oTodo.</w:t>
      </w:r>
      <w:r w:rsidR="00EA3A97">
        <w:rPr>
          <w:rFonts w:ascii="Consolas" w:hAnsi="Consolas" w:cs="Consolas"/>
          <w:color w:val="000000"/>
          <w:sz w:val="19"/>
          <w:szCs w:val="19"/>
        </w:rPr>
        <w:t>id</w:t>
      </w:r>
      <w:r>
        <w:rPr>
          <w:rFonts w:ascii="Consolas" w:hAnsi="Consolas" w:cs="Consolas"/>
          <w:color w:val="000000"/>
          <w:sz w:val="19"/>
          <w:szCs w:val="19"/>
        </w:rPr>
        <w:t xml:space="preserve">, </w:t>
      </w:r>
      <w:r>
        <w:rPr>
          <w:rFonts w:ascii="Consolas" w:hAnsi="Consolas" w:cs="Consolas"/>
          <w:color w:val="A31515"/>
          <w:sz w:val="19"/>
          <w:szCs w:val="19"/>
        </w:rPr>
        <w:t>"Did not get the right TODO"</w:t>
      </w:r>
      <w:r>
        <w:rPr>
          <w:rFonts w:ascii="Consolas" w:hAnsi="Consolas" w:cs="Consolas"/>
          <w:color w:val="000000"/>
          <w:sz w:val="19"/>
          <w:szCs w:val="19"/>
        </w:rPr>
        <w:t>)</w:t>
      </w:r>
    </w:p>
    <w:p w14:paraId="626F414F" w14:textId="77777777" w:rsidR="00551E8A" w:rsidRDefault="00551E8A" w:rsidP="00551E8A">
      <w:pPr>
        <w:overflowPunct/>
        <w:spacing w:after="0"/>
        <w:textAlignment w:val="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p>
    <w:p w14:paraId="722ADF9B" w14:textId="77777777" w:rsidR="00551E8A" w:rsidRDefault="00551E8A" w:rsidP="00551E8A">
      <w:pPr>
        <w:overflowPunct/>
        <w:spacing w:after="0"/>
        <w:textAlignment w:val="auto"/>
        <w:rPr>
          <w:lang w:val="en"/>
        </w:rPr>
      </w:pPr>
    </w:p>
    <w:p w14:paraId="17E73C63" w14:textId="71D12A54" w:rsidR="00A65A57" w:rsidRDefault="00DC2F32" w:rsidP="00551E8A">
      <w:pPr>
        <w:overflowPunct/>
        <w:spacing w:after="0"/>
        <w:textAlignment w:val="auto"/>
        <w:rPr>
          <w:lang w:val="en"/>
        </w:rPr>
      </w:pPr>
      <w:r>
        <w:rPr>
          <w:noProof/>
          <w:lang w:val="en"/>
        </w:rPr>
        <w:drawing>
          <wp:anchor distT="0" distB="0" distL="114300" distR="114300" simplePos="0" relativeHeight="251682816" behindDoc="0" locked="0" layoutInCell="1" allowOverlap="1" wp14:anchorId="3BB900DB" wp14:editId="6E50F770">
            <wp:simplePos x="0" y="0"/>
            <wp:positionH relativeFrom="column">
              <wp:posOffset>2762250</wp:posOffset>
            </wp:positionH>
            <wp:positionV relativeFrom="paragraph">
              <wp:posOffset>104775</wp:posOffset>
            </wp:positionV>
            <wp:extent cx="3028571" cy="2066667"/>
            <wp:effectExtent l="0" t="0" r="63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42">
                      <a:extLst>
                        <a:ext uri="{28A0092B-C50C-407E-A947-70E740481C1C}">
                          <a14:useLocalDpi xmlns:a14="http://schemas.microsoft.com/office/drawing/2010/main" val="0"/>
                        </a:ext>
                      </a:extLst>
                    </a:blip>
                    <a:stretch>
                      <a:fillRect/>
                    </a:stretch>
                  </pic:blipFill>
                  <pic:spPr>
                    <a:xfrm>
                      <a:off x="0" y="0"/>
                      <a:ext cx="3028571" cy="2066667"/>
                    </a:xfrm>
                    <a:prstGeom prst="rect">
                      <a:avLst/>
                    </a:prstGeom>
                  </pic:spPr>
                </pic:pic>
              </a:graphicData>
            </a:graphic>
            <wp14:sizeRelH relativeFrom="page">
              <wp14:pctWidth>0</wp14:pctWidth>
            </wp14:sizeRelH>
            <wp14:sizeRelV relativeFrom="page">
              <wp14:pctHeight>0</wp14:pctHeight>
            </wp14:sizeRelV>
          </wp:anchor>
        </w:drawing>
      </w:r>
      <w:r w:rsidR="00A65A57">
        <w:rPr>
          <w:lang w:val="en"/>
        </w:rPr>
        <w:t>That test now appears in the Test Explorer</w:t>
      </w:r>
      <w:r>
        <w:rPr>
          <w:lang w:val="en"/>
        </w:rPr>
        <w:t xml:space="preserve">. When you run the tests, either individually or entirely </w:t>
      </w:r>
      <w:r w:rsidRPr="00DC2F32">
        <w:rPr>
          <w:rStyle w:val="InlineCodeChar"/>
        </w:rPr>
        <w:t>(Ctrl+R, A)</w:t>
      </w:r>
      <w:r>
        <w:rPr>
          <w:lang w:val="en"/>
        </w:rPr>
        <w:t xml:space="preserve"> there’s a clear signal whether the test passed, failed, or hasn’t been implemented yet. It also indicates how long the test took to run, which is an early indicator of the performance of your methods.</w:t>
      </w:r>
    </w:p>
    <w:p w14:paraId="0051BD73" w14:textId="77777777" w:rsidR="00551E8A" w:rsidRDefault="00551E8A" w:rsidP="00551E8A">
      <w:pPr>
        <w:overflowPunct/>
        <w:spacing w:after="0"/>
        <w:textAlignment w:val="auto"/>
        <w:rPr>
          <w:lang w:val="en"/>
        </w:rPr>
      </w:pPr>
    </w:p>
    <w:p w14:paraId="1861FFD0" w14:textId="09C9CB20" w:rsidR="00DC2F32" w:rsidRDefault="00DC2F32" w:rsidP="003A4E3F">
      <w:pPr>
        <w:pStyle w:val="bodytext"/>
        <w:rPr>
          <w:lang w:val="en"/>
        </w:rPr>
      </w:pPr>
      <w:r>
        <w:rPr>
          <w:noProof/>
          <w:lang w:val="en"/>
        </w:rPr>
        <w:drawing>
          <wp:anchor distT="0" distB="0" distL="114300" distR="114300" simplePos="0" relativeHeight="251683840" behindDoc="0" locked="0" layoutInCell="1" allowOverlap="1" wp14:anchorId="1EFE997A" wp14:editId="33316CD0">
            <wp:simplePos x="0" y="0"/>
            <wp:positionH relativeFrom="column">
              <wp:posOffset>1962150</wp:posOffset>
            </wp:positionH>
            <wp:positionV relativeFrom="paragraph">
              <wp:posOffset>575945</wp:posOffset>
            </wp:positionV>
            <wp:extent cx="3971290" cy="138049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43">
                      <a:extLst>
                        <a:ext uri="{28A0092B-C50C-407E-A947-70E740481C1C}">
                          <a14:useLocalDpi xmlns:a14="http://schemas.microsoft.com/office/drawing/2010/main" val="0"/>
                        </a:ext>
                      </a:extLst>
                    </a:blip>
                    <a:stretch>
                      <a:fillRect/>
                    </a:stretch>
                  </pic:blipFill>
                  <pic:spPr>
                    <a:xfrm>
                      <a:off x="0" y="0"/>
                      <a:ext cx="3971290" cy="1380490"/>
                    </a:xfrm>
                    <a:prstGeom prst="rect">
                      <a:avLst/>
                    </a:prstGeom>
                  </pic:spPr>
                </pic:pic>
              </a:graphicData>
            </a:graphic>
            <wp14:sizeRelH relativeFrom="page">
              <wp14:pctWidth>0</wp14:pctWidth>
            </wp14:sizeRelH>
            <wp14:sizeRelV relativeFrom="page">
              <wp14:pctHeight>0</wp14:pctHeight>
            </wp14:sizeRelV>
          </wp:anchor>
        </w:drawing>
      </w:r>
      <w:r>
        <w:rPr>
          <w:lang w:val="en"/>
        </w:rPr>
        <w:t xml:space="preserve">If you’re having difficulty getting the result you expected from a test, select Debug Selected Tests  in order to stop at the breakpoints that you’ve set. That is also when the Command Window will be available to you, as well as Locals and a Watch Window just like Visual FoxPro. </w:t>
      </w:r>
    </w:p>
    <w:p w14:paraId="132FAC58" w14:textId="165FE274" w:rsidR="00DC2F32" w:rsidRDefault="00DC2F32" w:rsidP="003A4E3F">
      <w:pPr>
        <w:pStyle w:val="bodytext"/>
        <w:rPr>
          <w:lang w:val="en"/>
        </w:rPr>
      </w:pPr>
    </w:p>
    <w:p w14:paraId="560E6DA6" w14:textId="0FE46BC9" w:rsidR="00DF1C17" w:rsidRDefault="00A44175" w:rsidP="003A4E3F">
      <w:pPr>
        <w:pStyle w:val="bodytext"/>
        <w:rPr>
          <w:lang w:val="en"/>
        </w:rPr>
      </w:pPr>
      <w:r>
        <w:rPr>
          <w:lang w:val="en"/>
        </w:rPr>
        <w:lastRenderedPageBreak/>
        <w:br/>
      </w:r>
      <w:r w:rsidR="004B10EA" w:rsidRPr="004B10EA">
        <w:rPr>
          <w:noProof/>
          <w:lang w:val="en"/>
        </w:rPr>
        <mc:AlternateContent>
          <mc:Choice Requires="wps">
            <w:drawing>
              <wp:anchor distT="45720" distB="45720" distL="114300" distR="114300" simplePos="0" relativeHeight="251685888" behindDoc="0" locked="0" layoutInCell="1" allowOverlap="1" wp14:anchorId="486A768A" wp14:editId="447BE870">
                <wp:simplePos x="0" y="0"/>
                <wp:positionH relativeFrom="column">
                  <wp:posOffset>28575</wp:posOffset>
                </wp:positionH>
                <wp:positionV relativeFrom="paragraph">
                  <wp:posOffset>0</wp:posOffset>
                </wp:positionV>
                <wp:extent cx="5838825" cy="23622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8825" cy="2362200"/>
                        </a:xfrm>
                        <a:prstGeom prst="rect">
                          <a:avLst/>
                        </a:prstGeom>
                        <a:solidFill>
                          <a:srgbClr val="FFFFFF"/>
                        </a:solidFill>
                        <a:ln w="9525">
                          <a:solidFill>
                            <a:srgbClr val="000000"/>
                          </a:solidFill>
                          <a:miter lim="800000"/>
                          <a:headEnd/>
                          <a:tailEnd/>
                        </a:ln>
                      </wps:spPr>
                      <wps:txbx>
                        <w:txbxContent>
                          <w:p w14:paraId="67C92002" w14:textId="151779DF" w:rsidR="006A6411" w:rsidRDefault="006A6411" w:rsidP="003A4E3F">
                            <w:pPr>
                              <w:pStyle w:val="bodytext"/>
                              <w:rPr>
                                <w:lang w:val="en"/>
                              </w:rPr>
                            </w:pPr>
                            <w:r w:rsidRPr="004B10EA">
                              <w:rPr>
                                <w:b/>
                                <w:lang w:val="en"/>
                              </w:rPr>
                              <w:t>Side Note:</w:t>
                            </w:r>
                            <w:r>
                              <w:rPr>
                                <w:lang w:val="en"/>
                              </w:rPr>
                              <w:t xml:space="preserve">  One </w:t>
                            </w:r>
                            <w:r w:rsidRPr="00DD22AA">
                              <w:rPr>
                                <w:i/>
                                <w:iCs/>
                                <w:lang w:val="en"/>
                              </w:rPr>
                              <w:t>very</w:t>
                            </w:r>
                            <w:r>
                              <w:rPr>
                                <w:lang w:val="en"/>
                              </w:rPr>
                              <w:t xml:space="preserve"> frustrating problem I was having, and this is an Nunit problem and not an X# problem, is that I kept getting this message when trying to run my tests:</w:t>
                            </w:r>
                          </w:p>
                          <w:p w14:paraId="29DDD481" w14:textId="77777777" w:rsidR="006A6411" w:rsidRDefault="006A6411" w:rsidP="003A4E3F">
                            <w:pPr>
                              <w:pStyle w:val="bodytext"/>
                            </w:pPr>
                            <w:r>
                              <w:rPr>
                                <w:noProof/>
                                <w:lang w:val="en"/>
                              </w:rPr>
                              <w:drawing>
                                <wp:inline distT="0" distB="0" distL="0" distR="0" wp14:anchorId="4598AA26" wp14:editId="0CC43CB7">
                                  <wp:extent cx="5486400" cy="514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514350"/>
                                          </a:xfrm>
                                          <a:prstGeom prst="rect">
                                            <a:avLst/>
                                          </a:prstGeom>
                                          <a:noFill/>
                                          <a:ln>
                                            <a:noFill/>
                                          </a:ln>
                                        </pic:spPr>
                                      </pic:pic>
                                    </a:graphicData>
                                  </a:graphic>
                                </wp:inline>
                              </w:drawing>
                            </w:r>
                          </w:p>
                          <w:p w14:paraId="3E2E224B" w14:textId="0650CDAA" w:rsidR="006A6411" w:rsidRDefault="006A6411" w:rsidP="003A4E3F">
                            <w:pPr>
                              <w:pStyle w:val="bodytext"/>
                              <w:rPr>
                                <w:lang w:val="en"/>
                              </w:rPr>
                            </w:pPr>
                            <w:r>
                              <w:rPr>
                                <w:lang w:val="en"/>
                              </w:rPr>
                              <w:t xml:space="preserve">I am not the only person having this issue, and the only reliable solution seemed to be clearing out the Nunit cache (deleting the folder) at  </w:t>
                            </w:r>
                          </w:p>
                          <w:p w14:paraId="0AE67163" w14:textId="77777777" w:rsidR="006A6411" w:rsidRPr="004C2D7B" w:rsidRDefault="006A6411" w:rsidP="004B10EA">
                            <w:pPr>
                              <w:pStyle w:val="InlineCode"/>
                              <w:rPr>
                                <w:lang w:val="en"/>
                              </w:rPr>
                            </w:pPr>
                            <w:r w:rsidRPr="004C2D7B">
                              <w:rPr>
                                <w:lang w:val="en"/>
                              </w:rPr>
                              <w:t>%appdata%\..\Local\Temp\VisualStudioTestExplorerExtensions\&lt;nUnitVersion&gt;</w:t>
                            </w:r>
                          </w:p>
                          <w:p w14:paraId="76CCC148" w14:textId="77777777" w:rsidR="006A6411" w:rsidRDefault="006A6411"/>
                          <w:p w14:paraId="0A9614AA" w14:textId="4526578B" w:rsidR="006A6411" w:rsidRDefault="006A6411">
                            <w:r>
                              <w:t xml:space="preserve">and restarting Visual Studio. I may consider XUnit or MSTest in the future!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6A768A" id="Text Box 2" o:spid="_x0000_s1057" type="#_x0000_t202" style="position:absolute;margin-left:2.25pt;margin-top:0;width:459.75pt;height:186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">
                <v:textbox>
                  <w:txbxContent>
                    <w:p w14:paraId="67C92002" w14:textId="151779DF" w:rsidR="006A6411" w:rsidRDefault="006A6411" w:rsidP="003A4E3F">
                      <w:pPr>
                        <w:pStyle w:val="bodytext"/>
                        <w:rPr>
                          <w:lang w:val="en"/>
                        </w:rPr>
                      </w:pPr>
                      <w:r w:rsidRPr="004B10EA">
                        <w:rPr>
                          <w:b/>
                          <w:lang w:val="en"/>
                        </w:rPr>
                        <w:t>Side Note:</w:t>
                      </w:r>
                      <w:r>
                        <w:rPr>
                          <w:lang w:val="en"/>
                        </w:rPr>
                        <w:t xml:space="preserve">  One </w:t>
                      </w:r>
                      <w:r w:rsidRPr="00DD22AA">
                        <w:rPr>
                          <w:i/>
                          <w:iCs/>
                          <w:lang w:val="en"/>
                        </w:rPr>
                        <w:t>very</w:t>
                      </w:r>
                      <w:r>
                        <w:rPr>
                          <w:lang w:val="en"/>
                        </w:rPr>
                        <w:t xml:space="preserve"> frustrating problem I was having, and this is </w:t>
                      </w:r>
                      <w:proofErr w:type="gramStart"/>
                      <w:r>
                        <w:rPr>
                          <w:lang w:val="en"/>
                        </w:rPr>
                        <w:t>an</w:t>
                      </w:r>
                      <w:proofErr w:type="gramEnd"/>
                      <w:r>
                        <w:rPr>
                          <w:lang w:val="en"/>
                        </w:rPr>
                        <w:t xml:space="preserve"> Nunit problem and not an X# problem, is that I kept getting this message when trying to run my tests:</w:t>
                      </w:r>
                    </w:p>
                    <w:p w14:paraId="29DDD481" w14:textId="77777777" w:rsidR="006A6411" w:rsidRDefault="006A6411" w:rsidP="003A4E3F">
                      <w:pPr>
                        <w:pStyle w:val="bodytext"/>
                      </w:pPr>
                      <w:r>
                        <w:rPr>
                          <w:noProof/>
                          <w:lang w:val="en"/>
                        </w:rPr>
                        <w:drawing>
                          <wp:inline distT="0" distB="0" distL="0" distR="0" wp14:anchorId="4598AA26" wp14:editId="0CC43CB7">
                            <wp:extent cx="5486400" cy="514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514350"/>
                                    </a:xfrm>
                                    <a:prstGeom prst="rect">
                                      <a:avLst/>
                                    </a:prstGeom>
                                    <a:noFill/>
                                    <a:ln>
                                      <a:noFill/>
                                    </a:ln>
                                  </pic:spPr>
                                </pic:pic>
                              </a:graphicData>
                            </a:graphic>
                          </wp:inline>
                        </w:drawing>
                      </w:r>
                    </w:p>
                    <w:p w14:paraId="3E2E224B" w14:textId="0650CDAA" w:rsidR="006A6411" w:rsidRDefault="006A6411" w:rsidP="003A4E3F">
                      <w:pPr>
                        <w:pStyle w:val="bodytext"/>
                        <w:rPr>
                          <w:lang w:val="en"/>
                        </w:rPr>
                      </w:pPr>
                      <w:r>
                        <w:rPr>
                          <w:lang w:val="en"/>
                        </w:rPr>
                        <w:t xml:space="preserve">I am not the only person having this issue, and the only reliable solution seemed to be clearing out the Nunit cache (deleting the folder) at  </w:t>
                      </w:r>
                    </w:p>
                    <w:p w14:paraId="0AE67163" w14:textId="77777777" w:rsidR="006A6411" w:rsidRPr="004C2D7B" w:rsidRDefault="006A6411" w:rsidP="004B10EA">
                      <w:pPr>
                        <w:pStyle w:val="InlineCode"/>
                        <w:rPr>
                          <w:lang w:val="en"/>
                        </w:rPr>
                      </w:pPr>
                      <w:r w:rsidRPr="004C2D7B">
                        <w:rPr>
                          <w:lang w:val="en"/>
                        </w:rPr>
                        <w:t>%appdata%\..\Local\Temp\VisualStudioTestExplorerExtensions\&lt;nUnitVersion&gt;</w:t>
                      </w:r>
                    </w:p>
                    <w:p w14:paraId="76CCC148" w14:textId="77777777" w:rsidR="006A6411" w:rsidRDefault="006A6411"/>
                    <w:p w14:paraId="0A9614AA" w14:textId="4526578B" w:rsidR="006A6411" w:rsidRDefault="006A6411">
                      <w:r>
                        <w:t xml:space="preserve">and restarting Visual Studio. I may consider XUnit or MSTest in the future! </w:t>
                      </w:r>
                    </w:p>
                  </w:txbxContent>
                </v:textbox>
                <w10:wrap type="square"/>
              </v:shape>
            </w:pict>
          </mc:Fallback>
        </mc:AlternateContent>
      </w:r>
      <w:r w:rsidR="000D6503">
        <w:rPr>
          <w:lang w:val="en"/>
        </w:rPr>
        <w:t xml:space="preserve">Now we know how to add </w:t>
      </w:r>
      <w:r w:rsidR="00CE2E20">
        <w:rPr>
          <w:lang w:val="en"/>
        </w:rPr>
        <w:t xml:space="preserve">and test </w:t>
      </w:r>
      <w:r w:rsidR="000D6503">
        <w:rPr>
          <w:lang w:val="en"/>
        </w:rPr>
        <w:t>methods to our X</w:t>
      </w:r>
      <w:r w:rsidR="00CE2E20">
        <w:rPr>
          <w:lang w:val="en"/>
        </w:rPr>
        <w:t>T</w:t>
      </w:r>
      <w:r w:rsidR="000D6503">
        <w:rPr>
          <w:lang w:val="en"/>
        </w:rPr>
        <w:t xml:space="preserve">oDo class, and we can continue adding </w:t>
      </w:r>
      <w:r w:rsidR="00CE2E20">
        <w:rPr>
          <w:lang w:val="en"/>
        </w:rPr>
        <w:t xml:space="preserve">the rest of them. The code is straightforward. See </w:t>
      </w:r>
      <w:r w:rsidR="00CE2E20" w:rsidRPr="00A44175">
        <w:rPr>
          <w:b/>
          <w:lang w:val="en"/>
        </w:rPr>
        <w:t>Appendix B</w:t>
      </w:r>
      <w:r w:rsidR="00CE2E20">
        <w:rPr>
          <w:lang w:val="en"/>
        </w:rPr>
        <w:t xml:space="preserve"> for the finished X# code for this </w:t>
      </w:r>
      <w:r w:rsidR="004927F3">
        <w:rPr>
          <w:lang w:val="en"/>
        </w:rPr>
        <w:t xml:space="preserve">test </w:t>
      </w:r>
      <w:r w:rsidR="00CE2E20">
        <w:rPr>
          <w:lang w:val="en"/>
        </w:rPr>
        <w:t>class</w:t>
      </w:r>
      <w:r w:rsidR="004927F3">
        <w:rPr>
          <w:lang w:val="en"/>
        </w:rPr>
        <w:t>, which of course may be out of date so go to the repository for the current test code.</w:t>
      </w:r>
    </w:p>
    <w:p w14:paraId="6136EB85" w14:textId="0F2D66EC" w:rsidR="00CE2E20" w:rsidRDefault="00CE2E20" w:rsidP="00094F75">
      <w:pPr>
        <w:pStyle w:val="Heading2"/>
        <w:rPr>
          <w:lang w:val="en"/>
        </w:rPr>
      </w:pPr>
      <w:r>
        <w:rPr>
          <w:lang w:val="en"/>
        </w:rPr>
        <w:t xml:space="preserve">Adding </w:t>
      </w:r>
      <w:r w:rsidR="00A44175">
        <w:rPr>
          <w:lang w:val="en"/>
        </w:rPr>
        <w:t xml:space="preserve">Another </w:t>
      </w:r>
      <w:r>
        <w:rPr>
          <w:lang w:val="en"/>
        </w:rPr>
        <w:t>Class</w:t>
      </w:r>
      <w:r w:rsidR="00A44175">
        <w:rPr>
          <w:lang w:val="en"/>
        </w:rPr>
        <w:t xml:space="preserve"> to our Namespace</w:t>
      </w:r>
    </w:p>
    <w:p w14:paraId="69A2D971" w14:textId="47E5A79C" w:rsidR="004D0773" w:rsidRDefault="00474B5B" w:rsidP="003A4E3F">
      <w:pPr>
        <w:pStyle w:val="bodytext"/>
        <w:rPr>
          <w:lang w:val="en"/>
        </w:rPr>
      </w:pPr>
      <w:r>
        <w:rPr>
          <w:lang w:val="en"/>
        </w:rPr>
        <w:t xml:space="preserve">In FoxPro </w:t>
      </w:r>
      <w:r w:rsidR="00DF1C17">
        <w:rPr>
          <w:lang w:val="en"/>
        </w:rPr>
        <w:t xml:space="preserve">we </w:t>
      </w:r>
      <w:r>
        <w:rPr>
          <w:lang w:val="en"/>
        </w:rPr>
        <w:t xml:space="preserve">can, and usually do, stick </w:t>
      </w:r>
      <w:r w:rsidR="001210CA">
        <w:rPr>
          <w:lang w:val="en"/>
        </w:rPr>
        <w:t>all</w:t>
      </w:r>
      <w:r>
        <w:rPr>
          <w:lang w:val="en"/>
        </w:rPr>
        <w:t xml:space="preserve"> </w:t>
      </w:r>
      <w:r w:rsidR="001210CA">
        <w:rPr>
          <w:lang w:val="en"/>
        </w:rPr>
        <w:t xml:space="preserve">the </w:t>
      </w:r>
      <w:r w:rsidR="00DF1C17">
        <w:rPr>
          <w:lang w:val="en"/>
        </w:rPr>
        <w:t xml:space="preserve">classes </w:t>
      </w:r>
      <w:r w:rsidR="004D0773">
        <w:rPr>
          <w:lang w:val="en"/>
        </w:rPr>
        <w:t xml:space="preserve">for a </w:t>
      </w:r>
      <w:r w:rsidR="00DF1C17">
        <w:rPr>
          <w:lang w:val="en"/>
        </w:rPr>
        <w:t xml:space="preserve">class library in either </w:t>
      </w:r>
      <w:r w:rsidR="004D0773">
        <w:rPr>
          <w:lang w:val="en"/>
        </w:rPr>
        <w:t>one</w:t>
      </w:r>
      <w:r w:rsidR="00DF1C17">
        <w:rPr>
          <w:lang w:val="en"/>
        </w:rPr>
        <w:t xml:space="preserve"> </w:t>
      </w:r>
      <w:r w:rsidR="001210CA">
        <w:rPr>
          <w:lang w:val="en"/>
        </w:rPr>
        <w:t>.</w:t>
      </w:r>
      <w:r w:rsidR="00DF1C17">
        <w:rPr>
          <w:lang w:val="en"/>
        </w:rPr>
        <w:t xml:space="preserve">VCX or </w:t>
      </w:r>
      <w:r w:rsidR="004D0773">
        <w:rPr>
          <w:lang w:val="en"/>
        </w:rPr>
        <w:t xml:space="preserve">one </w:t>
      </w:r>
      <w:r w:rsidR="001210CA">
        <w:rPr>
          <w:lang w:val="en"/>
        </w:rPr>
        <w:t>.</w:t>
      </w:r>
      <w:r w:rsidR="00CE2E20">
        <w:rPr>
          <w:lang w:val="en"/>
        </w:rPr>
        <w:t>PRG</w:t>
      </w:r>
      <w:r w:rsidR="004D0773">
        <w:rPr>
          <w:lang w:val="en"/>
        </w:rPr>
        <w:t>. The name of our FoxPro project determin</w:t>
      </w:r>
      <w:r w:rsidR="001210CA">
        <w:rPr>
          <w:lang w:val="en"/>
        </w:rPr>
        <w:t>es</w:t>
      </w:r>
      <w:r w:rsidR="004D0773">
        <w:rPr>
          <w:lang w:val="en"/>
        </w:rPr>
        <w:t xml:space="preserve"> the NameSpace of our classes.  </w:t>
      </w:r>
    </w:p>
    <w:p w14:paraId="02914B81" w14:textId="52C09271" w:rsidR="00DF1C17" w:rsidRDefault="005F0DB0" w:rsidP="003A4E3F">
      <w:pPr>
        <w:pStyle w:val="bodytext"/>
        <w:rPr>
          <w:lang w:val="en"/>
        </w:rPr>
      </w:pPr>
      <w:r w:rsidRPr="0033285B">
        <w:rPr>
          <w:noProof/>
          <w:lang w:val="en"/>
        </w:rPr>
        <mc:AlternateContent>
          <mc:Choice Requires="wpg">
            <w:drawing>
              <wp:anchor distT="45720" distB="45720" distL="182880" distR="182880" simplePos="0" relativeHeight="251699200" behindDoc="1" locked="0" layoutInCell="1" allowOverlap="1" wp14:anchorId="5AFD3752" wp14:editId="12A10E11">
                <wp:simplePos x="0" y="0"/>
                <wp:positionH relativeFrom="margin">
                  <wp:posOffset>2286000</wp:posOffset>
                </wp:positionH>
                <wp:positionV relativeFrom="margin">
                  <wp:posOffset>4682516</wp:posOffset>
                </wp:positionV>
                <wp:extent cx="3387090" cy="533400"/>
                <wp:effectExtent l="0" t="0" r="3810" b="0"/>
                <wp:wrapTight wrapText="bothSides">
                  <wp:wrapPolygon edited="0">
                    <wp:start x="0" y="0"/>
                    <wp:lineTo x="0" y="20829"/>
                    <wp:lineTo x="21503" y="20829"/>
                    <wp:lineTo x="21503" y="0"/>
                    <wp:lineTo x="0" y="0"/>
                  </wp:wrapPolygon>
                </wp:wrapTight>
                <wp:docPr id="203" name="Group 203"/>
                <wp:cNvGraphicFramePr/>
                <a:graphic xmlns:a="http://schemas.openxmlformats.org/drawingml/2006/main">
                  <a:graphicData uri="http://schemas.microsoft.com/office/word/2010/wordprocessingGroup">
                    <wpg:wgp>
                      <wpg:cNvGrpSpPr/>
                      <wpg:grpSpPr>
                        <a:xfrm>
                          <a:off x="0" y="0"/>
                          <a:ext cx="3387090" cy="533400"/>
                          <a:chOff x="0" y="0"/>
                          <a:chExt cx="3567448" cy="531899"/>
                        </a:xfrm>
                      </wpg:grpSpPr>
                      <wps:wsp>
                        <wps:cNvPr id="204" name="Rectangle 204"/>
                        <wps:cNvSpPr/>
                        <wps:spPr>
                          <a:xfrm>
                            <a:off x="0" y="0"/>
                            <a:ext cx="3567448" cy="270605"/>
                          </a:xfrm>
                          <a:prstGeom prst="rect">
                            <a:avLst/>
                          </a:prstGeom>
                          <a:solidFill>
                            <a:srgbClr val="4F81BD"/>
                          </a:solidFill>
                          <a:ln w="25400" cap="flat" cmpd="sng" algn="ctr">
                            <a:noFill/>
                            <a:prstDash val="solid"/>
                          </a:ln>
                          <a:effectLst/>
                        </wps:spPr>
                        <wps:txbx>
                          <w:txbxContent>
                            <w:p w14:paraId="68A81721" w14:textId="77777777" w:rsidR="006A6411" w:rsidRDefault="006A6411" w:rsidP="004D0773">
                              <w:pPr>
                                <w:jc w:val="center"/>
                                <w:rPr>
                                  <w:rFonts w:asciiTheme="majorHAnsi" w:eastAsiaTheme="majorEastAsia" w:hAnsiTheme="majorHAnsi" w:cstheme="majorBidi"/>
                                  <w:color w:val="FFFFFF" w:themeColor="background1"/>
                                  <w:szCs w:val="28"/>
                                </w:rPr>
                              </w:pPr>
                              <w:r>
                                <w:rPr>
                                  <w:rFonts w:asciiTheme="majorHAnsi" w:eastAsiaTheme="majorEastAsia" w:hAnsiTheme="majorHAnsi" w:cstheme="majorBidi"/>
                                  <w:color w:val="FFFFFF" w:themeColor="background1"/>
                                  <w:szCs w:val="28"/>
                                </w:rPr>
                                <w:t>Best Practice</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s:wsp>
                        <wps:cNvPr id="205" name="Text Box 205"/>
                        <wps:cNvSpPr txBox="1"/>
                        <wps:spPr>
                          <a:xfrm>
                            <a:off x="0" y="252678"/>
                            <a:ext cx="3567448" cy="279221"/>
                          </a:xfrm>
                          <a:prstGeom prst="rect">
                            <a:avLst/>
                          </a:prstGeom>
                          <a:noFill/>
                          <a:ln w="6350">
                            <a:noFill/>
                          </a:ln>
                          <a:effectLst/>
                        </wps:spPr>
                        <wps:txbx>
                          <w:txbxContent>
                            <w:p w14:paraId="0840A510" w14:textId="63A4711E" w:rsidR="006A6411" w:rsidRDefault="006A6411" w:rsidP="004D0773">
                              <w:pPr>
                                <w:spacing w:after="0"/>
                                <w:jc w:val="center"/>
                                <w:rPr>
                                  <w:caps/>
                                  <w:color w:val="4F81BD" w:themeColor="accent1"/>
                                  <w:sz w:val="26"/>
                                  <w:szCs w:val="26"/>
                                </w:rPr>
                              </w:pPr>
                              <w:r>
                                <w:rPr>
                                  <w:caps/>
                                  <w:color w:val="4F81BD" w:themeColor="accent1"/>
                                  <w:sz w:val="26"/>
                                  <w:szCs w:val="26"/>
                                  <w:lang w:val="en"/>
                                </w:rPr>
                                <w:t>PUT EACH CLASS IN ITS OWN CODEFILE</w:t>
                              </w:r>
                            </w:p>
                          </w:txbxContent>
                        </wps:txbx>
                        <wps:bodyPr rot="0" spcFirstLastPara="0" vertOverflow="overflow" horzOverflow="overflow" vert="horz" wrap="square" lIns="0" tIns="9144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FD3752" id="Group 203" o:spid="_x0000_s1058" style="position:absolute;margin-left:180pt;margin-top:368.7pt;width:266.7pt;height:42pt;z-index:-251617280;mso-wrap-distance-left:14.4pt;mso-wrap-distance-top:3.6pt;mso-wrap-distance-right:14.4pt;mso-wrap-distance-bottom:3.6pt;mso-position-horizontal-relative:margin;mso-position-vertical-relative:margin;mso-width-relative:margin;mso-height-relative:margin" coordsize="35674,5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">
                <v:rect id="Rectangle 204" o:spid="_x0000_s1059"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" fillcolor="#4f81bd" stroked="f" strokeweight="2pt">
                  <v:textbox inset="0,,0">
                    <w:txbxContent>
                      <w:p w14:paraId="68A81721" w14:textId="77777777" w:rsidR="006A6411" w:rsidRDefault="006A6411" w:rsidP="004D0773">
                        <w:pPr>
                          <w:jc w:val="center"/>
                          <w:rPr>
                            <w:rFonts w:asciiTheme="majorHAnsi" w:eastAsiaTheme="majorEastAsia" w:hAnsiTheme="majorHAnsi" w:cstheme="majorBidi"/>
                            <w:color w:val="FFFFFF" w:themeColor="background1"/>
                            <w:szCs w:val="28"/>
                          </w:rPr>
                        </w:pPr>
                        <w:r>
                          <w:rPr>
                            <w:rFonts w:asciiTheme="majorHAnsi" w:eastAsiaTheme="majorEastAsia" w:hAnsiTheme="majorHAnsi" w:cstheme="majorBidi"/>
                            <w:color w:val="FFFFFF" w:themeColor="background1"/>
                            <w:szCs w:val="28"/>
                          </w:rPr>
                          <w:t>Best Practice</w:t>
                        </w:r>
                      </w:p>
                    </w:txbxContent>
                  </v:textbox>
                </v:rect>
                <v:shape id="Text Box 205" o:spid="_x0000_s1060" type="#_x0000_t202" style="position:absolute;top:2526;width:35674;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" filled="f" stroked="f" strokeweight=".5pt">
                  <v:textbox inset="0,7.2pt,0,0">
                    <w:txbxContent>
                      <w:p w14:paraId="0840A510" w14:textId="63A4711E" w:rsidR="006A6411" w:rsidRDefault="006A6411" w:rsidP="004D0773">
                        <w:pPr>
                          <w:spacing w:after="0"/>
                          <w:jc w:val="center"/>
                          <w:rPr>
                            <w:caps/>
                            <w:color w:val="4F81BD" w:themeColor="accent1"/>
                            <w:sz w:val="26"/>
                            <w:szCs w:val="26"/>
                          </w:rPr>
                        </w:pPr>
                        <w:r>
                          <w:rPr>
                            <w:caps/>
                            <w:color w:val="4F81BD" w:themeColor="accent1"/>
                            <w:sz w:val="26"/>
                            <w:szCs w:val="26"/>
                            <w:lang w:val="en"/>
                          </w:rPr>
                          <w:t>PUT EACH CLASS IN ITS OWN CODEFILE</w:t>
                        </w:r>
                      </w:p>
                    </w:txbxContent>
                  </v:textbox>
                </v:shape>
                <w10:wrap type="tight" anchorx="margin" anchory="margin"/>
              </v:group>
            </w:pict>
          </mc:Fallback>
        </mc:AlternateContent>
      </w:r>
      <w:r w:rsidR="004D0773">
        <w:rPr>
          <w:lang w:val="en"/>
        </w:rPr>
        <w:t>In .NET, this is discouraged. E</w:t>
      </w:r>
      <w:r w:rsidR="00DF1C17">
        <w:rPr>
          <w:lang w:val="en"/>
        </w:rPr>
        <w:t>ach class in X# should be in its own code</w:t>
      </w:r>
      <w:r w:rsidR="00BE6186">
        <w:rPr>
          <w:lang w:val="en"/>
        </w:rPr>
        <w:t xml:space="preserve"> </w:t>
      </w:r>
      <w:r w:rsidR="00DF1C17">
        <w:rPr>
          <w:lang w:val="en"/>
        </w:rPr>
        <w:t>file (.</w:t>
      </w:r>
      <w:r w:rsidR="001210CA">
        <w:rPr>
          <w:lang w:val="en"/>
        </w:rPr>
        <w:t>PRG</w:t>
      </w:r>
      <w:r w:rsidR="00DF1C17">
        <w:rPr>
          <w:lang w:val="en"/>
        </w:rPr>
        <w:t xml:space="preserve">) and </w:t>
      </w:r>
      <w:r w:rsidR="00BE6186">
        <w:rPr>
          <w:lang w:val="en"/>
        </w:rPr>
        <w:t xml:space="preserve">all of the classes in </w:t>
      </w:r>
      <w:r w:rsidR="00DF1C17">
        <w:rPr>
          <w:lang w:val="en"/>
        </w:rPr>
        <w:t xml:space="preserve">the library </w:t>
      </w:r>
      <w:r w:rsidR="00BE6186">
        <w:rPr>
          <w:lang w:val="en"/>
        </w:rPr>
        <w:t xml:space="preserve">should be in </w:t>
      </w:r>
      <w:r w:rsidR="00FB6127">
        <w:rPr>
          <w:lang w:val="en"/>
        </w:rPr>
        <w:t>one P</w:t>
      </w:r>
      <w:r w:rsidR="00DF1C17">
        <w:rPr>
          <w:lang w:val="en"/>
        </w:rPr>
        <w:t>roject.</w:t>
      </w:r>
      <w:r w:rsidR="004D0773">
        <w:rPr>
          <w:lang w:val="en"/>
        </w:rPr>
        <w:t xml:space="preserve"> This </w:t>
      </w:r>
      <w:r w:rsidR="00BE6186">
        <w:rPr>
          <w:lang w:val="en"/>
        </w:rPr>
        <w:t xml:space="preserve">organizational structure </w:t>
      </w:r>
      <w:r w:rsidR="004D0773">
        <w:rPr>
          <w:lang w:val="en"/>
        </w:rPr>
        <w:t xml:space="preserve">makes it much easier to determine which class was </w:t>
      </w:r>
      <w:r w:rsidR="00BE6186">
        <w:rPr>
          <w:lang w:val="en"/>
        </w:rPr>
        <w:t>modified</w:t>
      </w:r>
      <w:r w:rsidR="004D0773">
        <w:rPr>
          <w:lang w:val="en"/>
        </w:rPr>
        <w:t xml:space="preserve"> when examin</w:t>
      </w:r>
      <w:r w:rsidR="00BE6186">
        <w:rPr>
          <w:lang w:val="en"/>
        </w:rPr>
        <w:t>ing</w:t>
      </w:r>
      <w:r w:rsidR="004D0773">
        <w:rPr>
          <w:lang w:val="en"/>
        </w:rPr>
        <w:t xml:space="preserve"> source code check-ins, and reduces file conflicts.</w:t>
      </w:r>
    </w:p>
    <w:p w14:paraId="6C73CB2D" w14:textId="2C1F7A72" w:rsidR="004D0773" w:rsidRDefault="006D0C1E" w:rsidP="003A4E3F">
      <w:pPr>
        <w:pStyle w:val="bodytext"/>
        <w:rPr>
          <w:lang w:val="en"/>
        </w:rPr>
      </w:pPr>
      <w:r>
        <w:rPr>
          <w:noProof/>
          <w:lang w:val="en"/>
        </w:rPr>
        <mc:AlternateContent>
          <mc:Choice Requires="wpg">
            <w:drawing>
              <wp:anchor distT="0" distB="0" distL="114300" distR="114300" simplePos="0" relativeHeight="251703296" behindDoc="1" locked="0" layoutInCell="1" allowOverlap="1" wp14:anchorId="4DC8DD0A" wp14:editId="6C871BA4">
                <wp:simplePos x="0" y="0"/>
                <wp:positionH relativeFrom="column">
                  <wp:posOffset>2181225</wp:posOffset>
                </wp:positionH>
                <wp:positionV relativeFrom="paragraph">
                  <wp:posOffset>548005</wp:posOffset>
                </wp:positionV>
                <wp:extent cx="3686175" cy="1933575"/>
                <wp:effectExtent l="0" t="0" r="9525" b="9525"/>
                <wp:wrapTight wrapText="bothSides">
                  <wp:wrapPolygon edited="0">
                    <wp:start x="0" y="0"/>
                    <wp:lineTo x="0" y="21494"/>
                    <wp:lineTo x="21544" y="21494"/>
                    <wp:lineTo x="21544" y="0"/>
                    <wp:lineTo x="0" y="0"/>
                  </wp:wrapPolygon>
                </wp:wrapTight>
                <wp:docPr id="208" name="Group 208"/>
                <wp:cNvGraphicFramePr/>
                <a:graphic xmlns:a="http://schemas.openxmlformats.org/drawingml/2006/main">
                  <a:graphicData uri="http://schemas.microsoft.com/office/word/2010/wordprocessingGroup">
                    <wpg:wgp>
                      <wpg:cNvGrpSpPr/>
                      <wpg:grpSpPr>
                        <a:xfrm>
                          <a:off x="0" y="0"/>
                          <a:ext cx="3686175" cy="1933575"/>
                          <a:chOff x="0" y="0"/>
                          <a:chExt cx="5943600" cy="3444240"/>
                        </a:xfrm>
                      </wpg:grpSpPr>
                      <pic:pic xmlns:pic="http://schemas.openxmlformats.org/drawingml/2006/picture">
                        <pic:nvPicPr>
                          <pic:cNvPr id="206" name="Picture 206"/>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943600" cy="3350260"/>
                          </a:xfrm>
                          <a:prstGeom prst="rect">
                            <a:avLst/>
                          </a:prstGeom>
                        </pic:spPr>
                      </pic:pic>
                      <wps:wsp>
                        <wps:cNvPr id="207" name="Text Box 207"/>
                        <wps:cNvSpPr txBox="1"/>
                        <wps:spPr>
                          <a:xfrm>
                            <a:off x="0" y="3219450"/>
                            <a:ext cx="5943600" cy="224790"/>
                          </a:xfrm>
                          <a:prstGeom prst="rect">
                            <a:avLst/>
                          </a:prstGeom>
                          <a:solidFill>
                            <a:prstClr val="white"/>
                          </a:solidFill>
                          <a:ln>
                            <a:noFill/>
                          </a:ln>
                        </wps:spPr>
                        <wps:txbx>
                          <w:txbxContent>
                            <w:p w14:paraId="40A2C580" w14:textId="436CCF83" w:rsidR="006A6411" w:rsidRPr="00785D22" w:rsidRDefault="006A6411" w:rsidP="006D0C1E">
                              <w:pPr>
                                <w:pStyle w:val="Caption"/>
                                <w:rPr>
                                  <w:sz w:val="24"/>
                                  <w:lang w:val="en" w:eastAsia="de-DE"/>
                                </w:rPr>
                              </w:pPr>
                              <w:bookmarkStart w:id="9" w:name="_Ref52211859"/>
                              <w:r>
                                <w:t xml:space="preserve">Figure </w:t>
                              </w:r>
                              <w:r w:rsidR="00784ECC">
                                <w:fldChar w:fldCharType="begin"/>
                              </w:r>
                              <w:r w:rsidR="00784ECC">
                                <w:instrText xml:space="preserve"> SEQ</w:instrText>
                              </w:r>
                              <w:r w:rsidR="00784ECC">
                                <w:instrText xml:space="preserve"> Figure \* ARABIC </w:instrText>
                              </w:r>
                              <w:r w:rsidR="00784ECC">
                                <w:fldChar w:fldCharType="separate"/>
                              </w:r>
                              <w:r>
                                <w:rPr>
                                  <w:noProof/>
                                </w:rPr>
                                <w:t>9</w:t>
                              </w:r>
                              <w:r w:rsidR="00784ECC">
                                <w:rPr>
                                  <w:noProof/>
                                </w:rPr>
                                <w:fldChar w:fldCharType="end"/>
                              </w:r>
                              <w:bookmarkEnd w:id="9"/>
                              <w:r>
                                <w:t>: New Item Templates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C8DD0A" id="Group 208" o:spid="_x0000_s1061" style="position:absolute;margin-left:171.75pt;margin-top:43.15pt;width:290.25pt;height:152.25pt;z-index:-251613184;mso-width-relative:margin;mso-height-relative:margin" coordsize="59436,344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">
                <v:shape id="Picture 206" o:spid="_x0000_s1062" type="#_x0000_t75" style="position:absolute;width:59436;height:33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">
                  <v:imagedata r:id="rId47" o:title=""/>
                </v:shape>
                <v:shape id="Text Box 207" o:spid="_x0000_s1063" type="#_x0000_t202" style="position:absolute;top:32194;width:59436;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" stroked="f">
                  <v:textbox inset="0,0,0,0">
                    <w:txbxContent>
                      <w:p w14:paraId="40A2C580" w14:textId="436CCF83" w:rsidR="006A6411" w:rsidRPr="00785D22" w:rsidRDefault="006A6411" w:rsidP="006D0C1E">
                        <w:pPr>
                          <w:pStyle w:val="Caption"/>
                          <w:rPr>
                            <w:sz w:val="24"/>
                            <w:lang w:val="en" w:eastAsia="de-DE"/>
                          </w:rPr>
                        </w:pPr>
                        <w:bookmarkStart w:id="17" w:name="_Ref52211859"/>
                        <w:r>
                          <w:t xml:space="preserve">Figure </w:t>
                        </w:r>
                        <w:fldSimple w:instr=" SEQ Figure \* ARABIC ">
                          <w:r>
                            <w:rPr>
                              <w:noProof/>
                            </w:rPr>
                            <w:t>9</w:t>
                          </w:r>
                        </w:fldSimple>
                        <w:bookmarkEnd w:id="17"/>
                        <w:r>
                          <w:t>: New Item Templates</w:t>
                        </w:r>
                      </w:p>
                    </w:txbxContent>
                  </v:textbox>
                </v:shape>
                <w10:wrap type="tight"/>
              </v:group>
            </w:pict>
          </mc:Fallback>
        </mc:AlternateContent>
      </w:r>
      <w:r w:rsidR="004D0773">
        <w:rPr>
          <w:lang w:val="en"/>
        </w:rPr>
        <w:t xml:space="preserve">To add a new </w:t>
      </w:r>
      <w:r w:rsidR="00040822">
        <w:rPr>
          <w:lang w:val="en"/>
        </w:rPr>
        <w:t xml:space="preserve">class </w:t>
      </w:r>
      <w:r w:rsidR="004D0773">
        <w:rPr>
          <w:lang w:val="en"/>
        </w:rPr>
        <w:t>to the</w:t>
      </w:r>
      <w:r w:rsidR="005F0DB0">
        <w:rPr>
          <w:lang w:val="en"/>
        </w:rPr>
        <w:t xml:space="preserve"> existing</w:t>
      </w:r>
      <w:r w:rsidR="004D0773">
        <w:rPr>
          <w:lang w:val="en"/>
        </w:rPr>
        <w:t xml:space="preserve"> Project, </w:t>
      </w:r>
      <w:r>
        <w:rPr>
          <w:lang w:val="en"/>
        </w:rPr>
        <w:t xml:space="preserve">right-click on the Project and choose </w:t>
      </w:r>
      <w:r w:rsidRPr="005F0DB0">
        <w:rPr>
          <w:b/>
          <w:bCs w:val="0"/>
          <w:lang w:val="en"/>
        </w:rPr>
        <w:t>Add, New Item</w:t>
      </w:r>
      <w:r>
        <w:rPr>
          <w:lang w:val="en"/>
        </w:rPr>
        <w:t>. You’ll get the Add New Item dialog (</w:t>
      </w:r>
      <w:r w:rsidRPr="006D0C1E">
        <w:rPr>
          <w:rStyle w:val="figurename"/>
        </w:rPr>
        <w:fldChar w:fldCharType="begin"/>
      </w:r>
      <w:r w:rsidRPr="006D0C1E">
        <w:rPr>
          <w:rStyle w:val="figurename"/>
        </w:rPr>
        <w:instrText xml:space="preserve"> REF _Ref52211859 \h </w:instrText>
      </w:r>
      <w:r>
        <w:rPr>
          <w:rStyle w:val="figurename"/>
        </w:rPr>
        <w:instrText xml:space="preserve"> \* MERGEFORMAT </w:instrText>
      </w:r>
      <w:r w:rsidRPr="006D0C1E">
        <w:rPr>
          <w:rStyle w:val="figurename"/>
        </w:rPr>
      </w:r>
      <w:r w:rsidRPr="006D0C1E">
        <w:rPr>
          <w:rStyle w:val="figurename"/>
        </w:rPr>
        <w:fldChar w:fldCharType="separate"/>
      </w:r>
      <w:r w:rsidRPr="006D0C1E">
        <w:rPr>
          <w:rStyle w:val="figurename"/>
        </w:rPr>
        <w:t>Figure 9</w:t>
      </w:r>
      <w:r w:rsidRPr="006D0C1E">
        <w:rPr>
          <w:rStyle w:val="figurename"/>
        </w:rPr>
        <w:fldChar w:fldCharType="end"/>
      </w:r>
      <w:r>
        <w:rPr>
          <w:rStyle w:val="figurename"/>
        </w:rPr>
        <w:t>)</w:t>
      </w:r>
      <w:r>
        <w:rPr>
          <w:lang w:val="en"/>
        </w:rPr>
        <w:t xml:space="preserve">. This shows the list of Item Templates, which are similar to Project Templates mentioned before except they only create one file rather entire projects. </w:t>
      </w:r>
    </w:p>
    <w:p w14:paraId="766C079C" w14:textId="3573780C" w:rsidR="006D0C1E" w:rsidRDefault="006D0C1E" w:rsidP="003A4E3F">
      <w:pPr>
        <w:pStyle w:val="bodytext"/>
        <w:rPr>
          <w:lang w:val="en"/>
        </w:rPr>
      </w:pPr>
      <w:r>
        <w:rPr>
          <w:lang w:val="en"/>
        </w:rPr>
        <w:t>Convention says to name your new .PRG with the name of the class you’re creating</w:t>
      </w:r>
      <w:r w:rsidR="00080648">
        <w:rPr>
          <w:lang w:val="en"/>
        </w:rPr>
        <w:t xml:space="preserve">. The </w:t>
      </w:r>
      <w:r>
        <w:rPr>
          <w:lang w:val="en"/>
        </w:rPr>
        <w:t>Name</w:t>
      </w:r>
      <w:r w:rsidR="00040822">
        <w:rPr>
          <w:lang w:val="en"/>
        </w:rPr>
        <w:t>s</w:t>
      </w:r>
      <w:r>
        <w:rPr>
          <w:lang w:val="en"/>
        </w:rPr>
        <w:t>pace</w:t>
      </w:r>
      <w:r w:rsidR="00080648">
        <w:rPr>
          <w:lang w:val="en"/>
        </w:rPr>
        <w:t xml:space="preserve"> </w:t>
      </w:r>
      <w:r>
        <w:rPr>
          <w:lang w:val="en"/>
        </w:rPr>
        <w:t>will default to the name of the Project, which is probably what you want</w:t>
      </w:r>
      <w:r w:rsidR="00080648">
        <w:rPr>
          <w:lang w:val="en"/>
        </w:rPr>
        <w:t>, but you may change it if you like. You can have more than one Namespace in a project.</w:t>
      </w:r>
    </w:p>
    <w:p w14:paraId="1901796E" w14:textId="77777777" w:rsidR="000F2011" w:rsidRDefault="000F2011" w:rsidP="000F2011">
      <w:pPr>
        <w:pStyle w:val="Heading1"/>
        <w:rPr>
          <w:lang w:val="en"/>
        </w:rPr>
      </w:pPr>
      <w:r>
        <w:rPr>
          <w:lang w:val="en"/>
        </w:rPr>
        <w:lastRenderedPageBreak/>
        <w:t>The Startup Project</w:t>
      </w:r>
    </w:p>
    <w:p w14:paraId="689C36CB" w14:textId="55A9DCD3" w:rsidR="000F2011" w:rsidRDefault="000F2011" w:rsidP="000F2011">
      <w:pPr>
        <w:pStyle w:val="firstparagraph"/>
        <w:rPr>
          <w:lang w:val="en"/>
        </w:rPr>
      </w:pPr>
      <w:r>
        <w:rPr>
          <w:lang w:val="en"/>
        </w:rPr>
        <w:t xml:space="preserve">Earlier when we created the Console Project to test our software, we set that to be the Startup Project. </w:t>
      </w:r>
      <w:r w:rsidR="00317448">
        <w:rPr>
          <w:lang w:val="en"/>
        </w:rPr>
        <w:t xml:space="preserve">An </w:t>
      </w:r>
      <w:r>
        <w:rPr>
          <w:lang w:val="en"/>
        </w:rPr>
        <w:t xml:space="preserve">application </w:t>
      </w:r>
      <w:r w:rsidR="00317448">
        <w:rPr>
          <w:lang w:val="en"/>
        </w:rPr>
        <w:t xml:space="preserve">must </w:t>
      </w:r>
      <w:r>
        <w:rPr>
          <w:lang w:val="en"/>
        </w:rPr>
        <w:t xml:space="preserve">know what to do when you click Start, so somewhere in your Solution there </w:t>
      </w:r>
      <w:r w:rsidR="00317448">
        <w:rPr>
          <w:lang w:val="en"/>
        </w:rPr>
        <w:t xml:space="preserve">has to </w:t>
      </w:r>
      <w:r>
        <w:rPr>
          <w:lang w:val="en"/>
        </w:rPr>
        <w:t>be at least one “Startup Project</w:t>
      </w:r>
      <w:r w:rsidR="00317448">
        <w:rPr>
          <w:lang w:val="en"/>
        </w:rPr>
        <w:t>,</w:t>
      </w:r>
      <w:r>
        <w:rPr>
          <w:lang w:val="en"/>
        </w:rPr>
        <w:t xml:space="preserve">” </w:t>
      </w:r>
      <w:r w:rsidR="00317448">
        <w:rPr>
          <w:lang w:val="en"/>
        </w:rPr>
        <w:t xml:space="preserve">and that </w:t>
      </w:r>
      <w:r>
        <w:rPr>
          <w:lang w:val="en"/>
        </w:rPr>
        <w:t xml:space="preserve">Startup Project must have a class with a method called </w:t>
      </w:r>
      <w:r w:rsidRPr="00E65C87">
        <w:rPr>
          <w:rStyle w:val="InlineCodeChar"/>
        </w:rPr>
        <w:t>Start</w:t>
      </w:r>
      <w:r>
        <w:rPr>
          <w:rStyle w:val="InlineCodeChar"/>
        </w:rPr>
        <w:t>()</w:t>
      </w:r>
      <w:r>
        <w:rPr>
          <w:lang w:val="en"/>
        </w:rPr>
        <w:t xml:space="preserve"> to get things going for your application</w:t>
      </w:r>
      <w:r w:rsidR="00317448">
        <w:rPr>
          <w:lang w:val="en"/>
        </w:rPr>
        <w:t xml:space="preserve">. The Start function is responsible for </w:t>
      </w:r>
      <w:r>
        <w:rPr>
          <w:lang w:val="en"/>
        </w:rPr>
        <w:t xml:space="preserve">setting up the environment and global variables, opening tables, </w:t>
      </w:r>
      <w:r w:rsidR="00317448">
        <w:rPr>
          <w:lang w:val="en"/>
        </w:rPr>
        <w:t xml:space="preserve">handling incoming arguments, </w:t>
      </w:r>
      <w:r>
        <w:rPr>
          <w:lang w:val="en"/>
        </w:rPr>
        <w:t xml:space="preserve">, etc. To set the Startup Project for your Solution, </w:t>
      </w:r>
      <w:r w:rsidR="00317448">
        <w:rPr>
          <w:lang w:val="en"/>
        </w:rPr>
        <w:t>R</w:t>
      </w:r>
      <w:r>
        <w:rPr>
          <w:lang w:val="en"/>
        </w:rPr>
        <w:t>ight+</w:t>
      </w:r>
      <w:r w:rsidR="00317448">
        <w:rPr>
          <w:lang w:val="en"/>
        </w:rPr>
        <w:t>C</w:t>
      </w:r>
      <w:r>
        <w:rPr>
          <w:lang w:val="en"/>
        </w:rPr>
        <w:t xml:space="preserve">lick on the Project and choose </w:t>
      </w:r>
      <w:r w:rsidRPr="00E65C87">
        <w:rPr>
          <w:rStyle w:val="InlineCodeChar"/>
        </w:rPr>
        <w:t>Set As Startup</w:t>
      </w:r>
      <w:r>
        <w:rPr>
          <w:lang w:val="en"/>
        </w:rPr>
        <w:t>.</w:t>
      </w:r>
    </w:p>
    <w:p w14:paraId="4BEEEEAD" w14:textId="77777777" w:rsidR="000F2011" w:rsidRDefault="000F2011" w:rsidP="000F2011">
      <w:pPr>
        <w:pStyle w:val="bodytext"/>
      </w:pPr>
      <w:r>
        <w:rPr>
          <w:lang w:val="en" w:eastAsia="en-US"/>
        </w:rPr>
        <w:t xml:space="preserve">It is possible to set up multiple Startup Projects by right+clicking on the Solution and choosing </w:t>
      </w:r>
      <w:r w:rsidRPr="00E65C87">
        <w:rPr>
          <w:rStyle w:val="InlineCodeChar"/>
        </w:rPr>
        <w:t>Set Startup Projects</w:t>
      </w:r>
      <w:r>
        <w:rPr>
          <w:rStyle w:val="InlineCodeChar"/>
        </w:rPr>
        <w:t xml:space="preserve">. </w:t>
      </w:r>
      <w:r w:rsidRPr="00E65C87">
        <w:t xml:space="preserve">This </w:t>
      </w:r>
      <w:r>
        <w:t>might be useful if you want to, say, fire up an .ASP Net website when you start your Windows Form application.</w:t>
      </w:r>
    </w:p>
    <w:p w14:paraId="116E1A8B" w14:textId="311B5E3D" w:rsidR="00E63831" w:rsidRDefault="000F2011" w:rsidP="000F2011">
      <w:pPr>
        <w:pStyle w:val="bodytext"/>
      </w:pPr>
      <w:r>
        <w:t>The exception is if the Solution is a XAML Project</w:t>
      </w:r>
      <w:r w:rsidR="00E63831">
        <w:t>, which we’ll talk about in the next section.</w:t>
      </w:r>
    </w:p>
    <w:p w14:paraId="5E6A385D" w14:textId="7AA97899" w:rsidR="00D101CB" w:rsidRDefault="00D101CB" w:rsidP="00E63831">
      <w:pPr>
        <w:pStyle w:val="Heading1"/>
        <w:rPr>
          <w:lang w:val="en"/>
        </w:rPr>
      </w:pPr>
      <w:r>
        <w:rPr>
          <w:lang w:val="en"/>
        </w:rPr>
        <w:t>Forms</w:t>
      </w:r>
    </w:p>
    <w:p w14:paraId="2A9EB4EB" w14:textId="3D69CDA1" w:rsidR="0005260E" w:rsidRDefault="0005260E" w:rsidP="003A4E3F">
      <w:pPr>
        <w:pStyle w:val="firstparagraph"/>
        <w:rPr>
          <w:lang w:val="en"/>
        </w:rPr>
      </w:pPr>
      <w:r>
        <w:rPr>
          <w:lang w:val="en"/>
        </w:rPr>
        <w:t xml:space="preserve">At this point our business logic is converted and tested, but this application does not yet have a proper user interface (the Console Project notwithstanding). We can choose from any number of user interfaces for our business classes, e.g. an Angular </w:t>
      </w:r>
      <w:r w:rsidR="006D2FB7">
        <w:rPr>
          <w:lang w:val="en"/>
        </w:rPr>
        <w:t>website</w:t>
      </w:r>
      <w:r w:rsidR="005359CB">
        <w:rPr>
          <w:lang w:val="en"/>
        </w:rPr>
        <w:t xml:space="preserve"> or a mobile phone app, </w:t>
      </w:r>
      <w:r>
        <w:rPr>
          <w:lang w:val="en"/>
        </w:rPr>
        <w:t xml:space="preserve">but a Windows Form is going to emulate our existing </w:t>
      </w:r>
      <w:r w:rsidR="006F03E1">
        <w:rPr>
          <w:lang w:val="en"/>
        </w:rPr>
        <w:t xml:space="preserve">VFP </w:t>
      </w:r>
      <w:r>
        <w:rPr>
          <w:lang w:val="en"/>
        </w:rPr>
        <w:t>application closest.</w:t>
      </w:r>
    </w:p>
    <w:p w14:paraId="0D320EA2" w14:textId="5444F7C2" w:rsidR="009C79B9" w:rsidRDefault="006D2FB7" w:rsidP="003A4E3F">
      <w:pPr>
        <w:pStyle w:val="bodytext"/>
        <w:rPr>
          <w:lang w:val="en"/>
        </w:rPr>
      </w:pPr>
      <w:r>
        <w:rPr>
          <w:lang w:val="en"/>
        </w:rPr>
        <w:t>There are two flavors of Windows Forms</w:t>
      </w:r>
      <w:r w:rsidR="009C79B9">
        <w:rPr>
          <w:lang w:val="en"/>
        </w:rPr>
        <w:t>. T</w:t>
      </w:r>
      <w:r>
        <w:rPr>
          <w:lang w:val="en"/>
        </w:rPr>
        <w:t xml:space="preserve">he original WinForms </w:t>
      </w:r>
      <w:r w:rsidR="009C79B9">
        <w:rPr>
          <w:lang w:val="en"/>
        </w:rPr>
        <w:t xml:space="preserve">at first glance seems to </w:t>
      </w:r>
      <w:r>
        <w:rPr>
          <w:lang w:val="en"/>
        </w:rPr>
        <w:t>have a lot in common with Visual FoxPro forms</w:t>
      </w:r>
      <w:r w:rsidR="009C79B9">
        <w:rPr>
          <w:lang w:val="en"/>
        </w:rPr>
        <w:t>. The design surface looks similar, and there is a toolbox with a lot of familiar controls like TextBox and CheckBox. But FoxPro forms were deceptively powerful, allowing you to include controls that were layers upon layers of composition and inheritance, and WinForms simply cannot match that power. Microsoft did say at one point that WinForms was not going to make the leap to .Net Core, the multiplatform version of the .Net framework. They have since walked back on that.</w:t>
      </w:r>
    </w:p>
    <w:p w14:paraId="5AF457CD" w14:textId="5C8B3C63" w:rsidR="006D2FB7" w:rsidRDefault="009C79B9" w:rsidP="003A4E3F">
      <w:pPr>
        <w:pStyle w:val="bodytext"/>
        <w:rPr>
          <w:lang w:val="en"/>
        </w:rPr>
      </w:pPr>
      <w:r>
        <w:rPr>
          <w:lang w:val="en"/>
        </w:rPr>
        <w:t xml:space="preserve">Then there’s </w:t>
      </w:r>
      <w:r w:rsidR="006D2FB7">
        <w:rPr>
          <w:lang w:val="en"/>
        </w:rPr>
        <w:t xml:space="preserve">the newer and more powerful </w:t>
      </w:r>
      <w:r w:rsidR="000F2011">
        <w:rPr>
          <w:lang w:val="en"/>
        </w:rPr>
        <w:t>WPF (Windows Presentation Format)</w:t>
      </w:r>
      <w:r w:rsidR="006D2FB7">
        <w:rPr>
          <w:lang w:val="en"/>
        </w:rPr>
        <w:t xml:space="preserve"> forms. </w:t>
      </w:r>
    </w:p>
    <w:p w14:paraId="48580791" w14:textId="31E3723A" w:rsidR="000829AB" w:rsidRPr="006D2FB7" w:rsidRDefault="000829AB" w:rsidP="003A4E3F">
      <w:pPr>
        <w:pStyle w:val="bodytext"/>
        <w:rPr>
          <w:lang w:val="en"/>
        </w:rPr>
      </w:pPr>
      <w:r>
        <w:rPr>
          <w:lang w:val="en"/>
        </w:rPr>
        <w:t xml:space="preserve">The X# devs are working on a utility to convert FoxPro’s forms to either </w:t>
      </w:r>
      <w:r w:rsidR="000F2011">
        <w:rPr>
          <w:lang w:val="en"/>
        </w:rPr>
        <w:t xml:space="preserve">WPF </w:t>
      </w:r>
      <w:r>
        <w:rPr>
          <w:lang w:val="en"/>
        </w:rPr>
        <w:t>or WinForms, but it’s not available yet</w:t>
      </w:r>
      <w:r w:rsidR="001A053E">
        <w:rPr>
          <w:lang w:val="en"/>
        </w:rPr>
        <w:t xml:space="preserve">. There can be an </w:t>
      </w:r>
      <w:r>
        <w:rPr>
          <w:lang w:val="en"/>
        </w:rPr>
        <w:t xml:space="preserve">entire series of sessions in and of itself so </w:t>
      </w:r>
      <w:r w:rsidR="001A053E">
        <w:rPr>
          <w:lang w:val="en"/>
        </w:rPr>
        <w:t xml:space="preserve">we’re </w:t>
      </w:r>
      <w:r>
        <w:rPr>
          <w:lang w:val="en"/>
        </w:rPr>
        <w:t>going to give the short version here for now and expand on this topic as time allows.</w:t>
      </w:r>
    </w:p>
    <w:p w14:paraId="4087EC50" w14:textId="452E4D3A" w:rsidR="0005260E" w:rsidRDefault="0005260E" w:rsidP="003A4E3F">
      <w:pPr>
        <w:pStyle w:val="firstparagraph"/>
        <w:rPr>
          <w:lang w:val="en"/>
        </w:rPr>
      </w:pPr>
      <w:r>
        <w:rPr>
          <w:lang w:val="en"/>
        </w:rPr>
        <w:t xml:space="preserve">We want to put our user interface in a separate Project from our business classes. To create this new Project, right+click on the Solution and choose Add, New Project (see </w:t>
      </w:r>
      <w:r w:rsidRPr="0005260E">
        <w:rPr>
          <w:rStyle w:val="figurename"/>
        </w:rPr>
        <w:fldChar w:fldCharType="begin"/>
      </w:r>
      <w:r w:rsidRPr="0005260E">
        <w:rPr>
          <w:rStyle w:val="figurename"/>
        </w:rPr>
        <w:instrText xml:space="preserve"> REF _Ref52025495 \h </w:instrText>
      </w:r>
      <w:r>
        <w:rPr>
          <w:rStyle w:val="figurename"/>
        </w:rPr>
        <w:instrText xml:space="preserve"> \* MERGEFORMAT </w:instrText>
      </w:r>
      <w:r w:rsidRPr="0005260E">
        <w:rPr>
          <w:rStyle w:val="figurename"/>
        </w:rPr>
      </w:r>
      <w:r w:rsidRPr="0005260E">
        <w:rPr>
          <w:rStyle w:val="figurename"/>
        </w:rPr>
        <w:fldChar w:fldCharType="separate"/>
      </w:r>
      <w:r w:rsidRPr="0005260E">
        <w:rPr>
          <w:rStyle w:val="figurename"/>
        </w:rPr>
        <w:t>Figure 3</w:t>
      </w:r>
      <w:r w:rsidRPr="0005260E">
        <w:rPr>
          <w:rStyle w:val="figurename"/>
        </w:rPr>
        <w:fldChar w:fldCharType="end"/>
      </w:r>
      <w:r>
        <w:rPr>
          <w:lang w:val="en"/>
        </w:rPr>
        <w:t>).</w:t>
      </w:r>
      <w:r w:rsidR="00377EAC">
        <w:rPr>
          <w:lang w:val="en"/>
        </w:rPr>
        <w:t xml:space="preserve"> We </w:t>
      </w:r>
      <w:r w:rsidR="00FE7FF8">
        <w:rPr>
          <w:lang w:val="en"/>
        </w:rPr>
        <w:t>will choose XSharp, WPF Application as a Project Template.</w:t>
      </w:r>
    </w:p>
    <w:p w14:paraId="4A51FC81" w14:textId="19FF7B8F" w:rsidR="0093565F" w:rsidRDefault="0093565F" w:rsidP="003A4E3F">
      <w:pPr>
        <w:pStyle w:val="firstparagraph"/>
        <w:rPr>
          <w:lang w:val="en"/>
        </w:rPr>
      </w:pPr>
      <w:r>
        <w:rPr>
          <w:lang w:val="en"/>
        </w:rPr>
        <w:t xml:space="preserve">Our Visual FoxPro app consisted of </w:t>
      </w:r>
      <w:r w:rsidR="00377EAC">
        <w:rPr>
          <w:lang w:val="en"/>
        </w:rPr>
        <w:t xml:space="preserve">only </w:t>
      </w:r>
      <w:r w:rsidR="00E65C87">
        <w:rPr>
          <w:lang w:val="en"/>
        </w:rPr>
        <w:t>one</w:t>
      </w:r>
      <w:r>
        <w:rPr>
          <w:lang w:val="en"/>
        </w:rPr>
        <w:t xml:space="preserve"> form</w:t>
      </w:r>
      <w:r w:rsidR="00377EAC">
        <w:rPr>
          <w:lang w:val="en"/>
        </w:rPr>
        <w:t xml:space="preserve"> (way back in </w:t>
      </w:r>
      <w:r w:rsidR="00377EAC" w:rsidRPr="0093565F">
        <w:rPr>
          <w:rStyle w:val="figurename"/>
        </w:rPr>
        <w:fldChar w:fldCharType="begin"/>
      </w:r>
      <w:r w:rsidR="00377EAC" w:rsidRPr="0093565F">
        <w:rPr>
          <w:rStyle w:val="figurename"/>
        </w:rPr>
        <w:instrText xml:space="preserve"> REF _Ref52208739 \h </w:instrText>
      </w:r>
      <w:r w:rsidR="00377EAC">
        <w:rPr>
          <w:rStyle w:val="figurename"/>
        </w:rPr>
        <w:instrText xml:space="preserve"> \* MERGEFORMAT </w:instrText>
      </w:r>
      <w:r w:rsidR="00377EAC" w:rsidRPr="0093565F">
        <w:rPr>
          <w:rStyle w:val="figurename"/>
        </w:rPr>
      </w:r>
      <w:r w:rsidR="00377EAC" w:rsidRPr="0093565F">
        <w:rPr>
          <w:rStyle w:val="figurename"/>
        </w:rPr>
        <w:fldChar w:fldCharType="separate"/>
      </w:r>
      <w:r w:rsidR="00377EAC" w:rsidRPr="0093565F">
        <w:rPr>
          <w:rStyle w:val="figurename"/>
        </w:rPr>
        <w:t>Figure 1</w:t>
      </w:r>
      <w:r w:rsidR="00377EAC" w:rsidRPr="0093565F">
        <w:rPr>
          <w:rStyle w:val="figurename"/>
        </w:rPr>
        <w:fldChar w:fldCharType="end"/>
      </w:r>
      <w:r w:rsidR="00377EAC">
        <w:rPr>
          <w:rStyle w:val="figurename"/>
        </w:rPr>
        <w:t>)</w:t>
      </w:r>
      <w:r w:rsidR="00E65C87">
        <w:rPr>
          <w:lang w:val="en"/>
        </w:rPr>
        <w:t xml:space="preserve">. </w:t>
      </w:r>
      <w:r w:rsidR="00FE7FF8">
        <w:rPr>
          <w:lang w:val="en"/>
        </w:rPr>
        <w:t>That form had a grid and a couple of buttons to complete a task and add a new task.</w:t>
      </w:r>
    </w:p>
    <w:p w14:paraId="7933D046" w14:textId="77777777" w:rsidR="007E1D2E" w:rsidRPr="007E1D2E" w:rsidRDefault="007E1D2E" w:rsidP="003A4E3F">
      <w:pPr>
        <w:pStyle w:val="bodytext"/>
        <w:rPr>
          <w:lang w:val="en"/>
        </w:rPr>
      </w:pPr>
    </w:p>
    <w:p w14:paraId="2A0C0510" w14:textId="77777777" w:rsidR="00E63831" w:rsidRDefault="00E63831">
      <w:pPr>
        <w:overflowPunct/>
        <w:autoSpaceDE/>
        <w:autoSpaceDN/>
        <w:adjustRightInd/>
        <w:spacing w:after="0"/>
        <w:textAlignment w:val="auto"/>
        <w:rPr>
          <w:lang w:val="en"/>
        </w:rPr>
      </w:pPr>
      <w:r>
        <w:rPr>
          <w:lang w:val="en"/>
        </w:rPr>
        <w:t>[WPF form information here]</w:t>
      </w:r>
    </w:p>
    <w:p w14:paraId="50365355" w14:textId="77777777" w:rsidR="00E63831" w:rsidRDefault="00E63831">
      <w:pPr>
        <w:overflowPunct/>
        <w:autoSpaceDE/>
        <w:autoSpaceDN/>
        <w:adjustRightInd/>
        <w:spacing w:after="0"/>
        <w:textAlignment w:val="auto"/>
        <w:rPr>
          <w:lang w:val="en"/>
        </w:rPr>
      </w:pPr>
    </w:p>
    <w:p w14:paraId="55153482" w14:textId="619C5D6B" w:rsidR="00E63831" w:rsidRDefault="00E63831" w:rsidP="00E63831">
      <w:pPr>
        <w:pStyle w:val="Heading2"/>
        <w:rPr>
          <w:lang w:val="en"/>
        </w:rPr>
      </w:pPr>
      <w:r>
        <w:rPr>
          <w:lang w:val="en"/>
        </w:rPr>
        <w:lastRenderedPageBreak/>
        <w:t xml:space="preserve">Binding our Events to Forms </w:t>
      </w:r>
    </w:p>
    <w:p w14:paraId="51C24152" w14:textId="77777777" w:rsidR="00E63831" w:rsidRDefault="00E63831" w:rsidP="00E63831">
      <w:pPr>
        <w:pStyle w:val="Heading2"/>
        <w:rPr>
          <w:lang w:val="en"/>
        </w:rPr>
      </w:pPr>
    </w:p>
    <w:p w14:paraId="2450BE28" w14:textId="77777777" w:rsidR="00E63831" w:rsidRDefault="00E63831" w:rsidP="00E63831">
      <w:pPr>
        <w:pStyle w:val="Heading2"/>
        <w:rPr>
          <w:lang w:val="en"/>
        </w:rPr>
      </w:pPr>
      <w:r>
        <w:rPr>
          <w:lang w:val="en"/>
        </w:rPr>
        <w:t>Binding Data to Forms</w:t>
      </w:r>
    </w:p>
    <w:p w14:paraId="0629D7AE" w14:textId="3A7FBEAA" w:rsidR="007E1D2E" w:rsidRDefault="007E1D2E" w:rsidP="00E63831">
      <w:pPr>
        <w:pStyle w:val="Heading2"/>
        <w:rPr>
          <w:color w:val="A34713"/>
          <w:kern w:val="32"/>
          <w:sz w:val="32"/>
          <w:szCs w:val="32"/>
          <w:lang w:val="en"/>
        </w:rPr>
      </w:pPr>
      <w:r>
        <w:rPr>
          <w:lang w:val="en"/>
        </w:rPr>
        <w:br w:type="page"/>
      </w:r>
    </w:p>
    <w:p w14:paraId="2C013B1A" w14:textId="53C9F787" w:rsidR="00D101CB" w:rsidRDefault="00D101CB" w:rsidP="00D101CB">
      <w:pPr>
        <w:pStyle w:val="Heading1"/>
        <w:rPr>
          <w:lang w:val="en"/>
        </w:rPr>
      </w:pPr>
      <w:r>
        <w:rPr>
          <w:lang w:val="en"/>
        </w:rPr>
        <w:lastRenderedPageBreak/>
        <w:t>Reports</w:t>
      </w:r>
    </w:p>
    <w:p w14:paraId="5837A34C" w14:textId="64567A06" w:rsidR="00F3028A" w:rsidRDefault="00994850" w:rsidP="003A4E3F">
      <w:pPr>
        <w:pStyle w:val="bodytext"/>
        <w:rPr>
          <w:lang w:val="en"/>
        </w:rPr>
      </w:pPr>
      <w:r>
        <w:rPr>
          <w:lang w:val="en"/>
        </w:rPr>
        <w:t xml:space="preserve">I’m not aware of any tool that will convert FRX files to a .NET equivalent, though the X# developers do have that on their wish list. </w:t>
      </w:r>
      <w:r w:rsidR="00F3028A">
        <w:rPr>
          <w:lang w:val="en"/>
        </w:rPr>
        <w:t>There is a paid product called ReportPro 3 that has a report designer that looks very similar to FoxPro’s. It has banding, grouping, summarizing, etc.</w:t>
      </w:r>
      <w:r w:rsidR="00EB259B">
        <w:rPr>
          <w:lang w:val="en"/>
        </w:rPr>
        <w:t xml:space="preserve"> While it does support DBF files, </w:t>
      </w:r>
      <w:r w:rsidR="00F3028A">
        <w:rPr>
          <w:lang w:val="en"/>
        </w:rPr>
        <w:t>it does</w:t>
      </w:r>
      <w:r w:rsidR="00EB259B">
        <w:rPr>
          <w:lang w:val="en"/>
        </w:rPr>
        <w:t xml:space="preserve"> not </w:t>
      </w:r>
      <w:r w:rsidR="00F3028A">
        <w:rPr>
          <w:lang w:val="en"/>
        </w:rPr>
        <w:t>import FRX files yet.</w:t>
      </w:r>
    </w:p>
    <w:p w14:paraId="62FEC3B8" w14:textId="601A4992" w:rsidR="00D101CB" w:rsidRDefault="00994850" w:rsidP="003A4E3F">
      <w:pPr>
        <w:pStyle w:val="bodytext"/>
        <w:rPr>
          <w:lang w:val="en"/>
        </w:rPr>
      </w:pPr>
      <w:r>
        <w:rPr>
          <w:lang w:val="en"/>
        </w:rPr>
        <w:t>If your data is in a database like SQL Server, MySQL, or really</w:t>
      </w:r>
      <w:r w:rsidR="00F3028A">
        <w:rPr>
          <w:lang w:val="en"/>
        </w:rPr>
        <w:t xml:space="preserve"> anything except DBF, then there </w:t>
      </w:r>
      <w:r w:rsidR="00095D39">
        <w:rPr>
          <w:lang w:val="en"/>
        </w:rPr>
        <w:t>is</w:t>
      </w:r>
      <w:r w:rsidR="00F3028A">
        <w:rPr>
          <w:lang w:val="en"/>
        </w:rPr>
        <w:t xml:space="preserve"> a plethora of reporting tools available to you, such as Telerik Reports or </w:t>
      </w:r>
      <w:r w:rsidR="007C5312">
        <w:rPr>
          <w:lang w:val="en"/>
        </w:rPr>
        <w:t>the open source FastReport</w:t>
      </w:r>
      <w:r w:rsidR="00F3028A">
        <w:rPr>
          <w:lang w:val="en"/>
        </w:rPr>
        <w:t xml:space="preserve"> [</w:t>
      </w:r>
      <w:r w:rsidR="007C5312">
        <w:rPr>
          <w:lang w:val="en"/>
        </w:rPr>
        <w:t>n</w:t>
      </w:r>
      <w:r w:rsidR="00F3028A">
        <w:rPr>
          <w:lang w:val="en"/>
        </w:rPr>
        <w:t>ot an endorsement of either one].</w:t>
      </w:r>
    </w:p>
    <w:p w14:paraId="13C87073" w14:textId="27F6C433" w:rsidR="00F3028A" w:rsidRDefault="00131652" w:rsidP="003A4E3F">
      <w:pPr>
        <w:pStyle w:val="bodytext"/>
        <w:rPr>
          <w:lang w:val="en"/>
        </w:rPr>
      </w:pPr>
      <w:r>
        <w:rPr>
          <w:lang w:val="en"/>
        </w:rPr>
        <w:t xml:space="preserve">For outputting DBF data, </w:t>
      </w:r>
      <w:r w:rsidR="00F3028A">
        <w:rPr>
          <w:lang w:val="en"/>
        </w:rPr>
        <w:t>I did see chatter on the X# forums about other attempts to work with FRX reports</w:t>
      </w:r>
      <w:r>
        <w:rPr>
          <w:lang w:val="en"/>
        </w:rPr>
        <w:t xml:space="preserve">. One idea was to convert </w:t>
      </w:r>
      <w:r w:rsidR="00F3028A">
        <w:rPr>
          <w:lang w:val="en"/>
        </w:rPr>
        <w:t xml:space="preserve">FoxyPreviewer, which is written in FoxPro, </w:t>
      </w:r>
      <w:r>
        <w:rPr>
          <w:lang w:val="en"/>
        </w:rPr>
        <w:t xml:space="preserve">to X# itself. Another idea was </w:t>
      </w:r>
      <w:r w:rsidR="002B5B16">
        <w:rPr>
          <w:lang w:val="en"/>
        </w:rPr>
        <w:t>to</w:t>
      </w:r>
      <w:r>
        <w:rPr>
          <w:lang w:val="en"/>
        </w:rPr>
        <w:t xml:space="preserve"> </w:t>
      </w:r>
      <w:r w:rsidR="00F3028A">
        <w:rPr>
          <w:lang w:val="en"/>
        </w:rPr>
        <w:t>invok</w:t>
      </w:r>
      <w:r w:rsidR="002B5B16">
        <w:rPr>
          <w:lang w:val="en"/>
        </w:rPr>
        <w:t>e</w:t>
      </w:r>
      <w:r w:rsidR="00F3028A">
        <w:rPr>
          <w:lang w:val="en"/>
        </w:rPr>
        <w:t xml:space="preserve"> FoxPro’s native runtime from within X# itself.</w:t>
      </w:r>
      <w:r w:rsidR="00095D39">
        <w:rPr>
          <w:lang w:val="en"/>
        </w:rPr>
        <w:t xml:space="preserve"> Either way would require you to retain VFP to design or modify the reports.</w:t>
      </w:r>
      <w:r w:rsidR="008153A7">
        <w:rPr>
          <w:lang w:val="en"/>
        </w:rPr>
        <w:t xml:space="preserve"> It turns out FoxPro was (is) powerful and hard to emulate!</w:t>
      </w:r>
    </w:p>
    <w:p w14:paraId="75DDF514" w14:textId="69A5C78A" w:rsidR="00DF1C17" w:rsidRDefault="00D101CB" w:rsidP="00D101CB">
      <w:pPr>
        <w:pStyle w:val="Heading1"/>
        <w:rPr>
          <w:lang w:val="en"/>
        </w:rPr>
      </w:pPr>
      <w:r>
        <w:rPr>
          <w:lang w:val="en"/>
        </w:rPr>
        <w:t xml:space="preserve">Other </w:t>
      </w:r>
      <w:r w:rsidR="00E65C87">
        <w:rPr>
          <w:lang w:val="en"/>
        </w:rPr>
        <w:t xml:space="preserve">Development </w:t>
      </w:r>
      <w:r>
        <w:rPr>
          <w:lang w:val="en"/>
        </w:rPr>
        <w:t>Considerations</w:t>
      </w:r>
    </w:p>
    <w:p w14:paraId="5F0FE5A4" w14:textId="4B264555" w:rsidR="00DF1C17" w:rsidRDefault="00D101CB" w:rsidP="00D101CB">
      <w:pPr>
        <w:pStyle w:val="Heading2"/>
        <w:rPr>
          <w:lang w:val="en"/>
        </w:rPr>
      </w:pPr>
      <w:r>
        <w:rPr>
          <w:lang w:val="en"/>
        </w:rPr>
        <w:t>D</w:t>
      </w:r>
      <w:r w:rsidR="00DF1C17">
        <w:rPr>
          <w:lang w:val="en"/>
        </w:rPr>
        <w:t>atabases</w:t>
      </w:r>
    </w:p>
    <w:p w14:paraId="7FE9BBA3" w14:textId="5395E7B0" w:rsidR="00DF1C17" w:rsidRDefault="00E65C87" w:rsidP="003A4E3F">
      <w:pPr>
        <w:pStyle w:val="bodytext"/>
        <w:rPr>
          <w:lang w:val="en"/>
        </w:rPr>
      </w:pPr>
      <w:r>
        <w:rPr>
          <w:lang w:val="en"/>
        </w:rPr>
        <w:t>Besides the familiarity of the FoxPro-like syntax, the other compelling reason to choose X# as a development tool is its ability to use your existing DBF files, as shown. But X# can use a myriad of other databases, from SQLite to Oracle. A very popular backend, based on my perusal of the X# forums, is SQLAnywhere from Sybase. Anything that .NET can access through its System.Data</w:t>
      </w:r>
      <w:r w:rsidR="002B5B16">
        <w:rPr>
          <w:lang w:val="en"/>
        </w:rPr>
        <w:t xml:space="preserve"> library, which is vast and powerful.</w:t>
      </w:r>
    </w:p>
    <w:p w14:paraId="44D04E1B" w14:textId="15C95E7A" w:rsidR="00DF1C17" w:rsidRDefault="00DF1C17" w:rsidP="00D101CB">
      <w:pPr>
        <w:pStyle w:val="Heading2"/>
        <w:rPr>
          <w:lang w:val="en"/>
        </w:rPr>
      </w:pPr>
      <w:r>
        <w:rPr>
          <w:lang w:val="en"/>
        </w:rPr>
        <w:t>Frameworks?</w:t>
      </w:r>
    </w:p>
    <w:p w14:paraId="693A398C" w14:textId="14CF0F55" w:rsidR="00065117" w:rsidRPr="00065117" w:rsidRDefault="00065117" w:rsidP="003A4E3F">
      <w:pPr>
        <w:pStyle w:val="firstparagraph"/>
        <w:rPr>
          <w:lang w:val="en"/>
        </w:rPr>
      </w:pPr>
      <w:r>
        <w:rPr>
          <w:lang w:val="en"/>
        </w:rPr>
        <w:t>In FoxPro we had a stable of application frameworks that we could choose from to give us a head start when creating programs from scratch. Names like Mere Mortals, ProMatrix, and CodeBook were often used. There are currently no application frameworks for X# based on the FoxPro dialect</w:t>
      </w:r>
      <w:r w:rsidR="002171EA">
        <w:rPr>
          <w:lang w:val="en"/>
        </w:rPr>
        <w:t xml:space="preserve">, but many C# applications frameworks like Oak Leaf’s MM.Net can be combined with X# business objects easily enough to get you </w:t>
      </w:r>
      <w:r w:rsidR="004005D3">
        <w:rPr>
          <w:lang w:val="en"/>
        </w:rPr>
        <w:t xml:space="preserve">further </w:t>
      </w:r>
      <w:r w:rsidR="002171EA">
        <w:rPr>
          <w:lang w:val="en"/>
        </w:rPr>
        <w:t>down the road.</w:t>
      </w:r>
    </w:p>
    <w:p w14:paraId="06513F3F" w14:textId="46E7988F" w:rsidR="00DF1C17" w:rsidRDefault="00DF1C17" w:rsidP="00B2070B">
      <w:pPr>
        <w:pStyle w:val="Heading2"/>
        <w:rPr>
          <w:lang w:val="en"/>
        </w:rPr>
      </w:pPr>
      <w:r>
        <w:rPr>
          <w:lang w:val="en"/>
        </w:rPr>
        <w:lastRenderedPageBreak/>
        <w:t>Source Control</w:t>
      </w:r>
    </w:p>
    <w:p w14:paraId="3DD481BD" w14:textId="47FB84B4" w:rsidR="001A09E0" w:rsidRPr="001A09E0" w:rsidRDefault="001A09E0" w:rsidP="003A4E3F">
      <w:pPr>
        <w:pStyle w:val="firstparagraph"/>
        <w:rPr>
          <w:lang w:val="en"/>
        </w:rPr>
      </w:pPr>
      <w:r>
        <w:rPr>
          <w:noProof/>
          <w:lang w:val="en"/>
        </w:rPr>
        <w:drawing>
          <wp:anchor distT="0" distB="0" distL="114300" distR="114300" simplePos="0" relativeHeight="251697152" behindDoc="1" locked="0" layoutInCell="1" allowOverlap="1" wp14:anchorId="48E1EF55" wp14:editId="301AEA64">
            <wp:simplePos x="0" y="0"/>
            <wp:positionH relativeFrom="column">
              <wp:posOffset>3753485</wp:posOffset>
            </wp:positionH>
            <wp:positionV relativeFrom="paragraph">
              <wp:posOffset>241935</wp:posOffset>
            </wp:positionV>
            <wp:extent cx="2294255" cy="3409950"/>
            <wp:effectExtent l="0" t="0" r="0" b="0"/>
            <wp:wrapTight wrapText="bothSides">
              <wp:wrapPolygon edited="0">
                <wp:start x="0" y="0"/>
                <wp:lineTo x="0" y="21479"/>
                <wp:lineTo x="21343" y="21479"/>
                <wp:lineTo x="21343"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
                    <pic:cNvPicPr/>
                  </pic:nvPicPr>
                  <pic:blipFill>
                    <a:blip r:embed="rId48">
                      <a:extLst>
                        <a:ext uri="{28A0092B-C50C-407E-A947-70E740481C1C}">
                          <a14:useLocalDpi xmlns:a14="http://schemas.microsoft.com/office/drawing/2010/main" val="0"/>
                        </a:ext>
                      </a:extLst>
                    </a:blip>
                    <a:stretch>
                      <a:fillRect/>
                    </a:stretch>
                  </pic:blipFill>
                  <pic:spPr>
                    <a:xfrm>
                      <a:off x="0" y="0"/>
                      <a:ext cx="2294255" cy="3409950"/>
                    </a:xfrm>
                    <a:prstGeom prst="rect">
                      <a:avLst/>
                    </a:prstGeom>
                  </pic:spPr>
                </pic:pic>
              </a:graphicData>
            </a:graphic>
            <wp14:sizeRelH relativeFrom="page">
              <wp14:pctWidth>0</wp14:pctWidth>
            </wp14:sizeRelH>
            <wp14:sizeRelV relativeFrom="page">
              <wp14:pctHeight>0</wp14:pctHeight>
            </wp14:sizeRelV>
          </wp:anchor>
        </w:drawing>
      </w:r>
      <w:r>
        <w:rPr>
          <w:lang w:val="en"/>
        </w:rPr>
        <w:t>One of the best features when working with a modern IDE like Visual Studio is its integrated source control. Many developers put in a lot of work to create utilities that would properly serialize/deserialize FoxPro’s binaries, and then added those tools to Thor to create as little friction as possible to manage source control, but nothing works as smoothly as the Team Explorer window. From here you can add, stage, commit</w:t>
      </w:r>
      <w:r w:rsidR="00B2070B">
        <w:rPr>
          <w:lang w:val="en"/>
        </w:rPr>
        <w:t xml:space="preserve"> to a local repository, and </w:t>
      </w:r>
      <w:r>
        <w:rPr>
          <w:lang w:val="en"/>
        </w:rPr>
        <w:t xml:space="preserve">push </w:t>
      </w:r>
      <w:r w:rsidR="00B2070B">
        <w:rPr>
          <w:lang w:val="en"/>
        </w:rPr>
        <w:t xml:space="preserve">to </w:t>
      </w:r>
      <w:r>
        <w:rPr>
          <w:lang w:val="en"/>
        </w:rPr>
        <w:t xml:space="preserve">and pull </w:t>
      </w:r>
      <w:r w:rsidR="00B2070B">
        <w:rPr>
          <w:lang w:val="en"/>
        </w:rPr>
        <w:t>from a remote repository</w:t>
      </w:r>
      <w:r>
        <w:rPr>
          <w:lang w:val="en"/>
        </w:rPr>
        <w:t xml:space="preserve">. </w:t>
      </w:r>
      <w:r w:rsidR="00B2070B">
        <w:rPr>
          <w:lang w:val="en"/>
        </w:rPr>
        <w:t>[</w:t>
      </w:r>
      <w:r>
        <w:rPr>
          <w:lang w:val="en"/>
        </w:rPr>
        <w:t>Read Rick Borup’s whitepapers on Git for more information on what all that means if you need help.</w:t>
      </w:r>
      <w:r w:rsidR="00B2070B">
        <w:rPr>
          <w:lang w:val="en"/>
        </w:rPr>
        <w:t>]</w:t>
      </w:r>
      <w:r>
        <w:rPr>
          <w:lang w:val="en"/>
        </w:rPr>
        <w:t xml:space="preserve"> Because there are no binaries </w:t>
      </w:r>
      <w:r w:rsidR="00B2070B">
        <w:rPr>
          <w:lang w:val="en"/>
        </w:rPr>
        <w:t>in the code, there’s no need to serialize anything.</w:t>
      </w:r>
    </w:p>
    <w:p w14:paraId="40A43F19" w14:textId="02ADFD1B" w:rsidR="00CE2E20" w:rsidRDefault="00F667DA" w:rsidP="00CE2E20">
      <w:pPr>
        <w:pStyle w:val="Heading2"/>
        <w:rPr>
          <w:lang w:val="en"/>
        </w:rPr>
      </w:pPr>
      <w:r>
        <w:rPr>
          <w:lang w:val="en"/>
        </w:rPr>
        <w:t xml:space="preserve">External Libraries and </w:t>
      </w:r>
      <w:r w:rsidR="00CE2E20">
        <w:rPr>
          <w:lang w:val="en"/>
        </w:rPr>
        <w:t>IDE Add-Ons</w:t>
      </w:r>
    </w:p>
    <w:p w14:paraId="767D608F" w14:textId="638F3FE1" w:rsidR="00F667DA" w:rsidRDefault="00B2070B" w:rsidP="003A4E3F">
      <w:pPr>
        <w:pStyle w:val="bodytext"/>
        <w:rPr>
          <w:lang w:val="en"/>
        </w:rPr>
      </w:pPr>
      <w:r>
        <w:rPr>
          <w:lang w:val="en"/>
        </w:rPr>
        <w:t xml:space="preserve">If you like </w:t>
      </w:r>
      <w:r w:rsidR="00DF1C17">
        <w:rPr>
          <w:lang w:val="en"/>
        </w:rPr>
        <w:t>Thor</w:t>
      </w:r>
      <w:r>
        <w:rPr>
          <w:lang w:val="en"/>
        </w:rPr>
        <w:t xml:space="preserve"> and </w:t>
      </w:r>
      <w:r w:rsidR="00DF1C17">
        <w:rPr>
          <w:lang w:val="en"/>
        </w:rPr>
        <w:t xml:space="preserve"> </w:t>
      </w:r>
      <w:r>
        <w:rPr>
          <w:lang w:val="en"/>
        </w:rPr>
        <w:t xml:space="preserve">(and as a FoxPro dev, you should), you’re going to love Visual Studio’s equivalents. Thor </w:t>
      </w:r>
      <w:r w:rsidR="00F667DA">
        <w:rPr>
          <w:lang w:val="en"/>
        </w:rPr>
        <w:t xml:space="preserve">is a visual manager that extends FoxPro’s IDE with </w:t>
      </w:r>
      <w:r>
        <w:rPr>
          <w:lang w:val="en"/>
        </w:rPr>
        <w:t xml:space="preserve">utilities like GoFish5, Project Manager, </w:t>
      </w:r>
      <w:r w:rsidR="00F667DA">
        <w:rPr>
          <w:lang w:val="en"/>
        </w:rPr>
        <w:t xml:space="preserve">PEMEditor, </w:t>
      </w:r>
      <w:r>
        <w:rPr>
          <w:lang w:val="en"/>
        </w:rPr>
        <w:t>and FoxUnit</w:t>
      </w:r>
      <w:r w:rsidR="00F667DA">
        <w:rPr>
          <w:lang w:val="en"/>
        </w:rPr>
        <w:t>.  Visual Studio has the Visual Studio Marketplace (</w:t>
      </w:r>
      <w:hyperlink r:id="rId49" w:history="1">
        <w:r w:rsidR="00F667DA" w:rsidRPr="006B3281">
          <w:rPr>
            <w:rStyle w:val="Hyperlink"/>
            <w:lang w:val="en"/>
          </w:rPr>
          <w:t>https://marketplace.visualstudio.com/</w:t>
        </w:r>
      </w:hyperlink>
      <w:r w:rsidR="00F667DA">
        <w:rPr>
          <w:lang w:val="en"/>
        </w:rPr>
        <w:t>) that has hundreds of extensions for Visual Studio.</w:t>
      </w:r>
    </w:p>
    <w:p w14:paraId="75F41AC4" w14:textId="5DA5A605" w:rsidR="00DF1C17" w:rsidRDefault="00F667DA" w:rsidP="003A4E3F">
      <w:pPr>
        <w:pStyle w:val="bodytext"/>
        <w:rPr>
          <w:lang w:val="en"/>
        </w:rPr>
      </w:pPr>
      <w:r>
        <w:rPr>
          <w:lang w:val="en"/>
        </w:rPr>
        <w:t>VFPX is the central source code repository for</w:t>
      </w:r>
      <w:r w:rsidR="00B2070B">
        <w:rPr>
          <w:lang w:val="en"/>
        </w:rPr>
        <w:t xml:space="preserve"> </w:t>
      </w:r>
      <w:r>
        <w:rPr>
          <w:lang w:val="en"/>
        </w:rPr>
        <w:t xml:space="preserve">many of FoxPro’s IDE utilities and additional class libraries, like FoxCharts and Log4VFP that you can use to embellish your applications. </w:t>
      </w:r>
      <w:r w:rsidR="00DF1C17">
        <w:rPr>
          <w:lang w:val="en"/>
        </w:rPr>
        <w:t>Nuget</w:t>
      </w:r>
      <w:r>
        <w:rPr>
          <w:lang w:val="en"/>
        </w:rPr>
        <w:t xml:space="preserve"> is </w:t>
      </w:r>
      <w:r w:rsidR="00B2070B">
        <w:rPr>
          <w:lang w:val="en"/>
        </w:rPr>
        <w:t xml:space="preserve">the package manager for Visual Studio. </w:t>
      </w:r>
      <w:r w:rsidR="00842E75">
        <w:rPr>
          <w:lang w:val="en"/>
        </w:rPr>
        <w:t xml:space="preserve"> It has thousands of class libraries you can take advantage of, and most of them are free.</w:t>
      </w:r>
      <w:r w:rsidR="002B1A23">
        <w:rPr>
          <w:lang w:val="en"/>
        </w:rPr>
        <w:t xml:space="preserve"> Everything from Payment Gateways to Entity Frameworks to entire Application Frameworks.</w:t>
      </w:r>
    </w:p>
    <w:p w14:paraId="7C7E1FA6" w14:textId="76950775" w:rsidR="00DF1C17" w:rsidRDefault="001A09E0" w:rsidP="00D101CB">
      <w:pPr>
        <w:pStyle w:val="Heading2"/>
        <w:rPr>
          <w:lang w:val="en"/>
        </w:rPr>
      </w:pPr>
      <w:r>
        <w:rPr>
          <w:noProof/>
          <w:lang w:val="en"/>
        </w:rPr>
        <w:drawing>
          <wp:anchor distT="0" distB="0" distL="114300" distR="114300" simplePos="0" relativeHeight="251696128" behindDoc="1" locked="0" layoutInCell="1" allowOverlap="1" wp14:anchorId="14065AEA" wp14:editId="58D34A88">
            <wp:simplePos x="0" y="0"/>
            <wp:positionH relativeFrom="column">
              <wp:posOffset>4162425</wp:posOffset>
            </wp:positionH>
            <wp:positionV relativeFrom="paragraph">
              <wp:posOffset>676275</wp:posOffset>
            </wp:positionV>
            <wp:extent cx="1727835" cy="1571625"/>
            <wp:effectExtent l="0" t="0" r="5715" b="9525"/>
            <wp:wrapTight wrapText="bothSides">
              <wp:wrapPolygon edited="0">
                <wp:start x="0" y="0"/>
                <wp:lineTo x="0" y="21469"/>
                <wp:lineTo x="21433" y="21469"/>
                <wp:lineTo x="21433"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
                    <pic:cNvPicPr/>
                  </pic:nvPicPr>
                  <pic:blipFill>
                    <a:blip r:embed="rId50">
                      <a:extLst>
                        <a:ext uri="{28A0092B-C50C-407E-A947-70E740481C1C}">
                          <a14:useLocalDpi xmlns:a14="http://schemas.microsoft.com/office/drawing/2010/main" val="0"/>
                        </a:ext>
                      </a:extLst>
                    </a:blip>
                    <a:stretch>
                      <a:fillRect/>
                    </a:stretch>
                  </pic:blipFill>
                  <pic:spPr>
                    <a:xfrm>
                      <a:off x="0" y="0"/>
                      <a:ext cx="1727835" cy="1571625"/>
                    </a:xfrm>
                    <a:prstGeom prst="rect">
                      <a:avLst/>
                    </a:prstGeom>
                  </pic:spPr>
                </pic:pic>
              </a:graphicData>
            </a:graphic>
            <wp14:sizeRelH relativeFrom="page">
              <wp14:pctWidth>0</wp14:pctWidth>
            </wp14:sizeRelH>
            <wp14:sizeRelV relativeFrom="page">
              <wp14:pctHeight>0</wp14:pctHeight>
            </wp14:sizeRelV>
          </wp:anchor>
        </w:drawing>
      </w:r>
      <w:r w:rsidR="00DF1C17">
        <w:rPr>
          <w:lang w:val="en"/>
        </w:rPr>
        <w:t>Getting Help</w:t>
      </w:r>
    </w:p>
    <w:p w14:paraId="4F0402D1" w14:textId="4F745882" w:rsidR="0093565F" w:rsidRDefault="0093565F" w:rsidP="003A4E3F">
      <w:pPr>
        <w:pStyle w:val="firstparagraph"/>
        <w:rPr>
          <w:lang w:val="en"/>
        </w:rPr>
      </w:pPr>
      <w:r>
        <w:rPr>
          <w:lang w:val="en"/>
        </w:rPr>
        <w:t xml:space="preserve">If you need assistance while you’re learning X#, the best place to start is </w:t>
      </w:r>
      <w:hyperlink r:id="rId51" w:history="1">
        <w:r w:rsidRPr="006B3281">
          <w:rPr>
            <w:rStyle w:val="Hyperlink"/>
            <w:lang w:val="en" w:eastAsia="en-US"/>
          </w:rPr>
          <w:t>www.xsharp.info</w:t>
        </w:r>
      </w:hyperlink>
      <w:r>
        <w:rPr>
          <w:lang w:val="en"/>
        </w:rPr>
        <w:t xml:space="preserve">.  You can easily get there by choosing Help, Xsharp Website from the Visual Studio menu. There are </w:t>
      </w:r>
      <w:r w:rsidR="00770D59">
        <w:rPr>
          <w:lang w:val="en"/>
        </w:rPr>
        <w:t xml:space="preserve">active </w:t>
      </w:r>
      <w:r>
        <w:rPr>
          <w:lang w:val="en"/>
        </w:rPr>
        <w:t xml:space="preserve">user forums on there, and a specific one just for FoxPro migrators. </w:t>
      </w:r>
      <w:r w:rsidR="00E26B73">
        <w:rPr>
          <w:lang w:val="en"/>
        </w:rPr>
        <w:t>The core group of developers jump in quickly to answer questions.</w:t>
      </w:r>
    </w:p>
    <w:p w14:paraId="6A726916" w14:textId="153F19C6" w:rsidR="0093565F" w:rsidRPr="0093565F" w:rsidRDefault="0093565F" w:rsidP="003A4E3F">
      <w:pPr>
        <w:pStyle w:val="bodytext"/>
        <w:rPr>
          <w:lang w:val="en"/>
        </w:rPr>
      </w:pPr>
      <w:r>
        <w:rPr>
          <w:lang w:val="en"/>
        </w:rPr>
        <w:t xml:space="preserve">The Help File that comes with the X# download is also quite good. It will remind you of Visual FoxPro’s help file. You can find it either on your Start Menu or choose Help, </w:t>
      </w:r>
      <w:r w:rsidR="001A09E0">
        <w:rPr>
          <w:lang w:val="en"/>
        </w:rPr>
        <w:t>XSharp Documentation</w:t>
      </w:r>
      <w:r w:rsidR="00E860FA">
        <w:rPr>
          <w:lang w:val="en"/>
        </w:rPr>
        <w:t xml:space="preserve"> in Visual Studio.</w:t>
      </w:r>
    </w:p>
    <w:p w14:paraId="2BFCAB3B" w14:textId="3D745A1B" w:rsidR="002E0502" w:rsidRDefault="00E860FA" w:rsidP="00940667">
      <w:pPr>
        <w:pStyle w:val="Heading1"/>
      </w:pPr>
      <w:r>
        <w:rPr>
          <w:noProof/>
        </w:rPr>
        <w:lastRenderedPageBreak/>
        <w:drawing>
          <wp:anchor distT="0" distB="0" distL="114300" distR="114300" simplePos="0" relativeHeight="251704320" behindDoc="0" locked="0" layoutInCell="1" allowOverlap="1" wp14:anchorId="3ADD91D9" wp14:editId="40485730">
            <wp:simplePos x="0" y="0"/>
            <wp:positionH relativeFrom="column">
              <wp:posOffset>106878</wp:posOffset>
            </wp:positionH>
            <wp:positionV relativeFrom="paragraph">
              <wp:posOffset>337803</wp:posOffset>
            </wp:positionV>
            <wp:extent cx="5943600" cy="3935095"/>
            <wp:effectExtent l="0" t="0" r="0" b="8255"/>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
                    <pic:cNvPicPr/>
                  </pic:nvPicPr>
                  <pic:blipFill>
                    <a:blip r:embed="rId52">
                      <a:extLst>
                        <a:ext uri="{28A0092B-C50C-407E-A947-70E740481C1C}">
                          <a14:useLocalDpi xmlns:a14="http://schemas.microsoft.com/office/drawing/2010/main" val="0"/>
                        </a:ext>
                      </a:extLst>
                    </a:blip>
                    <a:stretch>
                      <a:fillRect/>
                    </a:stretch>
                  </pic:blipFill>
                  <pic:spPr>
                    <a:xfrm>
                      <a:off x="0" y="0"/>
                      <a:ext cx="5943600" cy="3935095"/>
                    </a:xfrm>
                    <a:prstGeom prst="rect">
                      <a:avLst/>
                    </a:prstGeom>
                  </pic:spPr>
                </pic:pic>
              </a:graphicData>
            </a:graphic>
          </wp:anchor>
        </w:drawing>
      </w:r>
      <w:r w:rsidR="002E0502">
        <w:br w:type="page"/>
      </w:r>
      <w:r w:rsidR="00940667">
        <w:lastRenderedPageBreak/>
        <w:t>Conclusion</w:t>
      </w:r>
    </w:p>
    <w:p w14:paraId="42D18113" w14:textId="117F8847" w:rsidR="00162DA5" w:rsidRDefault="002238AD" w:rsidP="003A4E3F">
      <w:pPr>
        <w:pStyle w:val="firstparagraph"/>
      </w:pPr>
      <w:r>
        <w:t xml:space="preserve">This session barely covers all of the power and awesomeness of Visual Studio and coding in </w:t>
      </w:r>
      <w:r w:rsidR="00094F75">
        <w:t xml:space="preserve">X# and the </w:t>
      </w:r>
      <w:r>
        <w:t>.NET</w:t>
      </w:r>
      <w:r w:rsidR="00094F75">
        <w:t xml:space="preserve"> Framework. </w:t>
      </w:r>
      <w:r w:rsidR="00940667">
        <w:t xml:space="preserve">I hope this walkthrough of converting a simple FoxPro app to X# has been enlightening. In my limited experience I think X# provides a very nice entré into understanding .NET development. I </w:t>
      </w:r>
      <w:r w:rsidR="000C0DDE">
        <w:t xml:space="preserve">also </w:t>
      </w:r>
      <w:r w:rsidR="00940667">
        <w:t xml:space="preserve">think it’s important to get that, though X# gives </w:t>
      </w:r>
      <w:r w:rsidR="000C0DDE">
        <w:t xml:space="preserve">you </w:t>
      </w:r>
      <w:r w:rsidR="00940667">
        <w:t>access to FoxPro-like syntax and concepts that give you an anchor into your development history, you’re not constrained to that</w:t>
      </w:r>
      <w:r w:rsidR="000C0DDE">
        <w:t xml:space="preserve"> </w:t>
      </w:r>
      <w:r w:rsidR="00940667">
        <w:t xml:space="preserve"> – the entire .NET </w:t>
      </w:r>
      <w:r w:rsidR="00162DA5">
        <w:t>framework</w:t>
      </w:r>
      <w:r w:rsidR="00940667">
        <w:t xml:space="preserve"> is available to you. </w:t>
      </w:r>
    </w:p>
    <w:p w14:paraId="4E37B1B1" w14:textId="291142E9" w:rsidR="00940667" w:rsidRDefault="00940667" w:rsidP="003A4E3F">
      <w:pPr>
        <w:pStyle w:val="firstparagraph"/>
      </w:pPr>
      <w:r>
        <w:t>X# is never going to be able to take your existing FoxPro code and just compile it – it will take effort on your part</w:t>
      </w:r>
      <w:r w:rsidR="009E128F">
        <w:t>. B</w:t>
      </w:r>
      <w:r>
        <w:t>ut it’s really not that difficult and it will give you the opportunity to revisit and refactor your code, as well as add robustness through unit tests and integrated version control.</w:t>
      </w:r>
      <w:r w:rsidR="00EA0F51">
        <w:t xml:space="preserve"> </w:t>
      </w:r>
    </w:p>
    <w:p w14:paraId="5AF4CD79" w14:textId="51B12C50" w:rsidR="005757F1" w:rsidRPr="005757F1" w:rsidRDefault="005757F1" w:rsidP="003A4E3F">
      <w:pPr>
        <w:pStyle w:val="bodytext"/>
      </w:pPr>
      <w:r>
        <w:t xml:space="preserve">The FoxPro compatibility has made </w:t>
      </w:r>
      <w:r w:rsidR="008A3C2D">
        <w:t xml:space="preserve">impressive </w:t>
      </w:r>
      <w:r>
        <w:t>stride</w:t>
      </w:r>
      <w:r w:rsidR="008A3C2D">
        <w:t>s</w:t>
      </w:r>
      <w:r>
        <w:t xml:space="preserve"> since I wrote </w:t>
      </w:r>
      <w:r w:rsidR="008A3C2D">
        <w:t xml:space="preserve">the 2019 </w:t>
      </w:r>
      <w:r>
        <w:t>session</w:t>
      </w:r>
      <w:r w:rsidR="008A3C2D">
        <w:t xml:space="preserve">. X# is open source, </w:t>
      </w:r>
      <w:r w:rsidR="009E128F">
        <w:t xml:space="preserve">and while other developers in our community are contributing, </w:t>
      </w:r>
      <w:r w:rsidR="008A3C2D">
        <w:t>the focus of the core of developers will be the wish</w:t>
      </w:r>
      <w:r w:rsidR="009E128F">
        <w:t xml:space="preserve"> </w:t>
      </w:r>
      <w:r w:rsidR="008A3C2D">
        <w:t xml:space="preserve">list of </w:t>
      </w:r>
      <w:r w:rsidR="009E128F">
        <w:t xml:space="preserve">the people who pay to be </w:t>
      </w:r>
      <w:r w:rsidR="008A3C2D">
        <w:t xml:space="preserve">members of Friends of X#. </w:t>
      </w:r>
      <w:r w:rsidR="009E128F">
        <w:t xml:space="preserve">Hey, they have to pay the bills! </w:t>
      </w:r>
      <w:r w:rsidR="008A3C2D">
        <w:t xml:space="preserve">If you’d like to see </w:t>
      </w:r>
      <w:r w:rsidR="002238AD">
        <w:t>development</w:t>
      </w:r>
      <w:r w:rsidR="009E128F">
        <w:t xml:space="preserve"> focused on the FoxPro compatibility features</w:t>
      </w:r>
      <w:r w:rsidR="002238AD">
        <w:t>,</w:t>
      </w:r>
      <w:r w:rsidR="008A3C2D">
        <w:t xml:space="preserve"> </w:t>
      </w:r>
      <w:r w:rsidR="002E06D3">
        <w:t xml:space="preserve">you </w:t>
      </w:r>
      <w:r w:rsidR="009E128F">
        <w:t xml:space="preserve">will </w:t>
      </w:r>
      <w:r w:rsidR="002E06D3">
        <w:t>want to support them with a membership.</w:t>
      </w:r>
    </w:p>
    <w:p w14:paraId="717FE0AA" w14:textId="3C2FF4A3" w:rsidR="002E0502" w:rsidRDefault="002E0502" w:rsidP="002E0502">
      <w:pPr>
        <w:pStyle w:val="Heading2"/>
      </w:pPr>
      <w:r>
        <w:t>Credits and Bibliography</w:t>
      </w:r>
    </w:p>
    <w:p w14:paraId="275F6963" w14:textId="5DFEA3F8" w:rsidR="00805BCC" w:rsidRDefault="002E0502" w:rsidP="00F34C31">
      <w:pPr>
        <w:overflowPunct/>
        <w:autoSpaceDE/>
        <w:autoSpaceDN/>
        <w:adjustRightInd/>
        <w:spacing w:after="0"/>
        <w:textAlignment w:val="auto"/>
        <w:rPr>
          <w:rStyle w:val="Hyperlink"/>
        </w:rPr>
      </w:pPr>
      <w:r>
        <w:t xml:space="preserve">Twitter icon from </w:t>
      </w:r>
      <w:r w:rsidRPr="002E0502">
        <w:t xml:space="preserve">Icons made by </w:t>
      </w:r>
      <w:hyperlink r:id="rId53" w:history="1">
        <w:r w:rsidRPr="002E0502">
          <w:rPr>
            <w:rStyle w:val="Hyperlink"/>
          </w:rPr>
          <w:t>Smashicons</w:t>
        </w:r>
      </w:hyperlink>
      <w:r>
        <w:t xml:space="preserve"> </w:t>
      </w:r>
      <w:r w:rsidRPr="002E0502">
        <w:t xml:space="preserve">from </w:t>
      </w:r>
      <w:hyperlink r:id="rId54" w:history="1">
        <w:r w:rsidRPr="002E0502">
          <w:rPr>
            <w:rStyle w:val="Hyperlink"/>
          </w:rPr>
          <w:t>www.flaticon.com</w:t>
        </w:r>
      </w:hyperlink>
    </w:p>
    <w:p w14:paraId="74D41EDA" w14:textId="77777777" w:rsidR="00B368D7" w:rsidRDefault="00B368D7" w:rsidP="00F34C31">
      <w:pPr>
        <w:overflowPunct/>
        <w:autoSpaceDE/>
        <w:autoSpaceDN/>
        <w:adjustRightInd/>
        <w:spacing w:after="0"/>
        <w:textAlignment w:val="auto"/>
      </w:pPr>
    </w:p>
    <w:p w14:paraId="0CE55310" w14:textId="5DA96599" w:rsidR="00393126" w:rsidRDefault="00784ECC" w:rsidP="00F34C31">
      <w:pPr>
        <w:overflowPunct/>
        <w:autoSpaceDE/>
        <w:autoSpaceDN/>
        <w:adjustRightInd/>
        <w:spacing w:after="0"/>
        <w:textAlignment w:val="auto"/>
      </w:pPr>
      <w:hyperlink r:id="rId55" w:history="1">
        <w:r w:rsidR="00B368D7" w:rsidRPr="003408C1">
          <w:rPr>
            <w:rStyle w:val="Hyperlink"/>
          </w:rPr>
          <w:t>https://docs.microsoft.com/en-us/windows/apps/desktop/visual-studio-templates</w:t>
        </w:r>
      </w:hyperlink>
    </w:p>
    <w:p w14:paraId="75DE79A2" w14:textId="3610F469" w:rsidR="00393126" w:rsidRDefault="00784ECC" w:rsidP="00F34C31">
      <w:pPr>
        <w:overflowPunct/>
        <w:autoSpaceDE/>
        <w:autoSpaceDN/>
        <w:adjustRightInd/>
        <w:spacing w:after="0"/>
        <w:textAlignment w:val="auto"/>
      </w:pPr>
      <w:hyperlink r:id="rId56" w:history="1">
        <w:r w:rsidR="00D74D44" w:rsidRPr="003408C1">
          <w:rPr>
            <w:rStyle w:val="Hyperlink"/>
          </w:rPr>
          <w:t>https://fox.wikis.com/wc.dll?Wiki~GUIDGenerationCode~VB</w:t>
        </w:r>
      </w:hyperlink>
    </w:p>
    <w:p w14:paraId="2CE6BE72" w14:textId="6C22BFDD" w:rsidR="00D74D44" w:rsidRDefault="00784ECC" w:rsidP="00F34C31">
      <w:pPr>
        <w:overflowPunct/>
        <w:autoSpaceDE/>
        <w:autoSpaceDN/>
        <w:adjustRightInd/>
        <w:spacing w:after="0"/>
        <w:textAlignment w:val="auto"/>
      </w:pPr>
      <w:hyperlink r:id="rId57" w:history="1">
        <w:r w:rsidR="00F05728" w:rsidRPr="003408C1">
          <w:rPr>
            <w:rStyle w:val="Hyperlink"/>
          </w:rPr>
          <w:t>https://docs.microsoft.com/en-us/dotnet/csharp/programming-guide/classes-and-structs/fields</w:t>
        </w:r>
      </w:hyperlink>
    </w:p>
    <w:p w14:paraId="3D048A39" w14:textId="03335753" w:rsidR="00B368D7" w:rsidRDefault="00784ECC" w:rsidP="00F34C31">
      <w:pPr>
        <w:overflowPunct/>
        <w:autoSpaceDE/>
        <w:autoSpaceDN/>
        <w:adjustRightInd/>
        <w:spacing w:after="0"/>
        <w:textAlignment w:val="auto"/>
      </w:pPr>
      <w:hyperlink r:id="rId58" w:history="1">
        <w:r w:rsidR="005A1C62" w:rsidRPr="007C2407">
          <w:rPr>
            <w:rStyle w:val="Hyperlink"/>
          </w:rPr>
          <w:t>https://www.youtube.com/watch?v=CniIPEFZ1Oo</w:t>
        </w:r>
      </w:hyperlink>
      <w:r w:rsidR="005A1C62">
        <w:t xml:space="preserve"> (Data</w:t>
      </w:r>
      <w:r w:rsidR="005E111B">
        <w:t xml:space="preserve"> </w:t>
      </w:r>
      <w:r w:rsidR="005A1C62">
        <w:t>bindings</w:t>
      </w:r>
      <w:r w:rsidR="005E111B">
        <w:t>)</w:t>
      </w:r>
    </w:p>
    <w:p w14:paraId="4A39F7B6" w14:textId="62A47E8F" w:rsidR="00F05728" w:rsidRDefault="00784ECC" w:rsidP="00F34C31">
      <w:pPr>
        <w:overflowPunct/>
        <w:autoSpaceDE/>
        <w:autoSpaceDN/>
        <w:adjustRightInd/>
        <w:spacing w:after="0"/>
        <w:textAlignment w:val="auto"/>
      </w:pPr>
      <w:hyperlink r:id="rId59" w:history="1">
        <w:r w:rsidR="00B368D7" w:rsidRPr="003408C1">
          <w:rPr>
            <w:rStyle w:val="Hyperlink"/>
          </w:rPr>
          <w:t>https://www.xsharp.info/itm-help/foxpro-compatibility-list</w:t>
        </w:r>
      </w:hyperlink>
    </w:p>
    <w:p w14:paraId="550DD84D" w14:textId="7A21BE48" w:rsidR="00B368D7" w:rsidRDefault="00784ECC" w:rsidP="00F34C31">
      <w:pPr>
        <w:overflowPunct/>
        <w:autoSpaceDE/>
        <w:autoSpaceDN/>
        <w:adjustRightInd/>
        <w:spacing w:after="0"/>
        <w:textAlignment w:val="auto"/>
      </w:pPr>
      <w:hyperlink r:id="rId60" w:history="1">
        <w:r w:rsidR="00F036A2" w:rsidRPr="007E3DC5">
          <w:rPr>
            <w:rStyle w:val="Hyperlink"/>
          </w:rPr>
          <w:t>https://www.wpf-tutorial.com</w:t>
        </w:r>
      </w:hyperlink>
    </w:p>
    <w:p w14:paraId="26AEBC65" w14:textId="77777777" w:rsidR="00F036A2" w:rsidRDefault="00F036A2" w:rsidP="00F34C31">
      <w:pPr>
        <w:overflowPunct/>
        <w:autoSpaceDE/>
        <w:autoSpaceDN/>
        <w:adjustRightInd/>
        <w:spacing w:after="0"/>
        <w:textAlignment w:val="auto"/>
      </w:pPr>
    </w:p>
    <w:p w14:paraId="7F67EFAD" w14:textId="5F478032" w:rsidR="002D2D76" w:rsidRDefault="00B368D7" w:rsidP="00F34C31">
      <w:pPr>
        <w:overflowPunct/>
        <w:autoSpaceDE/>
        <w:autoSpaceDN/>
        <w:adjustRightInd/>
        <w:spacing w:after="0"/>
        <w:textAlignment w:val="auto"/>
      </w:pPr>
      <w:r>
        <w:t xml:space="preserve">For an interesting philosophical discussion on the future of Fox-based development in general: </w:t>
      </w:r>
      <w:hyperlink r:id="rId61" w:history="1">
        <w:r w:rsidRPr="003408C1">
          <w:rPr>
            <w:rStyle w:val="Hyperlink"/>
          </w:rPr>
          <w:t>https://support.west-wind.com/Thread5U70W2EQW.wwt</w:t>
        </w:r>
      </w:hyperlink>
    </w:p>
    <w:p w14:paraId="71BC3274" w14:textId="38EEEE56" w:rsidR="00DD1D4D" w:rsidRDefault="00DD1D4D">
      <w:pPr>
        <w:overflowPunct/>
        <w:autoSpaceDE/>
        <w:autoSpaceDN/>
        <w:adjustRightInd/>
        <w:spacing w:after="0"/>
        <w:textAlignment w:val="auto"/>
      </w:pPr>
      <w:r>
        <w:br w:type="page"/>
      </w:r>
    </w:p>
    <w:p w14:paraId="413A2765" w14:textId="44DCE0FA" w:rsidR="00B368D7" w:rsidRDefault="00DD1D4D" w:rsidP="00DD1D4D">
      <w:pPr>
        <w:pStyle w:val="Heading1"/>
      </w:pPr>
      <w:r>
        <w:lastRenderedPageBreak/>
        <w:t>Appendix A: The Original FoxPro Classes</w:t>
      </w:r>
    </w:p>
    <w:p w14:paraId="06A344AD" w14:textId="77777777" w:rsidR="00DD1D4D" w:rsidRDefault="00DD1D4D" w:rsidP="00DD1D4D">
      <w:pPr>
        <w:pStyle w:val="Heading30"/>
        <w:sectPr w:rsidR="00DD1D4D" w:rsidSect="00DD1D4D">
          <w:headerReference w:type="even" r:id="rId62"/>
          <w:headerReference w:type="default" r:id="rId63"/>
          <w:footerReference w:type="even" r:id="rId64"/>
          <w:footerReference w:type="default" r:id="rId65"/>
          <w:headerReference w:type="first" r:id="rId66"/>
          <w:footerReference w:type="first" r:id="rId67"/>
          <w:type w:val="continuous"/>
          <w:pgSz w:w="12240" w:h="15840" w:code="1"/>
          <w:pgMar w:top="1440" w:right="1440" w:bottom="1440" w:left="1440" w:header="720" w:footer="720" w:gutter="0"/>
          <w:cols w:space="720"/>
          <w:titlePg/>
          <w:docGrid w:linePitch="326"/>
        </w:sectPr>
      </w:pPr>
    </w:p>
    <w:p w14:paraId="08954C27" w14:textId="77777777" w:rsidR="00DD1D4D" w:rsidRDefault="00DD1D4D" w:rsidP="00DD1D4D">
      <w:pPr>
        <w:tabs>
          <w:tab w:val="left" w:pos="180"/>
        </w:tabs>
        <w:overflowPunct/>
        <w:spacing w:after="0"/>
        <w:textAlignment w:val="auto"/>
        <w:rPr>
          <w:rFonts w:ascii="Consolas" w:hAnsi="Consolas" w:cs="Courier New"/>
          <w:color w:val="00B050"/>
          <w:sz w:val="18"/>
          <w:szCs w:val="18"/>
        </w:rPr>
      </w:pPr>
    </w:p>
    <w:p w14:paraId="4E6D570D" w14:textId="67F04BB5" w:rsidR="00DD1D4D" w:rsidRPr="00A31022" w:rsidRDefault="00DD1D4D" w:rsidP="000B3C86">
      <w:pPr>
        <w:pStyle w:val="code"/>
      </w:pPr>
      <w:r w:rsidRPr="00A31022">
        <w:t xml:space="preserve">* </w:t>
      </w:r>
      <w:r>
        <w:t xml:space="preserve">Collection of </w:t>
      </w:r>
      <w:r w:rsidRPr="00A31022">
        <w:t>ToDo</w:t>
      </w:r>
      <w:r>
        <w:t>s</w:t>
      </w:r>
    </w:p>
    <w:p w14:paraId="53B1641D" w14:textId="77777777" w:rsidR="00DD1D4D" w:rsidRPr="00A31022" w:rsidRDefault="00DD1D4D" w:rsidP="000B3C86">
      <w:pPr>
        <w:pStyle w:val="code"/>
        <w:rPr>
          <w:color w:val="0000FF"/>
        </w:rPr>
      </w:pPr>
      <w:r w:rsidRPr="00A31022">
        <w:rPr>
          <w:color w:val="0000FF"/>
        </w:rPr>
        <w:t xml:space="preserve">DEFINE CLASS </w:t>
      </w:r>
      <w:r w:rsidRPr="00A31022">
        <w:rPr>
          <w:b/>
          <w:bCs/>
          <w:color w:val="000000"/>
        </w:rPr>
        <w:t>Todos</w:t>
      </w:r>
      <w:r w:rsidRPr="00A31022">
        <w:rPr>
          <w:color w:val="000000"/>
        </w:rPr>
        <w:t xml:space="preserve"> </w:t>
      </w:r>
      <w:r w:rsidRPr="00A31022">
        <w:rPr>
          <w:color w:val="0000FF"/>
        </w:rPr>
        <w:t>AS Custom</w:t>
      </w:r>
    </w:p>
    <w:p w14:paraId="575A96EF" w14:textId="77777777" w:rsidR="00DD1D4D" w:rsidRPr="00A31022" w:rsidRDefault="00DD1D4D" w:rsidP="000B3C86">
      <w:pPr>
        <w:pStyle w:val="code"/>
        <w:rPr>
          <w:color w:val="008000"/>
        </w:rPr>
      </w:pPr>
      <w:r w:rsidRPr="00A31022">
        <w:rPr>
          <w:color w:val="0000FF"/>
        </w:rPr>
        <w:t xml:space="preserve">  DIMENSION </w:t>
      </w:r>
      <w:r w:rsidRPr="00A31022">
        <w:rPr>
          <w:color w:val="000000"/>
        </w:rPr>
        <w:t>aToDos[1]</w:t>
      </w:r>
      <w:r w:rsidRPr="00A31022">
        <w:rPr>
          <w:color w:val="000000"/>
        </w:rPr>
        <w:tab/>
      </w:r>
      <w:r w:rsidRPr="00A31022">
        <w:rPr>
          <w:color w:val="008000"/>
        </w:rPr>
        <w:t>&amp;&amp; Array of ToDo Objects</w:t>
      </w:r>
    </w:p>
    <w:p w14:paraId="495D25F7" w14:textId="77777777" w:rsidR="00DD1D4D" w:rsidRPr="00A31022" w:rsidRDefault="00DD1D4D" w:rsidP="000B3C86">
      <w:pPr>
        <w:pStyle w:val="code"/>
        <w:rPr>
          <w:color w:val="000000"/>
        </w:rPr>
      </w:pPr>
      <w:r w:rsidRPr="00A31022">
        <w:rPr>
          <w:color w:val="008000"/>
        </w:rPr>
        <w:tab/>
      </w:r>
      <w:r w:rsidRPr="00A31022">
        <w:rPr>
          <w:color w:val="000000"/>
        </w:rPr>
        <w:t>nTodos = 0</w:t>
      </w:r>
    </w:p>
    <w:p w14:paraId="15865817" w14:textId="77777777" w:rsidR="00DD1D4D" w:rsidRPr="00A31022" w:rsidRDefault="00DD1D4D" w:rsidP="000B3C86">
      <w:pPr>
        <w:pStyle w:val="code"/>
        <w:rPr>
          <w:color w:val="000000"/>
        </w:rPr>
      </w:pPr>
      <w:r w:rsidRPr="00A31022">
        <w:rPr>
          <w:color w:val="000000"/>
        </w:rPr>
        <w:tab/>
        <w:t>cTableName = "data\ToDos"</w:t>
      </w:r>
    </w:p>
    <w:p w14:paraId="5DEE1849" w14:textId="77777777" w:rsidR="00DD1D4D" w:rsidRPr="00A31022" w:rsidRDefault="00DD1D4D" w:rsidP="000B3C86">
      <w:pPr>
        <w:pStyle w:val="code"/>
        <w:rPr>
          <w:color w:val="000000"/>
        </w:rPr>
      </w:pPr>
    </w:p>
    <w:p w14:paraId="12268FA0" w14:textId="77777777" w:rsidR="00DD1D4D" w:rsidRPr="00A31022" w:rsidRDefault="00DD1D4D" w:rsidP="000B3C86">
      <w:pPr>
        <w:pStyle w:val="code"/>
        <w:rPr>
          <w:color w:val="000000"/>
        </w:rPr>
      </w:pPr>
    </w:p>
    <w:p w14:paraId="6C609E33" w14:textId="77777777" w:rsidR="00DD1D4D" w:rsidRPr="00A31022" w:rsidRDefault="00DD1D4D" w:rsidP="000B3C86">
      <w:pPr>
        <w:pStyle w:val="code"/>
        <w:rPr>
          <w:color w:val="0000FF"/>
        </w:rPr>
      </w:pPr>
      <w:r w:rsidRPr="00A31022">
        <w:rPr>
          <w:color w:val="000000"/>
        </w:rPr>
        <w:tab/>
      </w:r>
      <w:r w:rsidRPr="00A31022">
        <w:rPr>
          <w:color w:val="0000FF"/>
        </w:rPr>
        <w:t>PROCEDURE Init</w:t>
      </w:r>
    </w:p>
    <w:p w14:paraId="51A209C1" w14:textId="77777777" w:rsidR="00DD1D4D" w:rsidRPr="00A31022" w:rsidRDefault="00DD1D4D" w:rsidP="000B3C86">
      <w:pPr>
        <w:pStyle w:val="code"/>
        <w:rPr>
          <w:color w:val="0000FF"/>
        </w:rPr>
      </w:pPr>
      <w:r w:rsidRPr="00A31022">
        <w:rPr>
          <w:color w:val="0000FF"/>
        </w:rPr>
        <w:tab/>
        <w:t>SET EXCLUSIVE OFF</w:t>
      </w:r>
    </w:p>
    <w:p w14:paraId="505D1B70" w14:textId="77777777" w:rsidR="00DD1D4D" w:rsidRPr="00A31022" w:rsidRDefault="00DD1D4D" w:rsidP="000B3C86">
      <w:pPr>
        <w:pStyle w:val="code"/>
        <w:rPr>
          <w:color w:val="0000FF"/>
        </w:rPr>
      </w:pPr>
      <w:r w:rsidRPr="00A31022">
        <w:rPr>
          <w:color w:val="0000FF"/>
        </w:rPr>
        <w:tab/>
      </w:r>
    </w:p>
    <w:p w14:paraId="1EF267DD" w14:textId="77777777" w:rsidR="00DD1D4D" w:rsidRPr="00A31022" w:rsidRDefault="00DD1D4D" w:rsidP="000B3C86">
      <w:pPr>
        <w:pStyle w:val="code"/>
        <w:rPr>
          <w:color w:val="000000"/>
        </w:rPr>
      </w:pPr>
      <w:r w:rsidRPr="00A31022">
        <w:rPr>
          <w:color w:val="0000FF"/>
        </w:rPr>
        <w:tab/>
        <w:t xml:space="preserve">PROCEDURE </w:t>
      </w:r>
      <w:r w:rsidRPr="00A31022">
        <w:rPr>
          <w:color w:val="000000"/>
        </w:rPr>
        <w:t>OpenTodos</w:t>
      </w:r>
    </w:p>
    <w:p w14:paraId="54874A66" w14:textId="77777777" w:rsidR="00DD1D4D" w:rsidRPr="00A31022" w:rsidRDefault="00DD1D4D" w:rsidP="000B3C86">
      <w:pPr>
        <w:pStyle w:val="code"/>
        <w:rPr>
          <w:color w:val="000000"/>
        </w:rPr>
      </w:pPr>
      <w:r w:rsidRPr="00A31022">
        <w:rPr>
          <w:color w:val="000000"/>
        </w:rPr>
        <w:tab/>
      </w:r>
      <w:r w:rsidRPr="00A31022">
        <w:rPr>
          <w:color w:val="0000FF"/>
        </w:rPr>
        <w:t xml:space="preserve">IF </w:t>
      </w:r>
      <w:r w:rsidRPr="00A31022">
        <w:rPr>
          <w:color w:val="000000"/>
        </w:rPr>
        <w:t xml:space="preserve">NOT </w:t>
      </w:r>
      <w:r w:rsidRPr="00A31022">
        <w:rPr>
          <w:color w:val="0000FF"/>
        </w:rPr>
        <w:t>USED</w:t>
      </w:r>
      <w:r w:rsidRPr="00A31022">
        <w:rPr>
          <w:color w:val="000000"/>
        </w:rPr>
        <w:t>(</w:t>
      </w:r>
      <w:r w:rsidRPr="00A31022">
        <w:rPr>
          <w:color w:val="0000FF"/>
        </w:rPr>
        <w:t>This</w:t>
      </w:r>
      <w:r w:rsidRPr="00A31022">
        <w:rPr>
          <w:color w:val="000000"/>
        </w:rPr>
        <w:t>.cTableName)</w:t>
      </w:r>
    </w:p>
    <w:p w14:paraId="653DFEF9" w14:textId="77777777" w:rsidR="00DD1D4D" w:rsidRPr="00A31022" w:rsidRDefault="00DD1D4D" w:rsidP="000B3C86">
      <w:pPr>
        <w:pStyle w:val="code"/>
        <w:rPr>
          <w:color w:val="000000"/>
        </w:rPr>
      </w:pPr>
      <w:r w:rsidRPr="00A31022">
        <w:rPr>
          <w:color w:val="000000"/>
        </w:rPr>
        <w:tab/>
        <w:t xml:space="preserve">  </w:t>
      </w:r>
      <w:r w:rsidRPr="00A31022">
        <w:rPr>
          <w:color w:val="0000FF"/>
        </w:rPr>
        <w:t xml:space="preserve">USE </w:t>
      </w:r>
      <w:r w:rsidRPr="00A31022">
        <w:rPr>
          <w:color w:val="000000"/>
        </w:rPr>
        <w:t>(</w:t>
      </w:r>
      <w:r w:rsidRPr="00A31022">
        <w:rPr>
          <w:color w:val="0000FF"/>
        </w:rPr>
        <w:t>This</w:t>
      </w:r>
      <w:r w:rsidRPr="00A31022">
        <w:rPr>
          <w:color w:val="000000"/>
        </w:rPr>
        <w:t>.cTableName)</w:t>
      </w:r>
    </w:p>
    <w:p w14:paraId="166B8115" w14:textId="77777777" w:rsidR="00DD1D4D" w:rsidRPr="00A31022" w:rsidRDefault="00DD1D4D" w:rsidP="000B3C86">
      <w:pPr>
        <w:pStyle w:val="code"/>
        <w:rPr>
          <w:color w:val="0000FF"/>
        </w:rPr>
      </w:pPr>
      <w:r w:rsidRPr="00A31022">
        <w:rPr>
          <w:color w:val="000000"/>
        </w:rPr>
        <w:tab/>
      </w:r>
      <w:r w:rsidRPr="00A31022">
        <w:rPr>
          <w:color w:val="0000FF"/>
        </w:rPr>
        <w:t>ENDIF</w:t>
      </w:r>
    </w:p>
    <w:p w14:paraId="3543C850" w14:textId="77777777" w:rsidR="00DD1D4D" w:rsidRPr="00A31022" w:rsidRDefault="00DD1D4D" w:rsidP="000B3C86">
      <w:pPr>
        <w:pStyle w:val="code"/>
        <w:rPr>
          <w:color w:val="000000"/>
        </w:rPr>
      </w:pPr>
      <w:r w:rsidRPr="00A31022">
        <w:rPr>
          <w:color w:val="0000FF"/>
        </w:rPr>
        <w:tab/>
        <w:t>RETURN USED</w:t>
      </w:r>
      <w:r w:rsidRPr="00A31022">
        <w:rPr>
          <w:color w:val="000000"/>
        </w:rPr>
        <w:t>(</w:t>
      </w:r>
      <w:r w:rsidRPr="00A31022">
        <w:rPr>
          <w:color w:val="0000FF"/>
        </w:rPr>
        <w:t>This</w:t>
      </w:r>
      <w:r w:rsidRPr="00A31022">
        <w:rPr>
          <w:color w:val="000000"/>
        </w:rPr>
        <w:t>.cTableName)</w:t>
      </w:r>
    </w:p>
    <w:p w14:paraId="04687C0F" w14:textId="77777777" w:rsidR="00DD1D4D" w:rsidRPr="00A31022" w:rsidRDefault="00DD1D4D" w:rsidP="000B3C86">
      <w:pPr>
        <w:pStyle w:val="code"/>
        <w:rPr>
          <w:color w:val="000000"/>
        </w:rPr>
      </w:pPr>
    </w:p>
    <w:p w14:paraId="376BFA81" w14:textId="77777777" w:rsidR="00DD1D4D" w:rsidRPr="00A31022" w:rsidRDefault="00DD1D4D" w:rsidP="000B3C86">
      <w:pPr>
        <w:pStyle w:val="code"/>
        <w:rPr>
          <w:color w:val="0000FF"/>
        </w:rPr>
      </w:pPr>
      <w:r w:rsidRPr="00A31022">
        <w:rPr>
          <w:color w:val="000000"/>
        </w:rPr>
        <w:tab/>
      </w:r>
      <w:r w:rsidRPr="00A31022">
        <w:rPr>
          <w:color w:val="0000FF"/>
        </w:rPr>
        <w:t>PROCEDURE Load</w:t>
      </w:r>
    </w:p>
    <w:p w14:paraId="44760366" w14:textId="77777777" w:rsidR="00DD1D4D" w:rsidRPr="00A31022" w:rsidRDefault="00DD1D4D" w:rsidP="000B3C86">
      <w:pPr>
        <w:pStyle w:val="code"/>
        <w:rPr>
          <w:color w:val="000000"/>
        </w:rPr>
      </w:pPr>
      <w:r w:rsidRPr="00A31022">
        <w:rPr>
          <w:color w:val="0000FF"/>
        </w:rPr>
        <w:tab/>
        <w:t xml:space="preserve">LOCAL </w:t>
      </w:r>
      <w:r w:rsidRPr="00A31022">
        <w:rPr>
          <w:color w:val="000000"/>
        </w:rPr>
        <w:t>n</w:t>
      </w:r>
    </w:p>
    <w:p w14:paraId="7E6D4667" w14:textId="77777777" w:rsidR="00DD1D4D" w:rsidRPr="00A31022" w:rsidRDefault="00DD1D4D" w:rsidP="000B3C86">
      <w:pPr>
        <w:pStyle w:val="code"/>
        <w:rPr>
          <w:color w:val="000000"/>
        </w:rPr>
      </w:pPr>
      <w:r w:rsidRPr="00A31022">
        <w:rPr>
          <w:color w:val="000000"/>
        </w:rPr>
        <w:tab/>
      </w:r>
      <w:r w:rsidRPr="00A31022">
        <w:rPr>
          <w:color w:val="0000FF"/>
        </w:rPr>
        <w:t>This</w:t>
      </w:r>
      <w:r w:rsidRPr="00A31022">
        <w:rPr>
          <w:color w:val="000000"/>
        </w:rPr>
        <w:t>.OpenTodos()</w:t>
      </w:r>
    </w:p>
    <w:p w14:paraId="4132E244" w14:textId="77777777" w:rsidR="00DD1D4D" w:rsidRPr="00A31022" w:rsidRDefault="00DD1D4D" w:rsidP="000B3C86">
      <w:pPr>
        <w:pStyle w:val="code"/>
        <w:rPr>
          <w:color w:val="0000FF"/>
        </w:rPr>
      </w:pPr>
      <w:r w:rsidRPr="00A31022">
        <w:rPr>
          <w:color w:val="000000"/>
        </w:rPr>
        <w:tab/>
      </w:r>
      <w:r w:rsidRPr="00A31022">
        <w:rPr>
          <w:color w:val="0000FF"/>
        </w:rPr>
        <w:t xml:space="preserve">SET DELETED ON </w:t>
      </w:r>
    </w:p>
    <w:p w14:paraId="581F267D" w14:textId="77777777" w:rsidR="00DD1D4D" w:rsidRPr="00A31022" w:rsidRDefault="00DD1D4D" w:rsidP="000B3C86">
      <w:pPr>
        <w:pStyle w:val="code"/>
        <w:rPr>
          <w:color w:val="000000"/>
        </w:rPr>
      </w:pPr>
      <w:r w:rsidRPr="00A31022">
        <w:rPr>
          <w:color w:val="0000FF"/>
        </w:rPr>
        <w:tab/>
        <w:t>COUNT TO This</w:t>
      </w:r>
      <w:r w:rsidRPr="00A31022">
        <w:rPr>
          <w:color w:val="000000"/>
        </w:rPr>
        <w:t>.nToDos</w:t>
      </w:r>
    </w:p>
    <w:p w14:paraId="3E1476CE" w14:textId="77777777" w:rsidR="00DD1D4D" w:rsidRPr="00A31022" w:rsidRDefault="00DD1D4D" w:rsidP="000B3C86">
      <w:pPr>
        <w:pStyle w:val="code"/>
        <w:rPr>
          <w:color w:val="000000"/>
        </w:rPr>
      </w:pPr>
      <w:r w:rsidRPr="00A31022">
        <w:rPr>
          <w:color w:val="000000"/>
        </w:rPr>
        <w:tab/>
      </w:r>
      <w:r w:rsidRPr="00A31022">
        <w:rPr>
          <w:color w:val="0000FF"/>
        </w:rPr>
        <w:t>DIMENSION This</w:t>
      </w:r>
      <w:r w:rsidRPr="00A31022">
        <w:rPr>
          <w:color w:val="000000"/>
        </w:rPr>
        <w:t>.aToDos[This.nToDos]</w:t>
      </w:r>
    </w:p>
    <w:p w14:paraId="321E9E2B" w14:textId="77777777" w:rsidR="00DD1D4D" w:rsidRPr="00A31022" w:rsidRDefault="00DD1D4D" w:rsidP="000B3C86">
      <w:pPr>
        <w:pStyle w:val="code"/>
        <w:rPr>
          <w:color w:val="000000"/>
        </w:rPr>
      </w:pPr>
      <w:r w:rsidRPr="00A31022">
        <w:rPr>
          <w:color w:val="000000"/>
        </w:rPr>
        <w:tab/>
        <w:t>n = 1</w:t>
      </w:r>
    </w:p>
    <w:p w14:paraId="5BA6AF96" w14:textId="77777777" w:rsidR="00DD1D4D" w:rsidRPr="00A31022" w:rsidRDefault="00DD1D4D" w:rsidP="000B3C86">
      <w:pPr>
        <w:pStyle w:val="code"/>
        <w:rPr>
          <w:color w:val="0000FF"/>
        </w:rPr>
      </w:pPr>
      <w:r w:rsidRPr="00A31022">
        <w:rPr>
          <w:color w:val="000000"/>
        </w:rPr>
        <w:tab/>
      </w:r>
      <w:r w:rsidRPr="00A31022">
        <w:rPr>
          <w:color w:val="0000FF"/>
        </w:rPr>
        <w:t xml:space="preserve">SCAN </w:t>
      </w:r>
    </w:p>
    <w:p w14:paraId="24AAF0C6" w14:textId="77777777" w:rsidR="00DD1D4D" w:rsidRPr="00A31022" w:rsidRDefault="00DD1D4D" w:rsidP="000B3C86">
      <w:pPr>
        <w:pStyle w:val="code"/>
        <w:rPr>
          <w:color w:val="000000"/>
        </w:rPr>
      </w:pPr>
      <w:r w:rsidRPr="00A31022">
        <w:rPr>
          <w:color w:val="0000FF"/>
        </w:rPr>
        <w:tab/>
        <w:t xml:space="preserve">  This</w:t>
      </w:r>
      <w:r w:rsidRPr="00A31022">
        <w:rPr>
          <w:color w:val="000000"/>
        </w:rPr>
        <w:t>.aToDos[n]=</w:t>
      </w:r>
      <w:r w:rsidRPr="00A31022">
        <w:rPr>
          <w:color w:val="0000FF"/>
        </w:rPr>
        <w:t>CREATEOBJECT</w:t>
      </w:r>
      <w:r w:rsidRPr="00A31022">
        <w:rPr>
          <w:color w:val="000000"/>
        </w:rPr>
        <w:t xml:space="preserve">("Todo", </w:t>
      </w:r>
      <w:r w:rsidRPr="00A31022">
        <w:rPr>
          <w:color w:val="0000FF"/>
        </w:rPr>
        <w:t>id</w:t>
      </w:r>
      <w:r w:rsidRPr="00A31022">
        <w:rPr>
          <w:color w:val="000000"/>
        </w:rPr>
        <w:t>)</w:t>
      </w:r>
    </w:p>
    <w:p w14:paraId="4CE3A941" w14:textId="77777777" w:rsidR="00DD1D4D" w:rsidRPr="00A31022" w:rsidRDefault="00DD1D4D" w:rsidP="000B3C86">
      <w:pPr>
        <w:pStyle w:val="code"/>
        <w:rPr>
          <w:color w:val="000000"/>
        </w:rPr>
      </w:pPr>
      <w:r w:rsidRPr="00A31022">
        <w:rPr>
          <w:color w:val="000000"/>
        </w:rPr>
        <w:tab/>
        <w:t xml:space="preserve">  n = n + 1</w:t>
      </w:r>
    </w:p>
    <w:p w14:paraId="54E10DD6" w14:textId="77777777" w:rsidR="00DD1D4D" w:rsidRPr="00A31022" w:rsidRDefault="00DD1D4D" w:rsidP="000B3C86">
      <w:pPr>
        <w:pStyle w:val="code"/>
        <w:rPr>
          <w:color w:val="0000FF"/>
        </w:rPr>
      </w:pPr>
      <w:r w:rsidRPr="00A31022">
        <w:rPr>
          <w:color w:val="000000"/>
        </w:rPr>
        <w:tab/>
      </w:r>
      <w:r w:rsidRPr="00A31022">
        <w:rPr>
          <w:color w:val="0000FF"/>
        </w:rPr>
        <w:t>ENDSCAN</w:t>
      </w:r>
    </w:p>
    <w:p w14:paraId="58DCA1CF" w14:textId="77777777" w:rsidR="00DD1D4D" w:rsidRPr="00A31022" w:rsidRDefault="00DD1D4D" w:rsidP="000B3C86">
      <w:pPr>
        <w:pStyle w:val="code"/>
        <w:rPr>
          <w:color w:val="000000"/>
        </w:rPr>
      </w:pPr>
      <w:r w:rsidRPr="00A31022">
        <w:rPr>
          <w:color w:val="0000FF"/>
        </w:rPr>
        <w:tab/>
        <w:t>This</w:t>
      </w:r>
      <w:r w:rsidRPr="00A31022">
        <w:rPr>
          <w:color w:val="000000"/>
        </w:rPr>
        <w:t>.CloseTodos()</w:t>
      </w:r>
    </w:p>
    <w:p w14:paraId="23385E96" w14:textId="77777777" w:rsidR="00DD1D4D" w:rsidRPr="00A31022" w:rsidRDefault="00DD1D4D" w:rsidP="000B3C86">
      <w:pPr>
        <w:pStyle w:val="code"/>
        <w:rPr>
          <w:color w:val="000000"/>
        </w:rPr>
      </w:pPr>
      <w:r w:rsidRPr="00A31022">
        <w:rPr>
          <w:color w:val="000000"/>
        </w:rPr>
        <w:tab/>
      </w:r>
      <w:r w:rsidRPr="00A31022">
        <w:rPr>
          <w:color w:val="0000FF"/>
        </w:rPr>
        <w:t>RETURN This</w:t>
      </w:r>
      <w:r w:rsidRPr="00A31022">
        <w:rPr>
          <w:color w:val="000000"/>
        </w:rPr>
        <w:t>.nToDos</w:t>
      </w:r>
    </w:p>
    <w:p w14:paraId="449178E8" w14:textId="77777777" w:rsidR="00DD1D4D" w:rsidRPr="00A31022" w:rsidRDefault="00DD1D4D" w:rsidP="000B3C86">
      <w:pPr>
        <w:pStyle w:val="code"/>
        <w:rPr>
          <w:color w:val="000000"/>
        </w:rPr>
      </w:pPr>
    </w:p>
    <w:p w14:paraId="1BD84303" w14:textId="77777777" w:rsidR="00DD1D4D" w:rsidRPr="00A31022" w:rsidRDefault="00DD1D4D" w:rsidP="000B3C86">
      <w:pPr>
        <w:pStyle w:val="code"/>
        <w:rPr>
          <w:color w:val="000000"/>
        </w:rPr>
      </w:pPr>
      <w:r w:rsidRPr="00A31022">
        <w:rPr>
          <w:color w:val="000000"/>
        </w:rPr>
        <w:tab/>
      </w:r>
      <w:r w:rsidRPr="00A31022">
        <w:rPr>
          <w:color w:val="0000FF"/>
        </w:rPr>
        <w:t xml:space="preserve">PROCEDURE </w:t>
      </w:r>
      <w:r w:rsidRPr="00A31022">
        <w:rPr>
          <w:color w:val="000000"/>
        </w:rPr>
        <w:t>New</w:t>
      </w:r>
    </w:p>
    <w:p w14:paraId="528F7EB0" w14:textId="77777777" w:rsidR="00DD1D4D" w:rsidRPr="00A31022" w:rsidRDefault="00DD1D4D" w:rsidP="000B3C86">
      <w:pPr>
        <w:pStyle w:val="code"/>
        <w:rPr>
          <w:color w:val="000000"/>
        </w:rPr>
      </w:pPr>
      <w:r w:rsidRPr="00A31022">
        <w:rPr>
          <w:color w:val="000000"/>
        </w:rPr>
        <w:tab/>
      </w:r>
      <w:r w:rsidRPr="00A31022">
        <w:rPr>
          <w:color w:val="0000FF"/>
        </w:rPr>
        <w:t>This</w:t>
      </w:r>
      <w:r w:rsidRPr="00A31022">
        <w:rPr>
          <w:color w:val="000000"/>
        </w:rPr>
        <w:t xml:space="preserve">.nTodos = </w:t>
      </w:r>
      <w:r w:rsidRPr="00A31022">
        <w:rPr>
          <w:color w:val="0000FF"/>
        </w:rPr>
        <w:t>This</w:t>
      </w:r>
      <w:r w:rsidRPr="00A31022">
        <w:rPr>
          <w:color w:val="000000"/>
        </w:rPr>
        <w:t>.nTodos + 1</w:t>
      </w:r>
    </w:p>
    <w:p w14:paraId="65FC1368" w14:textId="77777777" w:rsidR="00DD1D4D" w:rsidRPr="00A31022" w:rsidRDefault="00DD1D4D" w:rsidP="000B3C86">
      <w:pPr>
        <w:pStyle w:val="code"/>
        <w:rPr>
          <w:color w:val="000000"/>
        </w:rPr>
      </w:pPr>
      <w:r w:rsidRPr="00A31022">
        <w:rPr>
          <w:color w:val="000000"/>
        </w:rPr>
        <w:tab/>
      </w:r>
      <w:r w:rsidRPr="00A31022">
        <w:rPr>
          <w:color w:val="0000FF"/>
        </w:rPr>
        <w:t>DIMENSION This</w:t>
      </w:r>
      <w:r w:rsidRPr="00A31022">
        <w:rPr>
          <w:color w:val="000000"/>
        </w:rPr>
        <w:t>.aToDos[This.nToDos]</w:t>
      </w:r>
    </w:p>
    <w:p w14:paraId="12816516" w14:textId="77777777" w:rsidR="00DD1D4D" w:rsidRPr="00A31022" w:rsidRDefault="00DD1D4D" w:rsidP="000B3C86">
      <w:pPr>
        <w:pStyle w:val="code"/>
        <w:rPr>
          <w:color w:val="000000"/>
        </w:rPr>
      </w:pPr>
      <w:r w:rsidRPr="00A31022">
        <w:rPr>
          <w:color w:val="000000"/>
        </w:rPr>
        <w:tab/>
      </w:r>
      <w:r w:rsidRPr="00A31022">
        <w:rPr>
          <w:color w:val="0000FF"/>
        </w:rPr>
        <w:t>This</w:t>
      </w:r>
      <w:r w:rsidRPr="00A31022">
        <w:rPr>
          <w:color w:val="000000"/>
        </w:rPr>
        <w:t xml:space="preserve">.aTodos[This.nTodos] = </w:t>
      </w:r>
      <w:r w:rsidRPr="00A31022">
        <w:rPr>
          <w:color w:val="0000FF"/>
        </w:rPr>
        <w:t>CREATEOBJECT</w:t>
      </w:r>
      <w:r w:rsidRPr="00A31022">
        <w:rPr>
          <w:color w:val="000000"/>
        </w:rPr>
        <w:t>("Todo")</w:t>
      </w:r>
    </w:p>
    <w:p w14:paraId="090FAA7A" w14:textId="77777777" w:rsidR="00DD1D4D" w:rsidRPr="00A31022" w:rsidRDefault="00DD1D4D" w:rsidP="000B3C86">
      <w:pPr>
        <w:pStyle w:val="code"/>
        <w:rPr>
          <w:color w:val="000000"/>
        </w:rPr>
      </w:pPr>
      <w:r w:rsidRPr="00A31022">
        <w:rPr>
          <w:color w:val="000000"/>
        </w:rPr>
        <w:tab/>
      </w:r>
      <w:r w:rsidRPr="00A31022">
        <w:rPr>
          <w:color w:val="0000FF"/>
        </w:rPr>
        <w:t>This</w:t>
      </w:r>
      <w:r w:rsidRPr="00A31022">
        <w:rPr>
          <w:color w:val="000000"/>
        </w:rPr>
        <w:t>.aTodos[This.nTodos].</w:t>
      </w:r>
      <w:r w:rsidRPr="00A31022">
        <w:rPr>
          <w:color w:val="0000FF"/>
        </w:rPr>
        <w:t>Save</w:t>
      </w:r>
      <w:r w:rsidRPr="00A31022">
        <w:rPr>
          <w:color w:val="000000"/>
        </w:rPr>
        <w:t>()</w:t>
      </w:r>
    </w:p>
    <w:p w14:paraId="390BC79D" w14:textId="77777777" w:rsidR="00DD1D4D" w:rsidRPr="00A31022" w:rsidRDefault="00DD1D4D" w:rsidP="000B3C86">
      <w:pPr>
        <w:pStyle w:val="code"/>
        <w:rPr>
          <w:color w:val="000000"/>
        </w:rPr>
      </w:pPr>
      <w:r w:rsidRPr="00A31022">
        <w:rPr>
          <w:color w:val="000000"/>
        </w:rPr>
        <w:tab/>
      </w:r>
      <w:r w:rsidRPr="00A31022">
        <w:rPr>
          <w:color w:val="0000FF"/>
        </w:rPr>
        <w:t>RETURN This</w:t>
      </w:r>
      <w:r w:rsidRPr="00A31022">
        <w:rPr>
          <w:color w:val="000000"/>
        </w:rPr>
        <w:t>.nToDos</w:t>
      </w:r>
    </w:p>
    <w:p w14:paraId="13F59BD8" w14:textId="77777777" w:rsidR="00DD1D4D" w:rsidRPr="00A31022" w:rsidRDefault="00DD1D4D" w:rsidP="000B3C86">
      <w:pPr>
        <w:pStyle w:val="code"/>
        <w:rPr>
          <w:color w:val="000000"/>
        </w:rPr>
      </w:pPr>
      <w:r w:rsidRPr="00A31022">
        <w:rPr>
          <w:color w:val="000000"/>
        </w:rPr>
        <w:tab/>
      </w:r>
    </w:p>
    <w:p w14:paraId="50685DB9" w14:textId="77777777" w:rsidR="00DD1D4D" w:rsidRPr="00A31022" w:rsidRDefault="00DD1D4D" w:rsidP="000B3C86">
      <w:pPr>
        <w:pStyle w:val="code"/>
        <w:rPr>
          <w:color w:val="000000"/>
        </w:rPr>
      </w:pPr>
      <w:r w:rsidRPr="00A31022">
        <w:rPr>
          <w:color w:val="000000"/>
        </w:rPr>
        <w:tab/>
      </w:r>
      <w:r w:rsidRPr="00A31022">
        <w:rPr>
          <w:color w:val="0000FF"/>
        </w:rPr>
        <w:t xml:space="preserve">PROCEDURE </w:t>
      </w:r>
      <w:r w:rsidRPr="00A31022">
        <w:rPr>
          <w:color w:val="000000"/>
        </w:rPr>
        <w:t>CloseToDos</w:t>
      </w:r>
    </w:p>
    <w:p w14:paraId="4EE05B25" w14:textId="77777777" w:rsidR="00DD1D4D" w:rsidRPr="00A31022" w:rsidRDefault="00DD1D4D" w:rsidP="000B3C86">
      <w:pPr>
        <w:pStyle w:val="code"/>
        <w:rPr>
          <w:color w:val="000000"/>
        </w:rPr>
      </w:pPr>
      <w:r w:rsidRPr="00A31022">
        <w:rPr>
          <w:color w:val="000000"/>
        </w:rPr>
        <w:tab/>
      </w:r>
      <w:r w:rsidRPr="00A31022">
        <w:rPr>
          <w:color w:val="0000FF"/>
        </w:rPr>
        <w:t xml:space="preserve">LPARAMETERS </w:t>
      </w:r>
      <w:r w:rsidRPr="00A31022">
        <w:rPr>
          <w:color w:val="000000"/>
        </w:rPr>
        <w:t>lLeaveOpen</w:t>
      </w:r>
    </w:p>
    <w:p w14:paraId="10158B96" w14:textId="77777777" w:rsidR="00DD1D4D" w:rsidRPr="00A31022" w:rsidRDefault="00DD1D4D" w:rsidP="000B3C86">
      <w:pPr>
        <w:pStyle w:val="code"/>
        <w:rPr>
          <w:color w:val="000000"/>
        </w:rPr>
      </w:pPr>
      <w:r w:rsidRPr="00A31022">
        <w:rPr>
          <w:color w:val="000000"/>
        </w:rPr>
        <w:tab/>
      </w:r>
      <w:r w:rsidRPr="00A31022">
        <w:rPr>
          <w:color w:val="0000FF"/>
        </w:rPr>
        <w:t xml:space="preserve">IF </w:t>
      </w:r>
      <w:r w:rsidRPr="00A31022">
        <w:rPr>
          <w:color w:val="000000"/>
        </w:rPr>
        <w:t>NOT lLeaveOpen</w:t>
      </w:r>
    </w:p>
    <w:p w14:paraId="2598B79C"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FF"/>
        </w:rPr>
        <w:t>USE IN SELECT</w:t>
      </w:r>
      <w:r w:rsidRPr="00A31022">
        <w:rPr>
          <w:color w:val="000000"/>
        </w:rPr>
        <w:t>("ToDos")</w:t>
      </w:r>
    </w:p>
    <w:p w14:paraId="6EC8A566" w14:textId="77777777" w:rsidR="00DD1D4D" w:rsidRPr="00A31022" w:rsidRDefault="00DD1D4D" w:rsidP="000B3C86">
      <w:pPr>
        <w:pStyle w:val="code"/>
        <w:rPr>
          <w:color w:val="0000FF"/>
        </w:rPr>
      </w:pPr>
      <w:r w:rsidRPr="00A31022">
        <w:rPr>
          <w:color w:val="000000"/>
        </w:rPr>
        <w:tab/>
      </w:r>
      <w:r w:rsidRPr="00A31022">
        <w:rPr>
          <w:color w:val="0000FF"/>
        </w:rPr>
        <w:t>ENDIF</w:t>
      </w:r>
    </w:p>
    <w:p w14:paraId="227E3012" w14:textId="77777777" w:rsidR="00DD1D4D" w:rsidRPr="00A31022" w:rsidRDefault="00DD1D4D" w:rsidP="000B3C86">
      <w:pPr>
        <w:pStyle w:val="code"/>
        <w:rPr>
          <w:color w:val="0000FF"/>
        </w:rPr>
      </w:pPr>
    </w:p>
    <w:p w14:paraId="5E06D94F" w14:textId="77777777" w:rsidR="00DD1D4D" w:rsidRPr="00A31022" w:rsidRDefault="00DD1D4D" w:rsidP="000B3C86">
      <w:pPr>
        <w:pStyle w:val="code"/>
        <w:rPr>
          <w:color w:val="0000FF"/>
        </w:rPr>
      </w:pPr>
      <w:r w:rsidRPr="00A31022">
        <w:rPr>
          <w:color w:val="0000FF"/>
        </w:rPr>
        <w:tab/>
        <w:t>PROCEDURE Complete</w:t>
      </w:r>
    </w:p>
    <w:p w14:paraId="47CBA36F" w14:textId="77777777" w:rsidR="00DD1D4D" w:rsidRPr="00A31022" w:rsidRDefault="00DD1D4D" w:rsidP="000B3C86">
      <w:pPr>
        <w:pStyle w:val="code"/>
        <w:rPr>
          <w:color w:val="000000"/>
        </w:rPr>
      </w:pPr>
      <w:r w:rsidRPr="00A31022">
        <w:rPr>
          <w:color w:val="0000FF"/>
        </w:rPr>
        <w:tab/>
      </w:r>
      <w:r w:rsidRPr="00A31022">
        <w:rPr>
          <w:color w:val="000000"/>
        </w:rPr>
        <w:t>oToDo =</w:t>
      </w:r>
      <w:r w:rsidRPr="00A31022">
        <w:rPr>
          <w:color w:val="0000FF"/>
        </w:rPr>
        <w:t>CREATEOBJECT</w:t>
      </w:r>
      <w:r w:rsidRPr="00A31022">
        <w:rPr>
          <w:color w:val="000000"/>
        </w:rPr>
        <w:t>("ToDo", ToDos.</w:t>
      </w:r>
      <w:r w:rsidRPr="00A31022">
        <w:rPr>
          <w:color w:val="0000FF"/>
        </w:rPr>
        <w:t>id</w:t>
      </w:r>
      <w:r w:rsidRPr="00A31022">
        <w:rPr>
          <w:color w:val="000000"/>
        </w:rPr>
        <w:t>)</w:t>
      </w:r>
    </w:p>
    <w:p w14:paraId="6A49BD34" w14:textId="77777777" w:rsidR="00DD1D4D" w:rsidRPr="00A31022" w:rsidRDefault="00DD1D4D" w:rsidP="000B3C86">
      <w:pPr>
        <w:pStyle w:val="code"/>
        <w:rPr>
          <w:color w:val="000000"/>
        </w:rPr>
      </w:pPr>
      <w:r w:rsidRPr="00A31022">
        <w:rPr>
          <w:color w:val="000000"/>
        </w:rPr>
        <w:tab/>
        <w:t>oToDo.oData.</w:t>
      </w:r>
      <w:r w:rsidRPr="00A31022">
        <w:rPr>
          <w:color w:val="0000FF"/>
        </w:rPr>
        <w:t>Completed</w:t>
      </w:r>
      <w:r w:rsidRPr="00A31022">
        <w:rPr>
          <w:color w:val="000000"/>
        </w:rPr>
        <w:t>=.t.</w:t>
      </w:r>
    </w:p>
    <w:p w14:paraId="29EC529A" w14:textId="77777777" w:rsidR="00DD1D4D" w:rsidRPr="00A31022" w:rsidRDefault="00DD1D4D" w:rsidP="000B3C86">
      <w:pPr>
        <w:pStyle w:val="code"/>
        <w:rPr>
          <w:color w:val="000000"/>
        </w:rPr>
      </w:pPr>
      <w:r w:rsidRPr="00A31022">
        <w:rPr>
          <w:color w:val="000000"/>
        </w:rPr>
        <w:tab/>
      </w:r>
      <w:r w:rsidRPr="00A31022">
        <w:rPr>
          <w:color w:val="0000FF"/>
        </w:rPr>
        <w:t xml:space="preserve">RETURN </w:t>
      </w:r>
      <w:r w:rsidRPr="00A31022">
        <w:rPr>
          <w:color w:val="000000"/>
        </w:rPr>
        <w:t>oToDo.</w:t>
      </w:r>
      <w:r w:rsidRPr="00A31022">
        <w:rPr>
          <w:color w:val="0000FF"/>
        </w:rPr>
        <w:t>Save</w:t>
      </w:r>
      <w:r w:rsidRPr="00A31022">
        <w:rPr>
          <w:color w:val="000000"/>
        </w:rPr>
        <w:t>()</w:t>
      </w:r>
    </w:p>
    <w:p w14:paraId="6A29A832" w14:textId="77777777" w:rsidR="00DD1D4D" w:rsidRPr="00A31022" w:rsidRDefault="00DD1D4D" w:rsidP="000B3C86">
      <w:pPr>
        <w:pStyle w:val="code"/>
        <w:rPr>
          <w:color w:val="000000"/>
        </w:rPr>
      </w:pPr>
    </w:p>
    <w:p w14:paraId="5B268697" w14:textId="77777777" w:rsidR="00DD1D4D" w:rsidRPr="00A31022" w:rsidRDefault="00DD1D4D" w:rsidP="000B3C86">
      <w:pPr>
        <w:pStyle w:val="code"/>
        <w:rPr>
          <w:color w:val="0000FF"/>
        </w:rPr>
      </w:pPr>
      <w:r w:rsidRPr="00A31022">
        <w:rPr>
          <w:color w:val="000000"/>
        </w:rPr>
        <w:tab/>
      </w:r>
      <w:r w:rsidRPr="00A31022">
        <w:rPr>
          <w:color w:val="0000FF"/>
        </w:rPr>
        <w:t>PROCEDURE Delete</w:t>
      </w:r>
    </w:p>
    <w:p w14:paraId="7006356E" w14:textId="77777777" w:rsidR="00DD1D4D" w:rsidRPr="00A31022" w:rsidRDefault="00DD1D4D" w:rsidP="000B3C86">
      <w:pPr>
        <w:pStyle w:val="code"/>
        <w:rPr>
          <w:color w:val="000000"/>
        </w:rPr>
      </w:pPr>
      <w:r w:rsidRPr="00A31022">
        <w:rPr>
          <w:color w:val="0000FF"/>
        </w:rPr>
        <w:tab/>
      </w:r>
      <w:r w:rsidRPr="00A31022">
        <w:rPr>
          <w:color w:val="000000"/>
        </w:rPr>
        <w:t>oToDo =</w:t>
      </w:r>
      <w:r w:rsidRPr="00A31022">
        <w:rPr>
          <w:color w:val="0000FF"/>
        </w:rPr>
        <w:t>CREATEOBJECT</w:t>
      </w:r>
      <w:r w:rsidRPr="00A31022">
        <w:rPr>
          <w:color w:val="000000"/>
        </w:rPr>
        <w:t>("ToDo", ToDos.</w:t>
      </w:r>
      <w:r w:rsidRPr="00A31022">
        <w:rPr>
          <w:color w:val="0000FF"/>
        </w:rPr>
        <w:t>id</w:t>
      </w:r>
      <w:r w:rsidRPr="00A31022">
        <w:rPr>
          <w:color w:val="000000"/>
        </w:rPr>
        <w:t>)</w:t>
      </w:r>
    </w:p>
    <w:p w14:paraId="393CB05A" w14:textId="77777777" w:rsidR="00DD1D4D" w:rsidRPr="00A31022" w:rsidRDefault="00DD1D4D" w:rsidP="000B3C86">
      <w:pPr>
        <w:pStyle w:val="code"/>
        <w:rPr>
          <w:color w:val="000000"/>
        </w:rPr>
      </w:pPr>
      <w:r w:rsidRPr="00A31022">
        <w:rPr>
          <w:color w:val="000000"/>
        </w:rPr>
        <w:tab/>
      </w:r>
      <w:r w:rsidRPr="00A31022">
        <w:rPr>
          <w:color w:val="0000FF"/>
        </w:rPr>
        <w:t xml:space="preserve">RETURN </w:t>
      </w:r>
      <w:r w:rsidRPr="00A31022">
        <w:rPr>
          <w:color w:val="000000"/>
        </w:rPr>
        <w:t>oToDo.</w:t>
      </w:r>
      <w:r w:rsidRPr="00A31022">
        <w:rPr>
          <w:color w:val="0000FF"/>
        </w:rPr>
        <w:t>Delete</w:t>
      </w:r>
      <w:r w:rsidRPr="00A31022">
        <w:rPr>
          <w:color w:val="000000"/>
        </w:rPr>
        <w:t>()</w:t>
      </w:r>
    </w:p>
    <w:p w14:paraId="697A598B" w14:textId="5CF829AE" w:rsidR="00DD1D4D" w:rsidRPr="00A31022" w:rsidRDefault="00DD1D4D" w:rsidP="000B3C86">
      <w:pPr>
        <w:pStyle w:val="code"/>
        <w:rPr>
          <w:color w:val="0000FF"/>
        </w:rPr>
      </w:pPr>
      <w:r w:rsidRPr="00A31022">
        <w:rPr>
          <w:color w:val="0000FF"/>
        </w:rPr>
        <w:t xml:space="preserve">ENDDEFINE </w:t>
      </w:r>
      <w:r>
        <w:rPr>
          <w:color w:val="0000FF"/>
        </w:rPr>
        <w:br w:type="column"/>
      </w:r>
    </w:p>
    <w:p w14:paraId="15CA2AC0" w14:textId="77777777" w:rsidR="00DD1D4D" w:rsidRPr="00A31022" w:rsidRDefault="00DD1D4D" w:rsidP="000B3C86">
      <w:pPr>
        <w:pStyle w:val="code"/>
      </w:pPr>
      <w:r w:rsidRPr="00A31022">
        <w:t>* In</w:t>
      </w:r>
      <w:r>
        <w:t>di</w:t>
      </w:r>
      <w:r w:rsidRPr="00A31022">
        <w:t>vidual ToDo</w:t>
      </w:r>
    </w:p>
    <w:p w14:paraId="07D6C7E4" w14:textId="77777777" w:rsidR="00DD1D4D" w:rsidRPr="00A31022" w:rsidRDefault="00DD1D4D" w:rsidP="000B3C86">
      <w:pPr>
        <w:pStyle w:val="code"/>
        <w:rPr>
          <w:color w:val="0000FF"/>
        </w:rPr>
      </w:pPr>
      <w:r w:rsidRPr="00A31022">
        <w:rPr>
          <w:color w:val="0000FF"/>
        </w:rPr>
        <w:t xml:space="preserve">DEFINE CLASS </w:t>
      </w:r>
      <w:r w:rsidRPr="00A31022">
        <w:rPr>
          <w:b/>
          <w:bCs/>
          <w:color w:val="000000"/>
        </w:rPr>
        <w:t>ToDo</w:t>
      </w:r>
      <w:r w:rsidRPr="00A31022">
        <w:rPr>
          <w:color w:val="000000"/>
        </w:rPr>
        <w:t xml:space="preserve"> </w:t>
      </w:r>
      <w:r w:rsidRPr="00A31022">
        <w:rPr>
          <w:color w:val="0000FF"/>
        </w:rPr>
        <w:t>AS Custom</w:t>
      </w:r>
    </w:p>
    <w:p w14:paraId="55BF3BE3" w14:textId="77777777" w:rsidR="00DD1D4D" w:rsidRPr="00A31022" w:rsidRDefault="00DD1D4D" w:rsidP="000B3C86">
      <w:pPr>
        <w:pStyle w:val="code"/>
        <w:rPr>
          <w:color w:val="000000"/>
        </w:rPr>
      </w:pPr>
      <w:r w:rsidRPr="00A31022">
        <w:rPr>
          <w:color w:val="0000FF"/>
        </w:rPr>
        <w:tab/>
        <w:t xml:space="preserve">Name </w:t>
      </w:r>
      <w:r w:rsidRPr="00A31022">
        <w:rPr>
          <w:color w:val="000000"/>
        </w:rPr>
        <w:t>= "ToDo"</w:t>
      </w:r>
    </w:p>
    <w:p w14:paraId="246946F0" w14:textId="77777777" w:rsidR="00DD1D4D" w:rsidRPr="00A31022" w:rsidRDefault="00DD1D4D" w:rsidP="000B3C86">
      <w:pPr>
        <w:pStyle w:val="code"/>
        <w:rPr>
          <w:color w:val="000000"/>
        </w:rPr>
      </w:pPr>
      <w:r w:rsidRPr="00A31022">
        <w:rPr>
          <w:color w:val="000000"/>
        </w:rPr>
        <w:tab/>
        <w:t>cId = ""</w:t>
      </w:r>
    </w:p>
    <w:p w14:paraId="75D325FF" w14:textId="77777777" w:rsidR="00DD1D4D" w:rsidRPr="00A31022" w:rsidRDefault="00DD1D4D" w:rsidP="000B3C86">
      <w:pPr>
        <w:pStyle w:val="code"/>
        <w:rPr>
          <w:color w:val="000000"/>
        </w:rPr>
      </w:pPr>
      <w:r w:rsidRPr="00A31022">
        <w:rPr>
          <w:color w:val="000000"/>
        </w:rPr>
        <w:tab/>
        <w:t>oData = .null.</w:t>
      </w:r>
    </w:p>
    <w:p w14:paraId="4065AC69" w14:textId="77777777" w:rsidR="00DD1D4D" w:rsidRPr="00A31022" w:rsidRDefault="00DD1D4D" w:rsidP="000B3C86">
      <w:pPr>
        <w:pStyle w:val="code"/>
        <w:rPr>
          <w:color w:val="000000"/>
        </w:rPr>
      </w:pPr>
      <w:r w:rsidRPr="00A31022">
        <w:rPr>
          <w:color w:val="000000"/>
        </w:rPr>
        <w:tab/>
        <w:t>lNew = .f.</w:t>
      </w:r>
    </w:p>
    <w:p w14:paraId="17940CE4" w14:textId="77777777" w:rsidR="00DD1D4D" w:rsidRPr="00A31022" w:rsidRDefault="00DD1D4D" w:rsidP="000B3C86">
      <w:pPr>
        <w:pStyle w:val="code"/>
        <w:rPr>
          <w:color w:val="000000"/>
        </w:rPr>
      </w:pPr>
      <w:r w:rsidRPr="00A31022">
        <w:rPr>
          <w:color w:val="000000"/>
        </w:rPr>
        <w:tab/>
        <w:t>lSaved = .f.</w:t>
      </w:r>
    </w:p>
    <w:p w14:paraId="25BF4B04" w14:textId="77777777" w:rsidR="00DD1D4D" w:rsidRPr="00A31022" w:rsidRDefault="00DD1D4D" w:rsidP="000B3C86">
      <w:pPr>
        <w:pStyle w:val="code"/>
        <w:rPr>
          <w:color w:val="000000"/>
        </w:rPr>
      </w:pPr>
      <w:r w:rsidRPr="00A31022">
        <w:rPr>
          <w:color w:val="000000"/>
        </w:rPr>
        <w:tab/>
        <w:t>lLoaded = .f.</w:t>
      </w:r>
    </w:p>
    <w:p w14:paraId="36AD972B" w14:textId="77777777" w:rsidR="00DD1D4D" w:rsidRPr="00A31022" w:rsidRDefault="00DD1D4D" w:rsidP="000B3C86">
      <w:pPr>
        <w:pStyle w:val="code"/>
        <w:rPr>
          <w:color w:val="000000"/>
        </w:rPr>
      </w:pPr>
      <w:r w:rsidRPr="00A31022">
        <w:rPr>
          <w:color w:val="000000"/>
        </w:rPr>
        <w:tab/>
        <w:t>oException = .null.</w:t>
      </w:r>
    </w:p>
    <w:p w14:paraId="3C8D27BC" w14:textId="77777777" w:rsidR="00DD1D4D" w:rsidRPr="00A31022" w:rsidRDefault="00DD1D4D" w:rsidP="000B3C86">
      <w:pPr>
        <w:pStyle w:val="code"/>
        <w:rPr>
          <w:color w:val="000000"/>
        </w:rPr>
      </w:pPr>
    </w:p>
    <w:p w14:paraId="0E3A2C58" w14:textId="77777777" w:rsidR="00DD1D4D" w:rsidRPr="00A31022" w:rsidRDefault="00DD1D4D" w:rsidP="000B3C86">
      <w:pPr>
        <w:pStyle w:val="code"/>
        <w:rPr>
          <w:color w:val="000000"/>
        </w:rPr>
      </w:pPr>
    </w:p>
    <w:p w14:paraId="68C3E5A9" w14:textId="77777777" w:rsidR="00DD1D4D" w:rsidRPr="00A31022" w:rsidRDefault="00DD1D4D" w:rsidP="000B3C86">
      <w:pPr>
        <w:pStyle w:val="code"/>
        <w:rPr>
          <w:color w:val="0000FF"/>
        </w:rPr>
      </w:pPr>
      <w:r w:rsidRPr="00A31022">
        <w:rPr>
          <w:color w:val="000000"/>
        </w:rPr>
        <w:tab/>
      </w:r>
      <w:r w:rsidRPr="00A31022">
        <w:rPr>
          <w:color w:val="0000FF"/>
        </w:rPr>
        <w:t>PROCEDURE Init</w:t>
      </w:r>
    </w:p>
    <w:p w14:paraId="3E4E7F5A" w14:textId="77777777" w:rsidR="00DD1D4D" w:rsidRPr="00A31022" w:rsidRDefault="00DD1D4D" w:rsidP="000B3C86">
      <w:pPr>
        <w:pStyle w:val="code"/>
        <w:rPr>
          <w:color w:val="000000"/>
        </w:rPr>
      </w:pPr>
      <w:r w:rsidRPr="00A31022">
        <w:rPr>
          <w:color w:val="0000FF"/>
        </w:rPr>
        <w:tab/>
        <w:t xml:space="preserve">LPARAMETERS </w:t>
      </w:r>
      <w:r w:rsidRPr="00A31022">
        <w:rPr>
          <w:color w:val="000000"/>
        </w:rPr>
        <w:t>cId</w:t>
      </w:r>
    </w:p>
    <w:p w14:paraId="64787C4E" w14:textId="77777777" w:rsidR="00DD1D4D" w:rsidRPr="00A31022" w:rsidRDefault="00DD1D4D" w:rsidP="000B3C86">
      <w:pPr>
        <w:pStyle w:val="code"/>
        <w:rPr>
          <w:color w:val="000000"/>
        </w:rPr>
      </w:pPr>
      <w:r w:rsidRPr="00A31022">
        <w:rPr>
          <w:color w:val="000000"/>
        </w:rPr>
        <w:tab/>
      </w:r>
      <w:r w:rsidRPr="00A31022">
        <w:rPr>
          <w:color w:val="0000FF"/>
        </w:rPr>
        <w:t>This</w:t>
      </w:r>
      <w:r w:rsidRPr="00A31022">
        <w:rPr>
          <w:color w:val="000000"/>
        </w:rPr>
        <w:t>.cId = cId</w:t>
      </w:r>
    </w:p>
    <w:p w14:paraId="7D45A9A7" w14:textId="77777777" w:rsidR="00DD1D4D" w:rsidRPr="00A31022" w:rsidRDefault="00DD1D4D" w:rsidP="000B3C86">
      <w:pPr>
        <w:pStyle w:val="code"/>
        <w:rPr>
          <w:color w:val="000000"/>
        </w:rPr>
      </w:pPr>
      <w:r w:rsidRPr="00A31022">
        <w:rPr>
          <w:color w:val="000000"/>
        </w:rPr>
        <w:tab/>
      </w:r>
      <w:r w:rsidRPr="00A31022">
        <w:rPr>
          <w:color w:val="0000FF"/>
        </w:rPr>
        <w:t>IF EMPTY</w:t>
      </w:r>
      <w:r w:rsidRPr="00A31022">
        <w:rPr>
          <w:color w:val="000000"/>
        </w:rPr>
        <w:t>(cId)</w:t>
      </w:r>
    </w:p>
    <w:p w14:paraId="748A6C64"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FF"/>
        </w:rPr>
        <w:t>This</w:t>
      </w:r>
      <w:r w:rsidRPr="00A31022">
        <w:rPr>
          <w:color w:val="000000"/>
        </w:rPr>
        <w:t>.New()</w:t>
      </w:r>
    </w:p>
    <w:p w14:paraId="7D6D3AED" w14:textId="77777777" w:rsidR="00DD1D4D" w:rsidRPr="00A31022" w:rsidRDefault="00DD1D4D" w:rsidP="000B3C86">
      <w:pPr>
        <w:pStyle w:val="code"/>
        <w:rPr>
          <w:color w:val="0000FF"/>
        </w:rPr>
      </w:pPr>
      <w:r w:rsidRPr="00A31022">
        <w:rPr>
          <w:color w:val="000000"/>
        </w:rPr>
        <w:tab/>
      </w:r>
      <w:r w:rsidRPr="00A31022">
        <w:rPr>
          <w:color w:val="0000FF"/>
        </w:rPr>
        <w:t xml:space="preserve">ELSE </w:t>
      </w:r>
    </w:p>
    <w:p w14:paraId="627A8703" w14:textId="77777777" w:rsidR="00DD1D4D" w:rsidRPr="00A31022" w:rsidRDefault="00DD1D4D" w:rsidP="000B3C86">
      <w:pPr>
        <w:pStyle w:val="code"/>
        <w:rPr>
          <w:color w:val="000000"/>
        </w:rPr>
      </w:pPr>
      <w:r w:rsidRPr="00A31022">
        <w:rPr>
          <w:color w:val="0000FF"/>
        </w:rPr>
        <w:tab/>
      </w:r>
      <w:r w:rsidRPr="00A31022">
        <w:rPr>
          <w:color w:val="0000FF"/>
        </w:rPr>
        <w:tab/>
        <w:t>This</w:t>
      </w:r>
      <w:r w:rsidRPr="00A31022">
        <w:rPr>
          <w:color w:val="000000"/>
        </w:rPr>
        <w:t>.</w:t>
      </w:r>
      <w:r w:rsidRPr="00A31022">
        <w:rPr>
          <w:color w:val="0000FF"/>
        </w:rPr>
        <w:t>Load</w:t>
      </w:r>
      <w:r w:rsidRPr="00A31022">
        <w:rPr>
          <w:color w:val="000000"/>
        </w:rPr>
        <w:t>(</w:t>
      </w:r>
      <w:r w:rsidRPr="00A31022">
        <w:rPr>
          <w:color w:val="0000FF"/>
        </w:rPr>
        <w:t>This</w:t>
      </w:r>
      <w:r w:rsidRPr="00A31022">
        <w:rPr>
          <w:color w:val="000000"/>
        </w:rPr>
        <w:t>.cId)</w:t>
      </w:r>
    </w:p>
    <w:p w14:paraId="119A741B" w14:textId="77777777" w:rsidR="00DD1D4D" w:rsidRPr="00A31022" w:rsidRDefault="00DD1D4D" w:rsidP="000B3C86">
      <w:pPr>
        <w:pStyle w:val="code"/>
        <w:rPr>
          <w:color w:val="0000FF"/>
        </w:rPr>
      </w:pPr>
      <w:r w:rsidRPr="00A31022">
        <w:rPr>
          <w:color w:val="000000"/>
        </w:rPr>
        <w:tab/>
      </w:r>
      <w:r w:rsidRPr="00A31022">
        <w:rPr>
          <w:color w:val="0000FF"/>
        </w:rPr>
        <w:t xml:space="preserve">ENDIF </w:t>
      </w:r>
    </w:p>
    <w:p w14:paraId="6D64E681" w14:textId="77777777" w:rsidR="00DD1D4D" w:rsidRPr="00A31022" w:rsidRDefault="00DD1D4D" w:rsidP="000B3C86">
      <w:pPr>
        <w:pStyle w:val="code"/>
        <w:rPr>
          <w:color w:val="0000FF"/>
        </w:rPr>
      </w:pPr>
      <w:r w:rsidRPr="00A31022">
        <w:rPr>
          <w:color w:val="0000FF"/>
        </w:rPr>
        <w:tab/>
        <w:t>ENDPROC</w:t>
      </w:r>
    </w:p>
    <w:p w14:paraId="52EBD3A1" w14:textId="77777777" w:rsidR="00DD1D4D" w:rsidRPr="00A31022" w:rsidRDefault="00DD1D4D" w:rsidP="000B3C86">
      <w:pPr>
        <w:pStyle w:val="code"/>
        <w:rPr>
          <w:color w:val="0000FF"/>
        </w:rPr>
      </w:pPr>
    </w:p>
    <w:p w14:paraId="3C22AF90" w14:textId="77777777" w:rsidR="00DD1D4D" w:rsidRPr="00A31022" w:rsidRDefault="00DD1D4D" w:rsidP="000B3C86">
      <w:pPr>
        <w:pStyle w:val="code"/>
        <w:rPr>
          <w:color w:val="0000FF"/>
        </w:rPr>
      </w:pPr>
    </w:p>
    <w:p w14:paraId="19B60C9E" w14:textId="77777777" w:rsidR="00DD1D4D" w:rsidRPr="00A31022" w:rsidRDefault="00DD1D4D" w:rsidP="000B3C86">
      <w:pPr>
        <w:pStyle w:val="code"/>
        <w:rPr>
          <w:color w:val="000000"/>
        </w:rPr>
      </w:pPr>
      <w:r w:rsidRPr="00A31022">
        <w:rPr>
          <w:color w:val="0000FF"/>
        </w:rPr>
        <w:tab/>
        <w:t xml:space="preserve">PROCEDURE </w:t>
      </w:r>
      <w:r w:rsidRPr="00A31022">
        <w:rPr>
          <w:color w:val="000000"/>
        </w:rPr>
        <w:t>New</w:t>
      </w:r>
    </w:p>
    <w:p w14:paraId="780ED30D" w14:textId="77777777" w:rsidR="00DD1D4D" w:rsidRPr="00A31022" w:rsidRDefault="00DD1D4D" w:rsidP="000B3C86">
      <w:pPr>
        <w:pStyle w:val="code"/>
        <w:rPr>
          <w:color w:val="000000"/>
        </w:rPr>
      </w:pPr>
      <w:r w:rsidRPr="00A31022">
        <w:rPr>
          <w:color w:val="000000"/>
        </w:rPr>
        <w:tab/>
        <w:t xml:space="preserve">lUsed = </w:t>
      </w:r>
      <w:r w:rsidRPr="00A31022">
        <w:rPr>
          <w:color w:val="0000FF"/>
        </w:rPr>
        <w:t>This</w:t>
      </w:r>
      <w:r w:rsidRPr="00A31022">
        <w:rPr>
          <w:color w:val="000000"/>
        </w:rPr>
        <w:t>.OpenToDos()</w:t>
      </w:r>
    </w:p>
    <w:p w14:paraId="6BC388C4" w14:textId="77777777" w:rsidR="00DD1D4D" w:rsidRPr="00A31022" w:rsidRDefault="00DD1D4D" w:rsidP="000B3C86">
      <w:pPr>
        <w:pStyle w:val="code"/>
        <w:rPr>
          <w:color w:val="0000FF"/>
        </w:rPr>
      </w:pPr>
      <w:r w:rsidRPr="00A31022">
        <w:rPr>
          <w:color w:val="000000"/>
        </w:rPr>
        <w:tab/>
      </w:r>
      <w:r w:rsidRPr="00A31022">
        <w:rPr>
          <w:color w:val="0000FF"/>
        </w:rPr>
        <w:t>SCATTER BLANK NAME This</w:t>
      </w:r>
      <w:r w:rsidRPr="00A31022">
        <w:rPr>
          <w:color w:val="000000"/>
        </w:rPr>
        <w:t xml:space="preserve">.oData </w:t>
      </w:r>
      <w:r w:rsidRPr="00A31022">
        <w:rPr>
          <w:color w:val="0000FF"/>
        </w:rPr>
        <w:t>MEMO</w:t>
      </w:r>
    </w:p>
    <w:p w14:paraId="4762A889" w14:textId="77777777" w:rsidR="00DD1D4D" w:rsidRPr="00A31022" w:rsidRDefault="00DD1D4D" w:rsidP="000B3C86">
      <w:pPr>
        <w:pStyle w:val="code"/>
        <w:rPr>
          <w:color w:val="000000"/>
        </w:rPr>
      </w:pPr>
      <w:r w:rsidRPr="00A31022">
        <w:rPr>
          <w:color w:val="0000FF"/>
        </w:rPr>
        <w:tab/>
        <w:t>This</w:t>
      </w:r>
      <w:r w:rsidRPr="00A31022">
        <w:rPr>
          <w:color w:val="000000"/>
        </w:rPr>
        <w:t xml:space="preserve">.lNew = .t. </w:t>
      </w:r>
    </w:p>
    <w:p w14:paraId="2EE867D0" w14:textId="77777777" w:rsidR="00DD1D4D" w:rsidRPr="00A31022" w:rsidRDefault="00DD1D4D" w:rsidP="000B3C86">
      <w:pPr>
        <w:pStyle w:val="code"/>
        <w:rPr>
          <w:color w:val="000000"/>
        </w:rPr>
      </w:pPr>
      <w:r w:rsidRPr="00A31022">
        <w:rPr>
          <w:color w:val="000000"/>
        </w:rPr>
        <w:tab/>
      </w:r>
      <w:r w:rsidRPr="00A31022">
        <w:rPr>
          <w:color w:val="0000FF"/>
        </w:rPr>
        <w:t>This</w:t>
      </w:r>
      <w:r w:rsidRPr="00A31022">
        <w:rPr>
          <w:color w:val="000000"/>
        </w:rPr>
        <w:t>.CloseTodos(lUsed)</w:t>
      </w:r>
    </w:p>
    <w:p w14:paraId="24E35A73" w14:textId="77777777" w:rsidR="00DD1D4D" w:rsidRPr="00A31022" w:rsidRDefault="00DD1D4D" w:rsidP="000B3C86">
      <w:pPr>
        <w:pStyle w:val="code"/>
        <w:rPr>
          <w:color w:val="000000"/>
        </w:rPr>
      </w:pPr>
      <w:r w:rsidRPr="00A31022">
        <w:rPr>
          <w:color w:val="000000"/>
        </w:rPr>
        <w:tab/>
      </w:r>
      <w:r w:rsidRPr="00A31022">
        <w:rPr>
          <w:color w:val="0000FF"/>
        </w:rPr>
        <w:t>RETURN This</w:t>
      </w:r>
      <w:r w:rsidRPr="00A31022">
        <w:rPr>
          <w:color w:val="000000"/>
        </w:rPr>
        <w:t>.oData</w:t>
      </w:r>
    </w:p>
    <w:p w14:paraId="4111B6FC" w14:textId="77777777" w:rsidR="00DD1D4D" w:rsidRPr="00A31022" w:rsidRDefault="00DD1D4D" w:rsidP="000B3C86">
      <w:pPr>
        <w:pStyle w:val="code"/>
        <w:rPr>
          <w:color w:val="000000"/>
        </w:rPr>
      </w:pPr>
    </w:p>
    <w:p w14:paraId="5FA5A6C7" w14:textId="77777777" w:rsidR="00DD1D4D" w:rsidRPr="00A31022" w:rsidRDefault="00DD1D4D" w:rsidP="000B3C86">
      <w:pPr>
        <w:pStyle w:val="code"/>
        <w:rPr>
          <w:color w:val="000000"/>
        </w:rPr>
      </w:pPr>
    </w:p>
    <w:p w14:paraId="70FC1A33" w14:textId="77777777" w:rsidR="00DD1D4D" w:rsidRPr="00A31022" w:rsidRDefault="00DD1D4D" w:rsidP="000B3C86">
      <w:pPr>
        <w:pStyle w:val="code"/>
        <w:rPr>
          <w:color w:val="0000FF"/>
        </w:rPr>
      </w:pPr>
      <w:r w:rsidRPr="00A31022">
        <w:rPr>
          <w:color w:val="000000"/>
        </w:rPr>
        <w:tab/>
      </w:r>
      <w:r w:rsidRPr="00A31022">
        <w:rPr>
          <w:color w:val="0000FF"/>
        </w:rPr>
        <w:t>PROCEDURE Load</w:t>
      </w:r>
    </w:p>
    <w:p w14:paraId="128604AD" w14:textId="77777777" w:rsidR="00DD1D4D" w:rsidRPr="00A31022" w:rsidRDefault="00DD1D4D" w:rsidP="000B3C86">
      <w:pPr>
        <w:pStyle w:val="code"/>
        <w:rPr>
          <w:color w:val="000000"/>
        </w:rPr>
      </w:pPr>
      <w:r w:rsidRPr="00A31022">
        <w:rPr>
          <w:color w:val="0000FF"/>
        </w:rPr>
        <w:tab/>
        <w:t xml:space="preserve">LPARAMETERS </w:t>
      </w:r>
      <w:r w:rsidRPr="00A31022">
        <w:rPr>
          <w:color w:val="000000"/>
        </w:rPr>
        <w:t>cId</w:t>
      </w:r>
    </w:p>
    <w:p w14:paraId="3A6E14EC" w14:textId="77777777" w:rsidR="00DD1D4D" w:rsidRPr="00A31022" w:rsidRDefault="00DD1D4D" w:rsidP="000B3C86">
      <w:pPr>
        <w:pStyle w:val="code"/>
        <w:rPr>
          <w:color w:val="000000"/>
        </w:rPr>
      </w:pPr>
      <w:r w:rsidRPr="00A31022">
        <w:rPr>
          <w:color w:val="000000"/>
        </w:rPr>
        <w:tab/>
      </w:r>
      <w:r w:rsidRPr="00A31022">
        <w:rPr>
          <w:color w:val="0000FF"/>
        </w:rPr>
        <w:t xml:space="preserve">LOCAL </w:t>
      </w:r>
      <w:r w:rsidRPr="00A31022">
        <w:rPr>
          <w:color w:val="000000"/>
        </w:rPr>
        <w:t>lUsed</w:t>
      </w:r>
    </w:p>
    <w:p w14:paraId="2C2584CB" w14:textId="77777777" w:rsidR="00DD1D4D" w:rsidRPr="00A31022" w:rsidRDefault="00DD1D4D" w:rsidP="000B3C86">
      <w:pPr>
        <w:pStyle w:val="code"/>
        <w:rPr>
          <w:color w:val="000000"/>
        </w:rPr>
      </w:pPr>
      <w:r w:rsidRPr="00A31022">
        <w:rPr>
          <w:color w:val="000000"/>
        </w:rPr>
        <w:tab/>
        <w:t xml:space="preserve">cId = </w:t>
      </w:r>
      <w:r w:rsidRPr="00A31022">
        <w:rPr>
          <w:color w:val="0000FF"/>
        </w:rPr>
        <w:t>EVL</w:t>
      </w:r>
      <w:r w:rsidRPr="00A31022">
        <w:rPr>
          <w:color w:val="000000"/>
        </w:rPr>
        <w:t>(cId,</w:t>
      </w:r>
      <w:r w:rsidRPr="00A31022">
        <w:rPr>
          <w:color w:val="0000FF"/>
        </w:rPr>
        <w:t>This</w:t>
      </w:r>
      <w:r w:rsidRPr="00A31022">
        <w:rPr>
          <w:color w:val="000000"/>
        </w:rPr>
        <w:t>.cId)</w:t>
      </w:r>
    </w:p>
    <w:p w14:paraId="3664182B" w14:textId="77777777" w:rsidR="00DD1D4D" w:rsidRPr="00A31022" w:rsidRDefault="00DD1D4D" w:rsidP="000B3C86">
      <w:pPr>
        <w:pStyle w:val="code"/>
        <w:rPr>
          <w:color w:val="000000"/>
        </w:rPr>
      </w:pPr>
      <w:r w:rsidRPr="00A31022">
        <w:rPr>
          <w:color w:val="000000"/>
        </w:rPr>
        <w:tab/>
      </w:r>
      <w:r w:rsidRPr="00A31022">
        <w:rPr>
          <w:color w:val="0000FF"/>
        </w:rPr>
        <w:t xml:space="preserve">IF </w:t>
      </w:r>
      <w:r w:rsidRPr="00A31022">
        <w:rPr>
          <w:color w:val="000000"/>
        </w:rPr>
        <w:t xml:space="preserve">NOT </w:t>
      </w:r>
      <w:r w:rsidRPr="00A31022">
        <w:rPr>
          <w:color w:val="0000FF"/>
        </w:rPr>
        <w:t>EMPTY</w:t>
      </w:r>
      <w:r w:rsidRPr="00A31022">
        <w:rPr>
          <w:color w:val="000000"/>
        </w:rPr>
        <w:t>(cId)</w:t>
      </w:r>
    </w:p>
    <w:p w14:paraId="38FFFAD8" w14:textId="77777777" w:rsidR="00DD1D4D" w:rsidRPr="00A31022" w:rsidRDefault="00DD1D4D" w:rsidP="000B3C86">
      <w:pPr>
        <w:pStyle w:val="code"/>
        <w:rPr>
          <w:color w:val="0000FF"/>
        </w:rPr>
      </w:pPr>
      <w:r w:rsidRPr="00A31022">
        <w:rPr>
          <w:color w:val="000000"/>
        </w:rPr>
        <w:tab/>
      </w:r>
      <w:r w:rsidRPr="00A31022">
        <w:rPr>
          <w:color w:val="000000"/>
        </w:rPr>
        <w:tab/>
      </w:r>
      <w:r w:rsidRPr="00A31022">
        <w:rPr>
          <w:color w:val="0000FF"/>
        </w:rPr>
        <w:t xml:space="preserve">TRY </w:t>
      </w:r>
    </w:p>
    <w:p w14:paraId="4F470669" w14:textId="77777777" w:rsidR="00DD1D4D" w:rsidRPr="00A31022" w:rsidRDefault="00DD1D4D" w:rsidP="000B3C86">
      <w:pPr>
        <w:pStyle w:val="code"/>
        <w:rPr>
          <w:color w:val="000000"/>
        </w:rPr>
      </w:pPr>
      <w:r w:rsidRPr="00A31022">
        <w:rPr>
          <w:color w:val="0000FF"/>
        </w:rPr>
        <w:tab/>
      </w:r>
      <w:r w:rsidRPr="00A31022">
        <w:rPr>
          <w:color w:val="0000FF"/>
        </w:rPr>
        <w:tab/>
      </w:r>
      <w:r w:rsidRPr="00A31022">
        <w:rPr>
          <w:color w:val="0000FF"/>
        </w:rPr>
        <w:tab/>
      </w:r>
      <w:r w:rsidRPr="00A31022">
        <w:rPr>
          <w:color w:val="000000"/>
        </w:rPr>
        <w:t xml:space="preserve">lUsed = </w:t>
      </w:r>
      <w:r w:rsidRPr="00A31022">
        <w:rPr>
          <w:color w:val="0000FF"/>
        </w:rPr>
        <w:t>This</w:t>
      </w:r>
      <w:r w:rsidRPr="00A31022">
        <w:rPr>
          <w:color w:val="000000"/>
        </w:rPr>
        <w:t>.OpenToDos()</w:t>
      </w:r>
    </w:p>
    <w:p w14:paraId="72CDD118"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00"/>
        </w:rPr>
        <w:tab/>
      </w:r>
      <w:r w:rsidRPr="00A31022">
        <w:rPr>
          <w:color w:val="0000FF"/>
        </w:rPr>
        <w:t xml:space="preserve">LOCATE FOR id </w:t>
      </w:r>
      <w:r w:rsidRPr="00A31022">
        <w:rPr>
          <w:color w:val="000000"/>
        </w:rPr>
        <w:t>= cId</w:t>
      </w:r>
    </w:p>
    <w:p w14:paraId="5CDB7596"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00"/>
        </w:rPr>
        <w:tab/>
      </w:r>
      <w:r w:rsidRPr="00A31022">
        <w:rPr>
          <w:color w:val="0000FF"/>
        </w:rPr>
        <w:t>IF FOUND</w:t>
      </w:r>
      <w:r w:rsidRPr="00A31022">
        <w:rPr>
          <w:color w:val="000000"/>
        </w:rPr>
        <w:t>()</w:t>
      </w:r>
    </w:p>
    <w:p w14:paraId="6A3ADCAC" w14:textId="77777777" w:rsidR="00DD1D4D" w:rsidRPr="00A31022" w:rsidRDefault="00DD1D4D" w:rsidP="000B3C86">
      <w:pPr>
        <w:pStyle w:val="code"/>
        <w:rPr>
          <w:color w:val="0000FF"/>
        </w:rPr>
      </w:pPr>
      <w:r w:rsidRPr="00A31022">
        <w:rPr>
          <w:color w:val="000000"/>
        </w:rPr>
        <w:tab/>
      </w:r>
      <w:r w:rsidRPr="00A31022">
        <w:rPr>
          <w:color w:val="000000"/>
        </w:rPr>
        <w:tab/>
      </w:r>
      <w:r w:rsidRPr="00A31022">
        <w:rPr>
          <w:color w:val="000000"/>
        </w:rPr>
        <w:tab/>
      </w:r>
      <w:r w:rsidRPr="00A31022">
        <w:rPr>
          <w:color w:val="000000"/>
        </w:rPr>
        <w:tab/>
      </w:r>
      <w:r w:rsidRPr="00A31022">
        <w:rPr>
          <w:color w:val="0000FF"/>
        </w:rPr>
        <w:t>SCATTER NAME This</w:t>
      </w:r>
      <w:r w:rsidRPr="00A31022">
        <w:rPr>
          <w:color w:val="000000"/>
        </w:rPr>
        <w:t xml:space="preserve">.oData </w:t>
      </w:r>
      <w:r w:rsidRPr="00A31022">
        <w:rPr>
          <w:color w:val="0000FF"/>
        </w:rPr>
        <w:t>MEMO</w:t>
      </w:r>
    </w:p>
    <w:p w14:paraId="6F30A2E0" w14:textId="77777777" w:rsidR="00DD1D4D" w:rsidRPr="00A31022" w:rsidRDefault="00DD1D4D" w:rsidP="000B3C86">
      <w:pPr>
        <w:pStyle w:val="code"/>
        <w:rPr>
          <w:color w:val="000000"/>
        </w:rPr>
      </w:pPr>
      <w:r w:rsidRPr="00A31022">
        <w:rPr>
          <w:color w:val="0000FF"/>
        </w:rPr>
        <w:tab/>
      </w:r>
      <w:r w:rsidRPr="00A31022">
        <w:rPr>
          <w:color w:val="0000FF"/>
        </w:rPr>
        <w:tab/>
      </w:r>
      <w:r w:rsidRPr="00A31022">
        <w:rPr>
          <w:color w:val="0000FF"/>
        </w:rPr>
        <w:tab/>
      </w:r>
      <w:r w:rsidRPr="00A31022">
        <w:rPr>
          <w:color w:val="0000FF"/>
        </w:rPr>
        <w:tab/>
        <w:t>This</w:t>
      </w:r>
      <w:r w:rsidRPr="00A31022">
        <w:rPr>
          <w:color w:val="000000"/>
        </w:rPr>
        <w:t xml:space="preserve">.cId = cId </w:t>
      </w:r>
    </w:p>
    <w:p w14:paraId="37E556E6"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00"/>
        </w:rPr>
        <w:tab/>
      </w:r>
      <w:r w:rsidRPr="00A31022">
        <w:rPr>
          <w:color w:val="000000"/>
        </w:rPr>
        <w:tab/>
      </w:r>
      <w:r w:rsidRPr="00A31022">
        <w:rPr>
          <w:color w:val="0000FF"/>
        </w:rPr>
        <w:t>This</w:t>
      </w:r>
      <w:r w:rsidRPr="00A31022">
        <w:rPr>
          <w:color w:val="000000"/>
        </w:rPr>
        <w:t>.lLoaded = .t.</w:t>
      </w:r>
    </w:p>
    <w:p w14:paraId="74438234"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00"/>
        </w:rPr>
        <w:tab/>
      </w:r>
      <w:r w:rsidRPr="00A31022">
        <w:rPr>
          <w:color w:val="000000"/>
        </w:rPr>
        <w:tab/>
      </w:r>
      <w:r w:rsidRPr="00A31022">
        <w:rPr>
          <w:color w:val="0000FF"/>
        </w:rPr>
        <w:t>This</w:t>
      </w:r>
      <w:r w:rsidRPr="00A31022">
        <w:rPr>
          <w:color w:val="000000"/>
        </w:rPr>
        <w:t>.lNew = .f.</w:t>
      </w:r>
    </w:p>
    <w:p w14:paraId="5CE6FE20" w14:textId="77777777" w:rsidR="00DD1D4D" w:rsidRPr="00A31022" w:rsidRDefault="00DD1D4D" w:rsidP="000B3C86">
      <w:pPr>
        <w:pStyle w:val="code"/>
        <w:rPr>
          <w:color w:val="0000FF"/>
        </w:rPr>
      </w:pPr>
      <w:r w:rsidRPr="00A31022">
        <w:rPr>
          <w:color w:val="000000"/>
        </w:rPr>
        <w:tab/>
      </w:r>
      <w:r w:rsidRPr="00A31022">
        <w:rPr>
          <w:color w:val="000000"/>
        </w:rPr>
        <w:tab/>
      </w:r>
      <w:r w:rsidRPr="00A31022">
        <w:rPr>
          <w:color w:val="000000"/>
        </w:rPr>
        <w:tab/>
      </w:r>
      <w:r w:rsidRPr="00A31022">
        <w:rPr>
          <w:color w:val="0000FF"/>
        </w:rPr>
        <w:t>ENDIF</w:t>
      </w:r>
    </w:p>
    <w:p w14:paraId="24AFE792" w14:textId="77777777" w:rsidR="00DD1D4D" w:rsidRPr="00A31022" w:rsidRDefault="00DD1D4D" w:rsidP="000B3C86">
      <w:pPr>
        <w:pStyle w:val="code"/>
        <w:rPr>
          <w:color w:val="000000"/>
        </w:rPr>
      </w:pPr>
      <w:r w:rsidRPr="00A31022">
        <w:rPr>
          <w:color w:val="0000FF"/>
        </w:rPr>
        <w:tab/>
      </w:r>
      <w:r w:rsidRPr="00A31022">
        <w:rPr>
          <w:color w:val="0000FF"/>
        </w:rPr>
        <w:tab/>
        <w:t xml:space="preserve">CATCH TO </w:t>
      </w:r>
      <w:r w:rsidRPr="00A31022">
        <w:rPr>
          <w:color w:val="000000"/>
        </w:rPr>
        <w:t>oEx</w:t>
      </w:r>
    </w:p>
    <w:p w14:paraId="0B538CA1"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00"/>
        </w:rPr>
        <w:tab/>
      </w:r>
      <w:r w:rsidRPr="00A31022">
        <w:rPr>
          <w:color w:val="0000FF"/>
        </w:rPr>
        <w:t>This</w:t>
      </w:r>
      <w:r w:rsidRPr="00A31022">
        <w:rPr>
          <w:color w:val="000000"/>
        </w:rPr>
        <w:t>.oException = oEx</w:t>
      </w:r>
    </w:p>
    <w:p w14:paraId="1F46C5FF" w14:textId="77777777" w:rsidR="00DD1D4D" w:rsidRPr="00A31022" w:rsidRDefault="00DD1D4D" w:rsidP="000B3C86">
      <w:pPr>
        <w:pStyle w:val="code"/>
        <w:rPr>
          <w:color w:val="0000FF"/>
        </w:rPr>
      </w:pPr>
      <w:r w:rsidRPr="00A31022">
        <w:rPr>
          <w:color w:val="000000"/>
        </w:rPr>
        <w:tab/>
      </w:r>
      <w:r w:rsidRPr="00A31022">
        <w:rPr>
          <w:color w:val="000000"/>
        </w:rPr>
        <w:tab/>
      </w:r>
      <w:r w:rsidRPr="00A31022">
        <w:rPr>
          <w:color w:val="0000FF"/>
        </w:rPr>
        <w:t>FINALLY</w:t>
      </w:r>
    </w:p>
    <w:p w14:paraId="79268261" w14:textId="77777777" w:rsidR="00DD1D4D" w:rsidRPr="00A31022" w:rsidRDefault="00DD1D4D" w:rsidP="000B3C86">
      <w:pPr>
        <w:pStyle w:val="code"/>
        <w:rPr>
          <w:color w:val="000000"/>
        </w:rPr>
      </w:pPr>
      <w:r w:rsidRPr="00A31022">
        <w:rPr>
          <w:color w:val="0000FF"/>
        </w:rPr>
        <w:tab/>
      </w:r>
      <w:r w:rsidRPr="00A31022">
        <w:rPr>
          <w:color w:val="0000FF"/>
        </w:rPr>
        <w:tab/>
      </w:r>
      <w:r w:rsidRPr="00A31022">
        <w:rPr>
          <w:color w:val="0000FF"/>
        </w:rPr>
        <w:tab/>
        <w:t>This</w:t>
      </w:r>
      <w:r w:rsidRPr="00A31022">
        <w:rPr>
          <w:color w:val="000000"/>
        </w:rPr>
        <w:t>.CloseTodos(lUsed)</w:t>
      </w:r>
    </w:p>
    <w:p w14:paraId="5564ACA9" w14:textId="77777777" w:rsidR="00DD1D4D" w:rsidRPr="00A31022" w:rsidRDefault="00DD1D4D" w:rsidP="000B3C86">
      <w:pPr>
        <w:pStyle w:val="code"/>
        <w:rPr>
          <w:color w:val="0000FF"/>
        </w:rPr>
      </w:pPr>
      <w:r w:rsidRPr="00A31022">
        <w:rPr>
          <w:color w:val="000000"/>
        </w:rPr>
        <w:tab/>
      </w:r>
      <w:r w:rsidRPr="00A31022">
        <w:rPr>
          <w:color w:val="000000"/>
        </w:rPr>
        <w:tab/>
      </w:r>
      <w:r w:rsidRPr="00A31022">
        <w:rPr>
          <w:color w:val="0000FF"/>
        </w:rPr>
        <w:t>ENDTRY</w:t>
      </w:r>
    </w:p>
    <w:p w14:paraId="1240BF1E" w14:textId="77777777" w:rsidR="00DD1D4D" w:rsidRPr="00A31022" w:rsidRDefault="00DD1D4D" w:rsidP="000B3C86">
      <w:pPr>
        <w:pStyle w:val="code"/>
        <w:rPr>
          <w:color w:val="0000FF"/>
        </w:rPr>
      </w:pPr>
      <w:r w:rsidRPr="00A31022">
        <w:rPr>
          <w:color w:val="0000FF"/>
        </w:rPr>
        <w:tab/>
        <w:t xml:space="preserve">ENDIF </w:t>
      </w:r>
    </w:p>
    <w:p w14:paraId="58F08EB4" w14:textId="77777777" w:rsidR="00DD1D4D" w:rsidRPr="00A31022" w:rsidRDefault="00DD1D4D" w:rsidP="000B3C86">
      <w:pPr>
        <w:pStyle w:val="code"/>
        <w:rPr>
          <w:color w:val="000000"/>
        </w:rPr>
      </w:pPr>
      <w:r w:rsidRPr="00A31022">
        <w:rPr>
          <w:color w:val="0000FF"/>
        </w:rPr>
        <w:tab/>
        <w:t>RETURN This</w:t>
      </w:r>
      <w:r w:rsidRPr="00A31022">
        <w:rPr>
          <w:color w:val="000000"/>
        </w:rPr>
        <w:t>.lLoaded</w:t>
      </w:r>
    </w:p>
    <w:p w14:paraId="1F9F810F" w14:textId="77777777" w:rsidR="00DD1D4D" w:rsidRPr="00A31022" w:rsidRDefault="00DD1D4D" w:rsidP="000B3C86">
      <w:pPr>
        <w:pStyle w:val="code"/>
        <w:rPr>
          <w:color w:val="000000"/>
        </w:rPr>
      </w:pPr>
    </w:p>
    <w:p w14:paraId="4526E4FB" w14:textId="77777777" w:rsidR="00DD1D4D" w:rsidRPr="00A31022" w:rsidRDefault="00DD1D4D" w:rsidP="000B3C86">
      <w:pPr>
        <w:pStyle w:val="code"/>
        <w:rPr>
          <w:color w:val="000000"/>
        </w:rPr>
      </w:pPr>
    </w:p>
    <w:p w14:paraId="002B446F" w14:textId="77777777" w:rsidR="00DD1D4D" w:rsidRPr="00A31022" w:rsidRDefault="00DD1D4D" w:rsidP="000B3C86">
      <w:pPr>
        <w:pStyle w:val="code"/>
        <w:rPr>
          <w:color w:val="0000FF"/>
        </w:rPr>
      </w:pPr>
      <w:r w:rsidRPr="00A31022">
        <w:rPr>
          <w:color w:val="000000"/>
        </w:rPr>
        <w:tab/>
      </w:r>
      <w:r w:rsidRPr="00A31022">
        <w:rPr>
          <w:color w:val="0000FF"/>
        </w:rPr>
        <w:t>PROCEDURE Save</w:t>
      </w:r>
    </w:p>
    <w:p w14:paraId="16ED023C" w14:textId="77777777" w:rsidR="00DD1D4D" w:rsidRPr="00A31022" w:rsidRDefault="00DD1D4D" w:rsidP="000B3C86">
      <w:pPr>
        <w:pStyle w:val="code"/>
        <w:rPr>
          <w:color w:val="000000"/>
        </w:rPr>
      </w:pPr>
      <w:r w:rsidRPr="00A31022">
        <w:rPr>
          <w:color w:val="0000FF"/>
        </w:rPr>
        <w:lastRenderedPageBreak/>
        <w:tab/>
        <w:t xml:space="preserve">LOCAL </w:t>
      </w:r>
      <w:r w:rsidRPr="00A31022">
        <w:rPr>
          <w:color w:val="000000"/>
        </w:rPr>
        <w:t>lUsed</w:t>
      </w:r>
    </w:p>
    <w:p w14:paraId="1D7B7C36" w14:textId="77777777" w:rsidR="00DD1D4D" w:rsidRPr="00A31022" w:rsidRDefault="00DD1D4D" w:rsidP="000B3C86">
      <w:pPr>
        <w:pStyle w:val="code"/>
        <w:rPr>
          <w:color w:val="000000"/>
        </w:rPr>
      </w:pPr>
      <w:r w:rsidRPr="00A31022">
        <w:rPr>
          <w:color w:val="000000"/>
        </w:rPr>
        <w:tab/>
      </w:r>
      <w:r w:rsidRPr="00A31022">
        <w:rPr>
          <w:color w:val="0000FF"/>
        </w:rPr>
        <w:t>This</w:t>
      </w:r>
      <w:r w:rsidRPr="00A31022">
        <w:rPr>
          <w:color w:val="000000"/>
        </w:rPr>
        <w:t>.lSaved = .F.</w:t>
      </w:r>
    </w:p>
    <w:p w14:paraId="2558DF3E" w14:textId="77777777" w:rsidR="00DD1D4D" w:rsidRPr="00A31022" w:rsidRDefault="00DD1D4D" w:rsidP="000B3C86">
      <w:pPr>
        <w:pStyle w:val="code"/>
        <w:rPr>
          <w:color w:val="000000"/>
        </w:rPr>
      </w:pPr>
      <w:r w:rsidRPr="00A31022">
        <w:rPr>
          <w:color w:val="000000"/>
        </w:rPr>
        <w:tab/>
      </w:r>
      <w:r w:rsidRPr="00A31022">
        <w:rPr>
          <w:color w:val="0000FF"/>
        </w:rPr>
        <w:t>IF This</w:t>
      </w:r>
      <w:r w:rsidRPr="00A31022">
        <w:rPr>
          <w:color w:val="000000"/>
        </w:rPr>
        <w:t xml:space="preserve">.lLoaded OR </w:t>
      </w:r>
      <w:r w:rsidRPr="00A31022">
        <w:rPr>
          <w:color w:val="0000FF"/>
        </w:rPr>
        <w:t>This</w:t>
      </w:r>
      <w:r w:rsidRPr="00A31022">
        <w:rPr>
          <w:color w:val="000000"/>
        </w:rPr>
        <w:t>.lNew</w:t>
      </w:r>
    </w:p>
    <w:p w14:paraId="5D791F58" w14:textId="77777777" w:rsidR="00DD1D4D" w:rsidRPr="00A31022" w:rsidRDefault="00DD1D4D" w:rsidP="000B3C86">
      <w:pPr>
        <w:pStyle w:val="code"/>
        <w:rPr>
          <w:color w:val="000000"/>
        </w:rPr>
      </w:pPr>
      <w:r w:rsidRPr="00A31022">
        <w:rPr>
          <w:color w:val="000000"/>
        </w:rPr>
        <w:tab/>
      </w:r>
      <w:r>
        <w:rPr>
          <w:color w:val="000000"/>
        </w:rPr>
        <w:t xml:space="preserve">  </w:t>
      </w:r>
      <w:r w:rsidRPr="00A31022">
        <w:rPr>
          <w:color w:val="000000"/>
        </w:rPr>
        <w:t xml:space="preserve">lUsed = </w:t>
      </w:r>
      <w:r w:rsidRPr="00A31022">
        <w:rPr>
          <w:color w:val="0000FF"/>
        </w:rPr>
        <w:t>This</w:t>
      </w:r>
      <w:r w:rsidRPr="00A31022">
        <w:rPr>
          <w:color w:val="000000"/>
        </w:rPr>
        <w:t>.OpenToDos()</w:t>
      </w:r>
    </w:p>
    <w:p w14:paraId="0AB45A4C" w14:textId="77777777" w:rsidR="00DD1D4D" w:rsidRPr="00A31022" w:rsidRDefault="00DD1D4D" w:rsidP="000B3C86">
      <w:pPr>
        <w:pStyle w:val="code"/>
        <w:rPr>
          <w:color w:val="0000FF"/>
        </w:rPr>
      </w:pPr>
      <w:r w:rsidRPr="00A31022">
        <w:rPr>
          <w:color w:val="000000"/>
        </w:rPr>
        <w:tab/>
      </w:r>
      <w:r>
        <w:rPr>
          <w:color w:val="000000"/>
        </w:rPr>
        <w:t xml:space="preserve">  </w:t>
      </w:r>
      <w:r w:rsidRPr="00A31022">
        <w:rPr>
          <w:color w:val="0000FF"/>
        </w:rPr>
        <w:t xml:space="preserve">TRY </w:t>
      </w:r>
    </w:p>
    <w:p w14:paraId="43F8DB98" w14:textId="77777777" w:rsidR="00DD1D4D" w:rsidRPr="00A31022" w:rsidRDefault="00DD1D4D" w:rsidP="000B3C86">
      <w:pPr>
        <w:pStyle w:val="code"/>
        <w:rPr>
          <w:color w:val="000000"/>
        </w:rPr>
      </w:pPr>
      <w:r w:rsidRPr="00A31022">
        <w:rPr>
          <w:color w:val="0000FF"/>
        </w:rPr>
        <w:tab/>
      </w:r>
      <w:r w:rsidRPr="00A31022">
        <w:rPr>
          <w:color w:val="0000FF"/>
        </w:rPr>
        <w:tab/>
        <w:t>IF This</w:t>
      </w:r>
      <w:r w:rsidRPr="00A31022">
        <w:rPr>
          <w:color w:val="000000"/>
        </w:rPr>
        <w:t>.lNew</w:t>
      </w:r>
    </w:p>
    <w:p w14:paraId="3D0D22B9" w14:textId="77777777" w:rsidR="00DD1D4D" w:rsidRPr="005A4B44" w:rsidRDefault="00DD1D4D" w:rsidP="000B3C86">
      <w:pPr>
        <w:pStyle w:val="code"/>
        <w:rPr>
          <w:color w:val="000000"/>
        </w:rPr>
      </w:pPr>
      <w:r w:rsidRPr="00A31022">
        <w:rPr>
          <w:color w:val="008000"/>
        </w:rPr>
        <w:t>* There are many ways to create a GUID, including calls to CoCreateGUID in Ole32.dll, but this is easy</w:t>
      </w:r>
      <w:r>
        <w:rPr>
          <w:color w:val="008000"/>
        </w:rPr>
        <w:t xml:space="preserve">. </w:t>
      </w:r>
      <w:r w:rsidRPr="00A31022">
        <w:rPr>
          <w:color w:val="008000"/>
        </w:rPr>
        <w:t xml:space="preserve">From </w:t>
      </w:r>
      <w:r w:rsidRPr="00A31022">
        <w:rPr>
          <w:color w:val="000000"/>
          <w:u w:val="single"/>
        </w:rPr>
        <w:t>https://fox.wikis.com/wc.dll?Wiki~GUIDGenerationCode~VB</w:t>
      </w:r>
    </w:p>
    <w:p w14:paraId="3BF9D824"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00"/>
        </w:rPr>
        <w:tab/>
      </w:r>
      <w:r w:rsidRPr="00A31022">
        <w:rPr>
          <w:color w:val="0000FF"/>
        </w:rPr>
        <w:t xml:space="preserve">LOCAL </w:t>
      </w:r>
      <w:r w:rsidRPr="00A31022">
        <w:rPr>
          <w:color w:val="000000"/>
        </w:rPr>
        <w:t>oGUID</w:t>
      </w:r>
    </w:p>
    <w:p w14:paraId="7AE5BB1C"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00"/>
        </w:rPr>
        <w:tab/>
        <w:t xml:space="preserve">oGUID = </w:t>
      </w:r>
      <w:r w:rsidRPr="00A31022">
        <w:rPr>
          <w:color w:val="0000FF"/>
        </w:rPr>
        <w:t>CreateObject</w:t>
      </w:r>
      <w:r w:rsidRPr="00A31022">
        <w:rPr>
          <w:color w:val="000000"/>
        </w:rPr>
        <w:t>("scriptlet.typelib")</w:t>
      </w:r>
    </w:p>
    <w:p w14:paraId="5A481FCD"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00"/>
        </w:rPr>
        <w:tab/>
      </w:r>
      <w:r w:rsidRPr="00A31022">
        <w:rPr>
          <w:color w:val="0000FF"/>
        </w:rPr>
        <w:t>This</w:t>
      </w:r>
      <w:r w:rsidRPr="00A31022">
        <w:rPr>
          <w:color w:val="000000"/>
        </w:rPr>
        <w:t>.oData.</w:t>
      </w:r>
      <w:r w:rsidRPr="00A31022">
        <w:rPr>
          <w:color w:val="0000FF"/>
        </w:rPr>
        <w:t xml:space="preserve">Id </w:t>
      </w:r>
      <w:r w:rsidRPr="00A31022">
        <w:rPr>
          <w:color w:val="000000"/>
        </w:rPr>
        <w:t xml:space="preserve">= </w:t>
      </w:r>
      <w:r w:rsidRPr="00A31022">
        <w:rPr>
          <w:color w:val="0000FF"/>
        </w:rPr>
        <w:t>Strextract</w:t>
      </w:r>
      <w:r w:rsidRPr="00A31022">
        <w:rPr>
          <w:color w:val="000000"/>
        </w:rPr>
        <w:t>(oGUID.GUID, "{", "}" )</w:t>
      </w:r>
    </w:p>
    <w:p w14:paraId="1BF8D46A"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00"/>
        </w:rPr>
        <w:tab/>
      </w:r>
      <w:r w:rsidRPr="00A31022">
        <w:rPr>
          <w:color w:val="0000FF"/>
        </w:rPr>
        <w:t>This</w:t>
      </w:r>
      <w:r w:rsidRPr="00A31022">
        <w:rPr>
          <w:color w:val="000000"/>
        </w:rPr>
        <w:t xml:space="preserve">.oData.Entered = </w:t>
      </w:r>
      <w:r w:rsidRPr="00A31022">
        <w:rPr>
          <w:color w:val="0000FF"/>
        </w:rPr>
        <w:t>DATETIME</w:t>
      </w:r>
      <w:r w:rsidRPr="00A31022">
        <w:rPr>
          <w:color w:val="000000"/>
        </w:rPr>
        <w:t>()</w:t>
      </w:r>
    </w:p>
    <w:p w14:paraId="33F9B14A"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00"/>
        </w:rPr>
        <w:tab/>
      </w:r>
      <w:r w:rsidRPr="00A31022">
        <w:rPr>
          <w:color w:val="0000FF"/>
        </w:rPr>
        <w:t xml:space="preserve">INSERT INTO </w:t>
      </w:r>
      <w:r w:rsidRPr="00A31022">
        <w:rPr>
          <w:color w:val="000000"/>
        </w:rPr>
        <w:t xml:space="preserve">ToDos </w:t>
      </w:r>
      <w:r w:rsidRPr="00A31022">
        <w:rPr>
          <w:color w:val="0000FF"/>
        </w:rPr>
        <w:t>FROM NAME This</w:t>
      </w:r>
      <w:r w:rsidRPr="00A31022">
        <w:rPr>
          <w:color w:val="000000"/>
        </w:rPr>
        <w:t xml:space="preserve">.oData </w:t>
      </w:r>
    </w:p>
    <w:p w14:paraId="0D132200" w14:textId="77777777" w:rsidR="00DD1D4D" w:rsidRPr="00A31022" w:rsidRDefault="00DD1D4D" w:rsidP="000B3C86">
      <w:pPr>
        <w:pStyle w:val="code"/>
        <w:rPr>
          <w:color w:val="0000FF"/>
        </w:rPr>
      </w:pPr>
      <w:r w:rsidRPr="00A31022">
        <w:rPr>
          <w:color w:val="000000"/>
        </w:rPr>
        <w:tab/>
      </w:r>
      <w:r w:rsidRPr="00A31022">
        <w:rPr>
          <w:color w:val="000000"/>
        </w:rPr>
        <w:tab/>
      </w:r>
      <w:r w:rsidRPr="00A31022">
        <w:rPr>
          <w:color w:val="000000"/>
        </w:rPr>
        <w:tab/>
      </w:r>
      <w:r w:rsidRPr="00A31022">
        <w:rPr>
          <w:color w:val="0000FF"/>
        </w:rPr>
        <w:t>This</w:t>
      </w:r>
      <w:r w:rsidRPr="00A31022">
        <w:rPr>
          <w:color w:val="000000"/>
        </w:rPr>
        <w:t xml:space="preserve">.cId = </w:t>
      </w:r>
      <w:r w:rsidRPr="00A31022">
        <w:rPr>
          <w:color w:val="0000FF"/>
        </w:rPr>
        <w:t>This</w:t>
      </w:r>
      <w:r w:rsidRPr="00A31022">
        <w:rPr>
          <w:color w:val="000000"/>
        </w:rPr>
        <w:t>.oData.</w:t>
      </w:r>
      <w:r w:rsidRPr="00A31022">
        <w:rPr>
          <w:color w:val="0000FF"/>
        </w:rPr>
        <w:t>Id</w:t>
      </w:r>
    </w:p>
    <w:p w14:paraId="320C23BB" w14:textId="77777777" w:rsidR="00DD1D4D" w:rsidRPr="00A31022" w:rsidRDefault="00DD1D4D" w:rsidP="000B3C86">
      <w:pPr>
        <w:pStyle w:val="code"/>
        <w:rPr>
          <w:color w:val="0000FF"/>
        </w:rPr>
      </w:pPr>
      <w:r w:rsidRPr="00A31022">
        <w:rPr>
          <w:color w:val="0000FF"/>
        </w:rPr>
        <w:tab/>
      </w:r>
      <w:r w:rsidRPr="00A31022">
        <w:rPr>
          <w:color w:val="0000FF"/>
        </w:rPr>
        <w:tab/>
        <w:t>ELSE</w:t>
      </w:r>
    </w:p>
    <w:p w14:paraId="16C38C96" w14:textId="77777777" w:rsidR="00DD1D4D" w:rsidRPr="00A31022" w:rsidRDefault="00DD1D4D" w:rsidP="000B3C86">
      <w:pPr>
        <w:pStyle w:val="code"/>
        <w:rPr>
          <w:color w:val="000000"/>
        </w:rPr>
      </w:pPr>
      <w:r w:rsidRPr="00A31022">
        <w:rPr>
          <w:color w:val="0000FF"/>
        </w:rPr>
        <w:tab/>
      </w:r>
      <w:r w:rsidRPr="00A31022">
        <w:rPr>
          <w:color w:val="0000FF"/>
        </w:rPr>
        <w:tab/>
      </w:r>
      <w:r w:rsidRPr="00A31022">
        <w:rPr>
          <w:color w:val="0000FF"/>
        </w:rPr>
        <w:tab/>
        <w:t xml:space="preserve">LOCATE FOR id </w:t>
      </w:r>
      <w:r w:rsidRPr="00A31022">
        <w:rPr>
          <w:color w:val="000000"/>
        </w:rPr>
        <w:t xml:space="preserve">= </w:t>
      </w:r>
      <w:r w:rsidRPr="00A31022">
        <w:rPr>
          <w:color w:val="0000FF"/>
        </w:rPr>
        <w:t>This</w:t>
      </w:r>
      <w:r w:rsidRPr="00A31022">
        <w:rPr>
          <w:color w:val="000000"/>
        </w:rPr>
        <w:t>.cId</w:t>
      </w:r>
    </w:p>
    <w:p w14:paraId="66F50D30" w14:textId="77777777" w:rsidR="00DD1D4D" w:rsidRPr="00A31022" w:rsidRDefault="00DD1D4D" w:rsidP="000B3C86">
      <w:pPr>
        <w:pStyle w:val="code"/>
        <w:rPr>
          <w:color w:val="0000FF"/>
        </w:rPr>
      </w:pPr>
      <w:r w:rsidRPr="00A31022">
        <w:rPr>
          <w:color w:val="000000"/>
        </w:rPr>
        <w:tab/>
      </w:r>
      <w:r w:rsidRPr="00A31022">
        <w:rPr>
          <w:color w:val="000000"/>
        </w:rPr>
        <w:tab/>
      </w:r>
      <w:r w:rsidRPr="00A31022">
        <w:rPr>
          <w:color w:val="000000"/>
        </w:rPr>
        <w:tab/>
      </w:r>
      <w:r w:rsidRPr="00A31022">
        <w:rPr>
          <w:color w:val="0000FF"/>
        </w:rPr>
        <w:t>GATHER NAME This</w:t>
      </w:r>
      <w:r w:rsidRPr="00A31022">
        <w:rPr>
          <w:color w:val="000000"/>
        </w:rPr>
        <w:t xml:space="preserve">.oData </w:t>
      </w:r>
      <w:r w:rsidRPr="00A31022">
        <w:rPr>
          <w:color w:val="0000FF"/>
        </w:rPr>
        <w:t>MEMO</w:t>
      </w:r>
    </w:p>
    <w:p w14:paraId="6207DB34" w14:textId="77777777" w:rsidR="00DD1D4D" w:rsidRPr="00A31022" w:rsidRDefault="00DD1D4D" w:rsidP="000B3C86">
      <w:pPr>
        <w:pStyle w:val="code"/>
        <w:rPr>
          <w:color w:val="0000FF"/>
        </w:rPr>
      </w:pPr>
      <w:r w:rsidRPr="00A31022">
        <w:rPr>
          <w:color w:val="0000FF"/>
        </w:rPr>
        <w:tab/>
      </w:r>
      <w:r w:rsidRPr="00A31022">
        <w:rPr>
          <w:color w:val="0000FF"/>
        </w:rPr>
        <w:tab/>
        <w:t>ENDIF</w:t>
      </w:r>
    </w:p>
    <w:p w14:paraId="627141E4" w14:textId="77777777" w:rsidR="00DD1D4D" w:rsidRPr="00A31022" w:rsidRDefault="00DD1D4D" w:rsidP="000B3C86">
      <w:pPr>
        <w:pStyle w:val="code"/>
        <w:rPr>
          <w:color w:val="000000"/>
        </w:rPr>
      </w:pPr>
      <w:r w:rsidRPr="00A31022">
        <w:rPr>
          <w:color w:val="0000FF"/>
        </w:rPr>
        <w:tab/>
      </w:r>
      <w:r w:rsidRPr="00A31022">
        <w:rPr>
          <w:color w:val="0000FF"/>
        </w:rPr>
        <w:tab/>
        <w:t>This</w:t>
      </w:r>
      <w:r w:rsidRPr="00A31022">
        <w:rPr>
          <w:color w:val="000000"/>
        </w:rPr>
        <w:t>.lSaved = .t.</w:t>
      </w:r>
    </w:p>
    <w:p w14:paraId="2DF9A62A"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FF"/>
        </w:rPr>
        <w:t>This</w:t>
      </w:r>
      <w:r w:rsidRPr="00A31022">
        <w:rPr>
          <w:color w:val="000000"/>
        </w:rPr>
        <w:t>.lNew = .f.</w:t>
      </w:r>
    </w:p>
    <w:p w14:paraId="5D686708" w14:textId="77777777" w:rsidR="00DD1D4D" w:rsidRPr="00A31022" w:rsidRDefault="00DD1D4D" w:rsidP="000B3C86">
      <w:pPr>
        <w:pStyle w:val="code"/>
        <w:rPr>
          <w:color w:val="000000"/>
        </w:rPr>
      </w:pPr>
      <w:r w:rsidRPr="00A31022">
        <w:rPr>
          <w:color w:val="000000"/>
        </w:rPr>
        <w:tab/>
      </w:r>
      <w:r w:rsidRPr="00A31022">
        <w:rPr>
          <w:color w:val="0000FF"/>
        </w:rPr>
        <w:t xml:space="preserve">CATCH TO </w:t>
      </w:r>
      <w:r w:rsidRPr="00A31022">
        <w:rPr>
          <w:color w:val="000000"/>
        </w:rPr>
        <w:t>oEx</w:t>
      </w:r>
    </w:p>
    <w:p w14:paraId="09458C94"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FF"/>
        </w:rPr>
        <w:t>This</w:t>
      </w:r>
      <w:r w:rsidRPr="00A31022">
        <w:rPr>
          <w:color w:val="000000"/>
        </w:rPr>
        <w:t>.oException = oEx</w:t>
      </w:r>
    </w:p>
    <w:p w14:paraId="4C2EC81B" w14:textId="77777777" w:rsidR="00DD1D4D" w:rsidRPr="00A31022" w:rsidRDefault="00DD1D4D" w:rsidP="000B3C86">
      <w:pPr>
        <w:pStyle w:val="code"/>
        <w:rPr>
          <w:color w:val="0000FF"/>
        </w:rPr>
      </w:pPr>
      <w:r w:rsidRPr="00A31022">
        <w:rPr>
          <w:color w:val="000000"/>
        </w:rPr>
        <w:tab/>
      </w:r>
      <w:r w:rsidRPr="00A31022">
        <w:rPr>
          <w:color w:val="0000FF"/>
        </w:rPr>
        <w:t>FINALLY</w:t>
      </w:r>
    </w:p>
    <w:p w14:paraId="39BF9272" w14:textId="77777777" w:rsidR="00DD1D4D" w:rsidRPr="00A31022" w:rsidRDefault="00DD1D4D" w:rsidP="000B3C86">
      <w:pPr>
        <w:pStyle w:val="code"/>
        <w:rPr>
          <w:color w:val="000000"/>
        </w:rPr>
      </w:pPr>
      <w:r w:rsidRPr="00A31022">
        <w:rPr>
          <w:color w:val="0000FF"/>
        </w:rPr>
        <w:tab/>
      </w:r>
      <w:r w:rsidRPr="00A31022">
        <w:rPr>
          <w:color w:val="0000FF"/>
        </w:rPr>
        <w:tab/>
        <w:t>This</w:t>
      </w:r>
      <w:r w:rsidRPr="00A31022">
        <w:rPr>
          <w:color w:val="000000"/>
        </w:rPr>
        <w:t>.CloseTodos(lUsed)</w:t>
      </w:r>
    </w:p>
    <w:p w14:paraId="0561E2B4" w14:textId="77777777" w:rsidR="00DD1D4D" w:rsidRPr="00A31022" w:rsidRDefault="00DD1D4D" w:rsidP="000B3C86">
      <w:pPr>
        <w:pStyle w:val="code"/>
        <w:rPr>
          <w:color w:val="0000FF"/>
        </w:rPr>
      </w:pPr>
      <w:r w:rsidRPr="00A31022">
        <w:rPr>
          <w:color w:val="000000"/>
        </w:rPr>
        <w:tab/>
      </w:r>
      <w:r w:rsidRPr="00A31022">
        <w:rPr>
          <w:color w:val="0000FF"/>
        </w:rPr>
        <w:t xml:space="preserve">ENDTRY </w:t>
      </w:r>
    </w:p>
    <w:p w14:paraId="1742CB37" w14:textId="77777777" w:rsidR="00DD1D4D" w:rsidRPr="00A31022" w:rsidRDefault="00DD1D4D" w:rsidP="000B3C86">
      <w:pPr>
        <w:pStyle w:val="code"/>
        <w:rPr>
          <w:color w:val="0000FF"/>
        </w:rPr>
      </w:pPr>
      <w:r w:rsidRPr="00A31022">
        <w:rPr>
          <w:color w:val="0000FF"/>
        </w:rPr>
        <w:tab/>
        <w:t xml:space="preserve">ENDIF </w:t>
      </w:r>
    </w:p>
    <w:p w14:paraId="787ABCD1" w14:textId="77777777" w:rsidR="00DD1D4D" w:rsidRPr="00A31022" w:rsidRDefault="00DD1D4D" w:rsidP="000B3C86">
      <w:pPr>
        <w:pStyle w:val="code"/>
        <w:rPr>
          <w:color w:val="000000"/>
        </w:rPr>
      </w:pPr>
      <w:r w:rsidRPr="00A31022">
        <w:rPr>
          <w:color w:val="0000FF"/>
        </w:rPr>
        <w:tab/>
        <w:t>RETURN This</w:t>
      </w:r>
      <w:r w:rsidRPr="00A31022">
        <w:rPr>
          <w:color w:val="000000"/>
        </w:rPr>
        <w:t>.lSaved</w:t>
      </w:r>
    </w:p>
    <w:p w14:paraId="17AA94D7" w14:textId="77777777" w:rsidR="00DD1D4D" w:rsidRPr="00A31022" w:rsidRDefault="00DD1D4D" w:rsidP="000B3C86">
      <w:pPr>
        <w:pStyle w:val="code"/>
        <w:rPr>
          <w:color w:val="000000"/>
        </w:rPr>
      </w:pPr>
    </w:p>
    <w:p w14:paraId="061CB9C6" w14:textId="77777777" w:rsidR="00DD1D4D" w:rsidRPr="00A31022" w:rsidRDefault="00DD1D4D" w:rsidP="000B3C86">
      <w:pPr>
        <w:pStyle w:val="code"/>
        <w:rPr>
          <w:color w:val="0000FF"/>
        </w:rPr>
      </w:pPr>
      <w:r w:rsidRPr="00A31022">
        <w:rPr>
          <w:color w:val="000000"/>
        </w:rPr>
        <w:tab/>
      </w:r>
      <w:r w:rsidRPr="00A31022">
        <w:rPr>
          <w:color w:val="0000FF"/>
        </w:rPr>
        <w:t>PROCEDURE Delete</w:t>
      </w:r>
    </w:p>
    <w:p w14:paraId="170FA737" w14:textId="77777777" w:rsidR="00DD1D4D" w:rsidRPr="00A31022" w:rsidRDefault="00DD1D4D" w:rsidP="000B3C86">
      <w:pPr>
        <w:pStyle w:val="code"/>
        <w:rPr>
          <w:color w:val="000000"/>
        </w:rPr>
      </w:pPr>
      <w:r w:rsidRPr="00A31022">
        <w:rPr>
          <w:color w:val="0000FF"/>
        </w:rPr>
        <w:tab/>
        <w:t xml:space="preserve">LOCAL </w:t>
      </w:r>
      <w:r w:rsidRPr="00A31022">
        <w:rPr>
          <w:color w:val="000000"/>
        </w:rPr>
        <w:t>lUsed, lReturn</w:t>
      </w:r>
    </w:p>
    <w:p w14:paraId="4E8EAAFE" w14:textId="77777777" w:rsidR="00DD1D4D" w:rsidRPr="00A31022" w:rsidRDefault="00DD1D4D" w:rsidP="000B3C86">
      <w:pPr>
        <w:pStyle w:val="code"/>
        <w:rPr>
          <w:color w:val="000000"/>
        </w:rPr>
      </w:pPr>
      <w:r w:rsidRPr="00A31022">
        <w:rPr>
          <w:color w:val="000000"/>
        </w:rPr>
        <w:tab/>
      </w:r>
      <w:r w:rsidRPr="00A31022">
        <w:rPr>
          <w:color w:val="0000FF"/>
        </w:rPr>
        <w:t xml:space="preserve">IF </w:t>
      </w:r>
      <w:r w:rsidRPr="00A31022">
        <w:rPr>
          <w:color w:val="000000"/>
        </w:rPr>
        <w:t xml:space="preserve">NOT </w:t>
      </w:r>
      <w:r w:rsidRPr="00A31022">
        <w:rPr>
          <w:color w:val="0000FF"/>
        </w:rPr>
        <w:t>EMPTY</w:t>
      </w:r>
      <w:r w:rsidRPr="00A31022">
        <w:rPr>
          <w:color w:val="000000"/>
        </w:rPr>
        <w:t>(</w:t>
      </w:r>
      <w:r w:rsidRPr="00A31022">
        <w:rPr>
          <w:color w:val="0000FF"/>
        </w:rPr>
        <w:t>This</w:t>
      </w:r>
      <w:r w:rsidRPr="00A31022">
        <w:rPr>
          <w:color w:val="000000"/>
        </w:rPr>
        <w:t>.cId)</w:t>
      </w:r>
    </w:p>
    <w:p w14:paraId="5242AD16" w14:textId="77777777" w:rsidR="00DD1D4D" w:rsidRPr="00A31022" w:rsidRDefault="00DD1D4D" w:rsidP="000B3C86">
      <w:pPr>
        <w:pStyle w:val="code"/>
        <w:rPr>
          <w:color w:val="000000"/>
        </w:rPr>
      </w:pPr>
      <w:r w:rsidRPr="00A31022">
        <w:rPr>
          <w:color w:val="000000"/>
        </w:rPr>
        <w:tab/>
      </w:r>
      <w:r w:rsidRPr="00A31022">
        <w:rPr>
          <w:color w:val="000000"/>
        </w:rPr>
        <w:tab/>
        <w:t xml:space="preserve">lUsed = </w:t>
      </w:r>
      <w:r w:rsidRPr="00A31022">
        <w:rPr>
          <w:color w:val="0000FF"/>
        </w:rPr>
        <w:t>This</w:t>
      </w:r>
      <w:r w:rsidRPr="00A31022">
        <w:rPr>
          <w:color w:val="000000"/>
        </w:rPr>
        <w:t>.OpenToDos()</w:t>
      </w:r>
    </w:p>
    <w:p w14:paraId="62F70486"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FF"/>
        </w:rPr>
        <w:t xml:space="preserve">LOCATE FOR id </w:t>
      </w:r>
      <w:r w:rsidRPr="00A31022">
        <w:rPr>
          <w:color w:val="000000"/>
        </w:rPr>
        <w:t xml:space="preserve">= </w:t>
      </w:r>
      <w:r w:rsidRPr="00A31022">
        <w:rPr>
          <w:color w:val="0000FF"/>
        </w:rPr>
        <w:t>This</w:t>
      </w:r>
      <w:r w:rsidRPr="00A31022">
        <w:rPr>
          <w:color w:val="000000"/>
        </w:rPr>
        <w:t>.cId</w:t>
      </w:r>
    </w:p>
    <w:p w14:paraId="39757939" w14:textId="77777777" w:rsidR="00DD1D4D" w:rsidRPr="00A31022" w:rsidRDefault="00DD1D4D" w:rsidP="000B3C86">
      <w:pPr>
        <w:pStyle w:val="code"/>
        <w:rPr>
          <w:color w:val="000000"/>
        </w:rPr>
      </w:pPr>
      <w:r w:rsidRPr="00A31022">
        <w:rPr>
          <w:color w:val="000000"/>
        </w:rPr>
        <w:tab/>
      </w:r>
      <w:r w:rsidRPr="00A31022">
        <w:rPr>
          <w:color w:val="000000"/>
        </w:rPr>
        <w:tab/>
        <w:t xml:space="preserve">lReturn = </w:t>
      </w:r>
      <w:r w:rsidRPr="00A31022">
        <w:rPr>
          <w:color w:val="0000FF"/>
        </w:rPr>
        <w:t>FOUND</w:t>
      </w:r>
      <w:r w:rsidRPr="00A31022">
        <w:rPr>
          <w:color w:val="000000"/>
        </w:rPr>
        <w:t>()</w:t>
      </w:r>
    </w:p>
    <w:p w14:paraId="6AB852CD"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FF"/>
        </w:rPr>
        <w:t xml:space="preserve">IF </w:t>
      </w:r>
      <w:r w:rsidRPr="00A31022">
        <w:rPr>
          <w:color w:val="000000"/>
        </w:rPr>
        <w:t>lReturn</w:t>
      </w:r>
    </w:p>
    <w:p w14:paraId="3C4D6D2C" w14:textId="77777777" w:rsidR="00DD1D4D" w:rsidRPr="00A31022" w:rsidRDefault="00DD1D4D" w:rsidP="000B3C86">
      <w:pPr>
        <w:pStyle w:val="code"/>
        <w:rPr>
          <w:color w:val="0000FF"/>
        </w:rPr>
      </w:pPr>
      <w:r w:rsidRPr="00A31022">
        <w:rPr>
          <w:color w:val="000000"/>
        </w:rPr>
        <w:tab/>
      </w:r>
      <w:r w:rsidRPr="00A31022">
        <w:rPr>
          <w:color w:val="000000"/>
        </w:rPr>
        <w:tab/>
      </w:r>
      <w:r w:rsidRPr="00A31022">
        <w:rPr>
          <w:color w:val="000000"/>
        </w:rPr>
        <w:tab/>
      </w:r>
      <w:r w:rsidRPr="00A31022">
        <w:rPr>
          <w:color w:val="0000FF"/>
        </w:rPr>
        <w:t>DELETE</w:t>
      </w:r>
    </w:p>
    <w:p w14:paraId="0161FDA4" w14:textId="77777777" w:rsidR="00DD1D4D" w:rsidRPr="00A31022" w:rsidRDefault="00DD1D4D" w:rsidP="000B3C86">
      <w:pPr>
        <w:pStyle w:val="code"/>
        <w:rPr>
          <w:color w:val="0000FF"/>
        </w:rPr>
      </w:pPr>
      <w:r w:rsidRPr="00A31022">
        <w:rPr>
          <w:color w:val="0000FF"/>
        </w:rPr>
        <w:tab/>
      </w:r>
      <w:r w:rsidRPr="00A31022">
        <w:rPr>
          <w:color w:val="0000FF"/>
        </w:rPr>
        <w:tab/>
        <w:t>ENDIF</w:t>
      </w:r>
    </w:p>
    <w:p w14:paraId="274C2916" w14:textId="77777777" w:rsidR="00DD1D4D" w:rsidRPr="00A31022" w:rsidRDefault="00DD1D4D" w:rsidP="000B3C86">
      <w:pPr>
        <w:pStyle w:val="code"/>
        <w:rPr>
          <w:color w:val="000000"/>
        </w:rPr>
      </w:pPr>
      <w:r w:rsidRPr="00A31022">
        <w:rPr>
          <w:color w:val="0000FF"/>
        </w:rPr>
        <w:tab/>
      </w:r>
      <w:r w:rsidRPr="00A31022">
        <w:rPr>
          <w:color w:val="0000FF"/>
        </w:rPr>
        <w:tab/>
        <w:t>This</w:t>
      </w:r>
      <w:r w:rsidRPr="00A31022">
        <w:rPr>
          <w:color w:val="000000"/>
        </w:rPr>
        <w:t>.CloseTodos(lUsed)</w:t>
      </w:r>
    </w:p>
    <w:p w14:paraId="2FD106CA" w14:textId="77777777" w:rsidR="00DD1D4D" w:rsidRPr="00A31022" w:rsidRDefault="00DD1D4D" w:rsidP="000B3C86">
      <w:pPr>
        <w:pStyle w:val="code"/>
        <w:rPr>
          <w:color w:val="0000FF"/>
        </w:rPr>
      </w:pPr>
      <w:r w:rsidRPr="00A31022">
        <w:rPr>
          <w:color w:val="000000"/>
        </w:rPr>
        <w:tab/>
      </w:r>
      <w:r w:rsidRPr="00A31022">
        <w:rPr>
          <w:color w:val="0000FF"/>
        </w:rPr>
        <w:t xml:space="preserve">ENDIF </w:t>
      </w:r>
    </w:p>
    <w:p w14:paraId="00FE318A" w14:textId="77777777" w:rsidR="00DD1D4D" w:rsidRPr="00A31022" w:rsidRDefault="00DD1D4D" w:rsidP="000B3C86">
      <w:pPr>
        <w:pStyle w:val="code"/>
        <w:rPr>
          <w:color w:val="000000"/>
        </w:rPr>
      </w:pPr>
      <w:r w:rsidRPr="00A31022">
        <w:rPr>
          <w:color w:val="0000FF"/>
        </w:rPr>
        <w:tab/>
        <w:t xml:space="preserve">RETURN </w:t>
      </w:r>
      <w:r w:rsidRPr="00A31022">
        <w:rPr>
          <w:color w:val="000000"/>
        </w:rPr>
        <w:t>lReturn</w:t>
      </w:r>
    </w:p>
    <w:p w14:paraId="32BF352A" w14:textId="77777777" w:rsidR="00DD1D4D" w:rsidRPr="00A31022" w:rsidRDefault="00DD1D4D" w:rsidP="000B3C86">
      <w:pPr>
        <w:pStyle w:val="code"/>
        <w:rPr>
          <w:color w:val="000000"/>
        </w:rPr>
      </w:pPr>
    </w:p>
    <w:p w14:paraId="6C676D07" w14:textId="77777777" w:rsidR="00DD1D4D" w:rsidRPr="00A31022" w:rsidRDefault="00DD1D4D" w:rsidP="000B3C86">
      <w:pPr>
        <w:pStyle w:val="code"/>
        <w:rPr>
          <w:color w:val="000000"/>
        </w:rPr>
      </w:pPr>
      <w:r w:rsidRPr="00A31022">
        <w:rPr>
          <w:color w:val="000000"/>
        </w:rPr>
        <w:tab/>
      </w:r>
      <w:r w:rsidRPr="00A31022">
        <w:rPr>
          <w:color w:val="0000FF"/>
        </w:rPr>
        <w:t xml:space="preserve">PROCEDURE </w:t>
      </w:r>
      <w:r w:rsidRPr="00A31022">
        <w:rPr>
          <w:color w:val="000000"/>
        </w:rPr>
        <w:t>OpenTodos</w:t>
      </w:r>
    </w:p>
    <w:p w14:paraId="56CE8E4B" w14:textId="77777777" w:rsidR="00DD1D4D" w:rsidRPr="00A31022" w:rsidRDefault="00DD1D4D" w:rsidP="000B3C86">
      <w:pPr>
        <w:pStyle w:val="code"/>
        <w:rPr>
          <w:color w:val="000000"/>
        </w:rPr>
      </w:pPr>
      <w:r w:rsidRPr="00A31022">
        <w:rPr>
          <w:color w:val="000000"/>
        </w:rPr>
        <w:tab/>
      </w:r>
      <w:r w:rsidRPr="00A31022">
        <w:rPr>
          <w:color w:val="0000FF"/>
        </w:rPr>
        <w:t xml:space="preserve">LOCAL </w:t>
      </w:r>
      <w:r w:rsidRPr="00A31022">
        <w:rPr>
          <w:color w:val="000000"/>
        </w:rPr>
        <w:t>lUsed</w:t>
      </w:r>
    </w:p>
    <w:p w14:paraId="4D35AAB0" w14:textId="77777777" w:rsidR="00DD1D4D" w:rsidRPr="00A31022" w:rsidRDefault="00DD1D4D" w:rsidP="000B3C86">
      <w:pPr>
        <w:pStyle w:val="code"/>
        <w:rPr>
          <w:color w:val="000000"/>
        </w:rPr>
      </w:pPr>
      <w:r w:rsidRPr="00A31022">
        <w:rPr>
          <w:color w:val="000000"/>
        </w:rPr>
        <w:tab/>
        <w:t xml:space="preserve">lUsed = </w:t>
      </w:r>
      <w:r w:rsidRPr="00A31022">
        <w:rPr>
          <w:color w:val="0000FF"/>
        </w:rPr>
        <w:t>USED</w:t>
      </w:r>
      <w:r w:rsidRPr="00A31022">
        <w:rPr>
          <w:color w:val="000000"/>
        </w:rPr>
        <w:t>("ToDos")</w:t>
      </w:r>
    </w:p>
    <w:p w14:paraId="1EE1FACE" w14:textId="77777777" w:rsidR="00DD1D4D" w:rsidRPr="00A31022" w:rsidRDefault="00DD1D4D" w:rsidP="000B3C86">
      <w:pPr>
        <w:pStyle w:val="code"/>
        <w:rPr>
          <w:color w:val="000000"/>
        </w:rPr>
      </w:pPr>
      <w:r w:rsidRPr="00A31022">
        <w:rPr>
          <w:color w:val="000000"/>
        </w:rPr>
        <w:tab/>
      </w:r>
      <w:r w:rsidRPr="00A31022">
        <w:rPr>
          <w:color w:val="0000FF"/>
        </w:rPr>
        <w:t xml:space="preserve">IF </w:t>
      </w:r>
      <w:r w:rsidRPr="00A31022">
        <w:rPr>
          <w:color w:val="000000"/>
        </w:rPr>
        <w:t>NOT lUsed</w:t>
      </w:r>
    </w:p>
    <w:p w14:paraId="5E5F74A5"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FF"/>
        </w:rPr>
        <w:t>USE data</w:t>
      </w:r>
      <w:r w:rsidRPr="00A31022">
        <w:rPr>
          <w:color w:val="000000"/>
        </w:rPr>
        <w:t xml:space="preserve">\ToDos </w:t>
      </w:r>
      <w:r w:rsidRPr="00A31022">
        <w:rPr>
          <w:color w:val="0000FF"/>
        </w:rPr>
        <w:t xml:space="preserve">IN </w:t>
      </w:r>
      <w:r w:rsidRPr="00A31022">
        <w:rPr>
          <w:color w:val="000000"/>
        </w:rPr>
        <w:t>0</w:t>
      </w:r>
    </w:p>
    <w:p w14:paraId="0F0AC68B" w14:textId="77777777" w:rsidR="00DD1D4D" w:rsidRPr="00A31022" w:rsidRDefault="00DD1D4D" w:rsidP="000B3C86">
      <w:pPr>
        <w:pStyle w:val="code"/>
        <w:rPr>
          <w:color w:val="0000FF"/>
        </w:rPr>
      </w:pPr>
      <w:r w:rsidRPr="00A31022">
        <w:rPr>
          <w:color w:val="000000"/>
        </w:rPr>
        <w:tab/>
      </w:r>
      <w:r w:rsidRPr="00A31022">
        <w:rPr>
          <w:color w:val="0000FF"/>
        </w:rPr>
        <w:t>ENDIF</w:t>
      </w:r>
    </w:p>
    <w:p w14:paraId="2B6F8BDA" w14:textId="77777777" w:rsidR="00DD1D4D" w:rsidRPr="00A31022" w:rsidRDefault="00DD1D4D" w:rsidP="000B3C86">
      <w:pPr>
        <w:pStyle w:val="code"/>
        <w:rPr>
          <w:color w:val="000000"/>
        </w:rPr>
      </w:pPr>
      <w:r w:rsidRPr="00A31022">
        <w:rPr>
          <w:color w:val="0000FF"/>
        </w:rPr>
        <w:tab/>
        <w:t xml:space="preserve">SELECT </w:t>
      </w:r>
      <w:r w:rsidRPr="00A31022">
        <w:rPr>
          <w:color w:val="000000"/>
        </w:rPr>
        <w:t>ToDos</w:t>
      </w:r>
    </w:p>
    <w:p w14:paraId="7154FD5D" w14:textId="77777777" w:rsidR="00DD1D4D" w:rsidRPr="00A31022" w:rsidRDefault="00DD1D4D" w:rsidP="000B3C86">
      <w:pPr>
        <w:pStyle w:val="code"/>
        <w:rPr>
          <w:color w:val="000000"/>
        </w:rPr>
      </w:pPr>
      <w:r w:rsidRPr="00A31022">
        <w:rPr>
          <w:color w:val="000000"/>
        </w:rPr>
        <w:tab/>
      </w:r>
      <w:r w:rsidRPr="00A31022">
        <w:rPr>
          <w:color w:val="0000FF"/>
        </w:rPr>
        <w:t xml:space="preserve">RETURN </w:t>
      </w:r>
      <w:r w:rsidRPr="00A31022">
        <w:rPr>
          <w:color w:val="000000"/>
        </w:rPr>
        <w:t>lUsed</w:t>
      </w:r>
    </w:p>
    <w:p w14:paraId="6488CA73" w14:textId="77777777" w:rsidR="00DD1D4D" w:rsidRPr="00A31022" w:rsidRDefault="00DD1D4D" w:rsidP="000B3C86">
      <w:pPr>
        <w:pStyle w:val="code"/>
        <w:rPr>
          <w:color w:val="000000"/>
        </w:rPr>
      </w:pPr>
    </w:p>
    <w:p w14:paraId="6ECB8CBE" w14:textId="77777777" w:rsidR="00DD1D4D" w:rsidRPr="00A31022" w:rsidRDefault="00DD1D4D" w:rsidP="000B3C86">
      <w:pPr>
        <w:pStyle w:val="code"/>
        <w:rPr>
          <w:color w:val="000000"/>
        </w:rPr>
      </w:pPr>
      <w:r w:rsidRPr="00A31022">
        <w:rPr>
          <w:color w:val="000000"/>
        </w:rPr>
        <w:tab/>
      </w:r>
      <w:r w:rsidRPr="00A31022">
        <w:rPr>
          <w:color w:val="0000FF"/>
        </w:rPr>
        <w:t xml:space="preserve">PROCEDURE </w:t>
      </w:r>
      <w:r w:rsidRPr="00A31022">
        <w:rPr>
          <w:color w:val="000000"/>
        </w:rPr>
        <w:t>CloseToDos</w:t>
      </w:r>
    </w:p>
    <w:p w14:paraId="11E3559B" w14:textId="77777777" w:rsidR="00DD1D4D" w:rsidRPr="00A31022" w:rsidRDefault="00DD1D4D" w:rsidP="000B3C86">
      <w:pPr>
        <w:pStyle w:val="code"/>
        <w:rPr>
          <w:color w:val="000000"/>
        </w:rPr>
      </w:pPr>
      <w:r w:rsidRPr="00A31022">
        <w:rPr>
          <w:color w:val="000000"/>
        </w:rPr>
        <w:tab/>
      </w:r>
      <w:r w:rsidRPr="00A31022">
        <w:rPr>
          <w:color w:val="0000FF"/>
        </w:rPr>
        <w:t xml:space="preserve">LPARAMETERS </w:t>
      </w:r>
      <w:r w:rsidRPr="00A31022">
        <w:rPr>
          <w:color w:val="000000"/>
        </w:rPr>
        <w:t>lLeaveOpen</w:t>
      </w:r>
    </w:p>
    <w:p w14:paraId="5957C318" w14:textId="77777777" w:rsidR="00DD1D4D" w:rsidRPr="00A31022" w:rsidRDefault="00DD1D4D" w:rsidP="000B3C86">
      <w:pPr>
        <w:pStyle w:val="code"/>
        <w:rPr>
          <w:color w:val="000000"/>
        </w:rPr>
      </w:pPr>
      <w:r w:rsidRPr="00A31022">
        <w:rPr>
          <w:color w:val="000000"/>
        </w:rPr>
        <w:tab/>
      </w:r>
      <w:r w:rsidRPr="00A31022">
        <w:rPr>
          <w:color w:val="0000FF"/>
        </w:rPr>
        <w:t xml:space="preserve">IF </w:t>
      </w:r>
      <w:r w:rsidRPr="00A31022">
        <w:rPr>
          <w:color w:val="000000"/>
        </w:rPr>
        <w:t>NOT lLeaveOpen</w:t>
      </w:r>
    </w:p>
    <w:p w14:paraId="16E45ADE"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FF"/>
        </w:rPr>
        <w:t>USE IN SELECT</w:t>
      </w:r>
      <w:r w:rsidRPr="00A31022">
        <w:rPr>
          <w:color w:val="000000"/>
        </w:rPr>
        <w:t>("ToDos")</w:t>
      </w:r>
    </w:p>
    <w:p w14:paraId="517EC6BF" w14:textId="77777777" w:rsidR="00DD1D4D" w:rsidRPr="00A31022" w:rsidRDefault="00DD1D4D" w:rsidP="000B3C86">
      <w:pPr>
        <w:pStyle w:val="code"/>
        <w:rPr>
          <w:color w:val="0000FF"/>
        </w:rPr>
      </w:pPr>
      <w:r w:rsidRPr="00A31022">
        <w:rPr>
          <w:color w:val="000000"/>
        </w:rPr>
        <w:tab/>
      </w:r>
      <w:r w:rsidRPr="00A31022">
        <w:rPr>
          <w:color w:val="0000FF"/>
        </w:rPr>
        <w:t>ENDIF</w:t>
      </w:r>
    </w:p>
    <w:p w14:paraId="079B6DE6" w14:textId="77777777" w:rsidR="00DD1D4D" w:rsidRPr="00A31022" w:rsidRDefault="00DD1D4D" w:rsidP="000B3C86">
      <w:pPr>
        <w:pStyle w:val="code"/>
        <w:rPr>
          <w:color w:val="0000FF"/>
        </w:rPr>
      </w:pPr>
      <w:r w:rsidRPr="00A31022">
        <w:rPr>
          <w:color w:val="0000FF"/>
        </w:rPr>
        <w:tab/>
      </w:r>
    </w:p>
    <w:p w14:paraId="70D3C23B" w14:textId="18DD61B0" w:rsidR="00DD1D4D" w:rsidRPr="00A31022" w:rsidRDefault="00DD1D4D" w:rsidP="000B3C86">
      <w:pPr>
        <w:pStyle w:val="code"/>
        <w:rPr>
          <w:color w:val="0000FF"/>
        </w:rPr>
      </w:pPr>
      <w:r w:rsidRPr="00A31022">
        <w:rPr>
          <w:color w:val="0000FF"/>
        </w:rPr>
        <w:t>ENDDEFIN</w:t>
      </w:r>
      <w:r>
        <w:rPr>
          <w:color w:val="0000FF"/>
        </w:rPr>
        <w:t>E &amp;&amp; ToDo</w:t>
      </w:r>
    </w:p>
    <w:p w14:paraId="06CF3BB0" w14:textId="402987C9" w:rsidR="00DD1D4D" w:rsidRDefault="00DD1D4D" w:rsidP="003A4E3F">
      <w:pPr>
        <w:pStyle w:val="bodytext"/>
        <w:rPr>
          <w:lang w:val="en"/>
        </w:rPr>
        <w:sectPr w:rsidR="00DD1D4D" w:rsidSect="00E54DFD">
          <w:type w:val="continuous"/>
          <w:pgSz w:w="12240" w:h="15840" w:code="1"/>
          <w:pgMar w:top="1440" w:right="1440" w:bottom="1440" w:left="1440" w:header="720" w:footer="720" w:gutter="0"/>
          <w:cols w:num="2" w:sep="1" w:space="720"/>
          <w:titlePg/>
          <w:docGrid w:linePitch="326"/>
        </w:sectPr>
      </w:pPr>
    </w:p>
    <w:p w14:paraId="0121ACE7" w14:textId="77777777" w:rsidR="000B3C86" w:rsidRDefault="000B3C86" w:rsidP="000B3C86">
      <w:pPr>
        <w:pStyle w:val="Heading2"/>
      </w:pPr>
      <w:r>
        <w:br w:type="page"/>
      </w:r>
    </w:p>
    <w:p w14:paraId="5057F4F5" w14:textId="6B7BA2CE" w:rsidR="000B3C86" w:rsidRDefault="000B3C86" w:rsidP="000B3C86">
      <w:pPr>
        <w:pStyle w:val="Heading2"/>
      </w:pPr>
      <w:r>
        <w:lastRenderedPageBreak/>
        <w:t>cntToDo Visual Class – in Code</w:t>
      </w:r>
    </w:p>
    <w:p w14:paraId="07CC7A74" w14:textId="77777777" w:rsidR="000B3C86" w:rsidRDefault="000B3C86" w:rsidP="000B3C86">
      <w:pPr>
        <w:pStyle w:val="code"/>
        <w:rPr>
          <w:rFonts w:ascii="Courier New" w:hAnsi="Courier New" w:cs="Courier New"/>
          <w:color w:val="008000"/>
          <w:sz w:val="20"/>
        </w:rPr>
        <w:sectPr w:rsidR="000B3C86" w:rsidSect="000B3C86">
          <w:type w:val="continuous"/>
          <w:pgSz w:w="12240" w:h="15840" w:code="1"/>
          <w:pgMar w:top="1440" w:right="1440" w:bottom="1440" w:left="1440" w:header="720" w:footer="720" w:gutter="0"/>
          <w:cols w:num="2" w:space="720"/>
          <w:titlePg/>
          <w:docGrid w:linePitch="326"/>
        </w:sectPr>
      </w:pPr>
    </w:p>
    <w:p w14:paraId="371B1175" w14:textId="079F5D57" w:rsidR="000B3C86" w:rsidRDefault="000B3C86" w:rsidP="000B3C86">
      <w:pPr>
        <w:pStyle w:val="code"/>
        <w:rPr>
          <w:rFonts w:ascii="Courier New" w:hAnsi="Courier New" w:cs="Courier New"/>
          <w:color w:val="008000"/>
          <w:sz w:val="20"/>
        </w:rPr>
      </w:pPr>
      <w:r>
        <w:rPr>
          <w:rFonts w:ascii="Courier New" w:hAnsi="Courier New" w:cs="Courier New"/>
          <w:color w:val="008000"/>
          <w:sz w:val="20"/>
        </w:rPr>
        <w:t>***********************************</w:t>
      </w:r>
    </w:p>
    <w:p w14:paraId="247974D2" w14:textId="7A6BA246" w:rsidR="000B3C86" w:rsidRDefault="000B3C86" w:rsidP="000B3C86">
      <w:pPr>
        <w:pStyle w:val="code"/>
        <w:rPr>
          <w:rFonts w:ascii="Courier New" w:hAnsi="Courier New" w:cs="Courier New"/>
          <w:color w:val="008000"/>
          <w:sz w:val="20"/>
        </w:rPr>
      </w:pPr>
      <w:r>
        <w:rPr>
          <w:rFonts w:ascii="Courier New" w:hAnsi="Courier New" w:cs="Courier New"/>
          <w:color w:val="008000"/>
          <w:sz w:val="20"/>
        </w:rPr>
        <w:t xml:space="preserve">*-- Class:           cntToDo </w:t>
      </w:r>
    </w:p>
    <w:p w14:paraId="6283626C" w14:textId="77777777" w:rsidR="000B3C86" w:rsidRDefault="000B3C86" w:rsidP="000B3C86">
      <w:pPr>
        <w:pStyle w:val="code"/>
        <w:rPr>
          <w:rFonts w:ascii="Courier New" w:hAnsi="Courier New" w:cs="Courier New"/>
          <w:color w:val="008000"/>
          <w:sz w:val="20"/>
        </w:rPr>
      </w:pPr>
      <w:r>
        <w:rPr>
          <w:rFonts w:ascii="Courier New" w:hAnsi="Courier New" w:cs="Courier New"/>
          <w:color w:val="008000"/>
          <w:sz w:val="20"/>
        </w:rPr>
        <w:t>*-- ParentClass:     container</w:t>
      </w:r>
    </w:p>
    <w:p w14:paraId="6563A3AC" w14:textId="77777777" w:rsidR="000B3C86" w:rsidRDefault="000B3C86" w:rsidP="000B3C86">
      <w:pPr>
        <w:pStyle w:val="code"/>
        <w:rPr>
          <w:rFonts w:ascii="Courier New" w:hAnsi="Courier New" w:cs="Courier New"/>
          <w:color w:val="008000"/>
          <w:sz w:val="20"/>
        </w:rPr>
      </w:pPr>
      <w:r>
        <w:rPr>
          <w:rFonts w:ascii="Courier New" w:hAnsi="Courier New" w:cs="Courier New"/>
          <w:color w:val="008000"/>
          <w:sz w:val="20"/>
        </w:rPr>
        <w:t>*-- BaseClass:       container</w:t>
      </w:r>
    </w:p>
    <w:p w14:paraId="7CD4ECEA" w14:textId="77777777" w:rsidR="000B3C86" w:rsidRDefault="000B3C86" w:rsidP="000B3C86">
      <w:pPr>
        <w:pStyle w:val="code"/>
        <w:rPr>
          <w:rFonts w:ascii="Courier New" w:hAnsi="Courier New" w:cs="Courier New"/>
          <w:color w:val="008000"/>
          <w:sz w:val="20"/>
        </w:rPr>
      </w:pPr>
      <w:r>
        <w:rPr>
          <w:rFonts w:ascii="Courier New" w:hAnsi="Courier New" w:cs="Courier New"/>
          <w:color w:val="008000"/>
          <w:sz w:val="20"/>
        </w:rPr>
        <w:t>*</w:t>
      </w:r>
    </w:p>
    <w:p w14:paraId="0F91C499" w14:textId="54428067" w:rsidR="000B3C86" w:rsidRDefault="000B3C86" w:rsidP="000B3C86">
      <w:pPr>
        <w:pStyle w:val="code"/>
        <w:rPr>
          <w:rFonts w:ascii="Courier New" w:hAnsi="Courier New" w:cs="Courier New"/>
          <w:color w:val="0000FF"/>
          <w:sz w:val="20"/>
        </w:rPr>
      </w:pPr>
      <w:r>
        <w:rPr>
          <w:rFonts w:ascii="Courier New" w:hAnsi="Courier New" w:cs="Courier New"/>
          <w:color w:val="0000FF"/>
          <w:sz w:val="20"/>
        </w:rPr>
        <w:t xml:space="preserve">DEFINE CLASS </w:t>
      </w:r>
      <w:r>
        <w:rPr>
          <w:rFonts w:ascii="Courier New" w:hAnsi="Courier New" w:cs="Courier New"/>
          <w:color w:val="000000"/>
          <w:sz w:val="20"/>
        </w:rPr>
        <w:t xml:space="preserve">cntToDo </w:t>
      </w:r>
      <w:r>
        <w:rPr>
          <w:rFonts w:ascii="Courier New" w:hAnsi="Courier New" w:cs="Courier New"/>
          <w:color w:val="0000FF"/>
          <w:sz w:val="20"/>
        </w:rPr>
        <w:t>AS container</w:t>
      </w:r>
    </w:p>
    <w:p w14:paraId="662FD129" w14:textId="77777777" w:rsidR="000B3C86" w:rsidRDefault="000B3C86" w:rsidP="000B3C86">
      <w:pPr>
        <w:pStyle w:val="code"/>
        <w:rPr>
          <w:rFonts w:ascii="Courier New" w:hAnsi="Courier New" w:cs="Courier New"/>
          <w:color w:val="0000FF"/>
          <w:sz w:val="20"/>
        </w:rPr>
      </w:pPr>
    </w:p>
    <w:p w14:paraId="5377F8D8" w14:textId="77777777" w:rsidR="000B3C86" w:rsidRDefault="000B3C86" w:rsidP="000B3C86">
      <w:pPr>
        <w:pStyle w:val="code"/>
        <w:rPr>
          <w:rFonts w:ascii="Courier New" w:hAnsi="Courier New" w:cs="Courier New"/>
          <w:color w:val="0000FF"/>
          <w:sz w:val="20"/>
        </w:rPr>
      </w:pPr>
    </w:p>
    <w:p w14:paraId="3C926656" w14:textId="77777777" w:rsidR="000B3C86" w:rsidRDefault="000B3C86" w:rsidP="000B3C86">
      <w:pPr>
        <w:pStyle w:val="code"/>
        <w:rPr>
          <w:rFonts w:ascii="Courier New" w:hAnsi="Courier New" w:cs="Courier New"/>
          <w:color w:val="000000"/>
          <w:sz w:val="20"/>
        </w:rPr>
      </w:pPr>
      <w:r>
        <w:rPr>
          <w:rFonts w:ascii="Courier New" w:hAnsi="Courier New" w:cs="Courier New"/>
          <w:color w:val="0000FF"/>
          <w:sz w:val="20"/>
        </w:rPr>
        <w:tab/>
        <w:t xml:space="preserve">Width </w:t>
      </w:r>
      <w:r>
        <w:rPr>
          <w:rFonts w:ascii="Courier New" w:hAnsi="Courier New" w:cs="Courier New"/>
          <w:color w:val="000000"/>
          <w:sz w:val="20"/>
        </w:rPr>
        <w:t>= 544</w:t>
      </w:r>
    </w:p>
    <w:p w14:paraId="576CD259"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FF"/>
          <w:sz w:val="20"/>
        </w:rPr>
        <w:t xml:space="preserve">Height </w:t>
      </w:r>
      <w:r>
        <w:rPr>
          <w:rFonts w:ascii="Courier New" w:hAnsi="Courier New" w:cs="Courier New"/>
          <w:color w:val="000000"/>
          <w:sz w:val="20"/>
        </w:rPr>
        <w:t>= 114</w:t>
      </w:r>
    </w:p>
    <w:p w14:paraId="04CE89C3"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FF"/>
          <w:sz w:val="20"/>
        </w:rPr>
        <w:t xml:space="preserve">BackColor </w:t>
      </w:r>
      <w:r>
        <w:rPr>
          <w:rFonts w:ascii="Courier New" w:hAnsi="Courier New" w:cs="Courier New"/>
          <w:color w:val="000000"/>
          <w:sz w:val="20"/>
        </w:rPr>
        <w:t xml:space="preserve">= </w:t>
      </w:r>
      <w:r>
        <w:rPr>
          <w:rFonts w:ascii="Courier New" w:hAnsi="Courier New" w:cs="Courier New"/>
          <w:color w:val="0000FF"/>
          <w:sz w:val="20"/>
        </w:rPr>
        <w:t>RGB</w:t>
      </w:r>
      <w:r>
        <w:rPr>
          <w:rFonts w:ascii="Courier New" w:hAnsi="Courier New" w:cs="Courier New"/>
          <w:color w:val="000000"/>
          <w:sz w:val="20"/>
        </w:rPr>
        <w:t>(255,255,255)</w:t>
      </w:r>
    </w:p>
    <w:p w14:paraId="0287A0C3"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FF"/>
          <w:sz w:val="20"/>
        </w:rPr>
        <w:t xml:space="preserve">Name </w:t>
      </w:r>
      <w:r>
        <w:rPr>
          <w:rFonts w:ascii="Courier New" w:hAnsi="Courier New" w:cs="Courier New"/>
          <w:color w:val="000000"/>
          <w:sz w:val="20"/>
        </w:rPr>
        <w:t>= "cnttodo"</w:t>
      </w:r>
    </w:p>
    <w:p w14:paraId="282EFEAE" w14:textId="77777777" w:rsidR="000B3C86" w:rsidRDefault="000B3C86" w:rsidP="000B3C86">
      <w:pPr>
        <w:pStyle w:val="code"/>
        <w:rPr>
          <w:rFonts w:ascii="Courier New" w:hAnsi="Courier New" w:cs="Courier New"/>
          <w:color w:val="000000"/>
          <w:sz w:val="20"/>
        </w:rPr>
      </w:pPr>
    </w:p>
    <w:p w14:paraId="2DED28A4" w14:textId="77777777" w:rsidR="000B3C86" w:rsidRDefault="000B3C86" w:rsidP="000B3C86">
      <w:pPr>
        <w:pStyle w:val="code"/>
        <w:rPr>
          <w:rFonts w:ascii="Courier New" w:hAnsi="Courier New" w:cs="Courier New"/>
          <w:color w:val="000000"/>
          <w:sz w:val="20"/>
        </w:rPr>
      </w:pPr>
    </w:p>
    <w:p w14:paraId="7E3CD45F" w14:textId="7D756219" w:rsidR="000B3C86" w:rsidRDefault="000B3C86" w:rsidP="000B3C86">
      <w:pPr>
        <w:pStyle w:val="code"/>
        <w:rPr>
          <w:rFonts w:ascii="Courier New" w:hAnsi="Courier New" w:cs="Courier New"/>
          <w:color w:val="000000"/>
          <w:sz w:val="20"/>
        </w:rPr>
      </w:pPr>
      <w:r>
        <w:rPr>
          <w:rFonts w:ascii="Courier New" w:hAnsi="Courier New" w:cs="Courier New"/>
          <w:color w:val="0000FF"/>
          <w:sz w:val="20"/>
        </w:rPr>
        <w:t xml:space="preserve">ADD OBJECT </w:t>
      </w:r>
      <w:r>
        <w:rPr>
          <w:rFonts w:ascii="Courier New" w:hAnsi="Courier New" w:cs="Courier New"/>
          <w:color w:val="000000"/>
          <w:sz w:val="20"/>
        </w:rPr>
        <w:t>img</w:t>
      </w:r>
      <w:r w:rsidR="00FE3895">
        <w:rPr>
          <w:rFonts w:ascii="Courier New" w:hAnsi="Courier New" w:cs="Courier New"/>
          <w:color w:val="000000"/>
          <w:sz w:val="20"/>
        </w:rPr>
        <w:t>T</w:t>
      </w:r>
      <w:r>
        <w:rPr>
          <w:rFonts w:ascii="Courier New" w:hAnsi="Courier New" w:cs="Courier New"/>
          <w:color w:val="000000"/>
          <w:sz w:val="20"/>
        </w:rPr>
        <w:t xml:space="preserve">ask </w:t>
      </w:r>
      <w:r>
        <w:rPr>
          <w:rFonts w:ascii="Courier New" w:hAnsi="Courier New" w:cs="Courier New"/>
          <w:color w:val="0000FF"/>
          <w:sz w:val="20"/>
        </w:rPr>
        <w:t xml:space="preserve">AS image WITH </w:t>
      </w:r>
      <w:r>
        <w:rPr>
          <w:rFonts w:ascii="Courier New" w:hAnsi="Courier New" w:cs="Courier New"/>
          <w:color w:val="000000"/>
          <w:sz w:val="20"/>
        </w:rPr>
        <w:t>;</w:t>
      </w:r>
    </w:p>
    <w:p w14:paraId="7EAC3492"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Picture </w:t>
      </w:r>
      <w:r>
        <w:rPr>
          <w:rFonts w:ascii="Courier New" w:hAnsi="Courier New" w:cs="Courier New"/>
          <w:color w:val="000000"/>
          <w:sz w:val="20"/>
        </w:rPr>
        <w:t>= "..\images\ribbon.png", ;</w:t>
      </w:r>
    </w:p>
    <w:p w14:paraId="2F69D32E"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Height </w:t>
      </w:r>
      <w:r>
        <w:rPr>
          <w:rFonts w:ascii="Courier New" w:hAnsi="Courier New" w:cs="Courier New"/>
          <w:color w:val="000000"/>
          <w:sz w:val="20"/>
        </w:rPr>
        <w:t>= 43, ;</w:t>
      </w:r>
    </w:p>
    <w:p w14:paraId="09D75538"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Left </w:t>
      </w:r>
      <w:r>
        <w:rPr>
          <w:rFonts w:ascii="Courier New" w:hAnsi="Courier New" w:cs="Courier New"/>
          <w:color w:val="000000"/>
          <w:sz w:val="20"/>
        </w:rPr>
        <w:t>= 10, ;</w:t>
      </w:r>
    </w:p>
    <w:p w14:paraId="24ED0017"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Top </w:t>
      </w:r>
      <w:r>
        <w:rPr>
          <w:rFonts w:ascii="Courier New" w:hAnsi="Courier New" w:cs="Courier New"/>
          <w:color w:val="000000"/>
          <w:sz w:val="20"/>
        </w:rPr>
        <w:t>= 6, ;</w:t>
      </w:r>
    </w:p>
    <w:p w14:paraId="3329356B"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Width </w:t>
      </w:r>
      <w:r>
        <w:rPr>
          <w:rFonts w:ascii="Courier New" w:hAnsi="Courier New" w:cs="Courier New"/>
          <w:color w:val="000000"/>
          <w:sz w:val="20"/>
        </w:rPr>
        <w:t>= 37, ;</w:t>
      </w:r>
    </w:p>
    <w:p w14:paraId="4EF31326"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Name </w:t>
      </w:r>
      <w:r>
        <w:rPr>
          <w:rFonts w:ascii="Courier New" w:hAnsi="Courier New" w:cs="Courier New"/>
          <w:color w:val="000000"/>
          <w:sz w:val="20"/>
        </w:rPr>
        <w:t>= "imgTask"</w:t>
      </w:r>
    </w:p>
    <w:p w14:paraId="5E328B5E" w14:textId="77777777" w:rsidR="000B3C86" w:rsidRDefault="000B3C86" w:rsidP="000B3C86">
      <w:pPr>
        <w:pStyle w:val="code"/>
        <w:rPr>
          <w:rFonts w:ascii="Courier New" w:hAnsi="Courier New" w:cs="Courier New"/>
          <w:color w:val="000000"/>
          <w:sz w:val="20"/>
        </w:rPr>
      </w:pPr>
    </w:p>
    <w:p w14:paraId="54198AEF" w14:textId="77777777" w:rsidR="000B3C86" w:rsidRDefault="000B3C86" w:rsidP="000B3C86">
      <w:pPr>
        <w:pStyle w:val="code"/>
        <w:rPr>
          <w:rFonts w:ascii="Courier New" w:hAnsi="Courier New" w:cs="Courier New"/>
          <w:color w:val="000000"/>
          <w:sz w:val="20"/>
        </w:rPr>
      </w:pPr>
    </w:p>
    <w:p w14:paraId="72F3E157" w14:textId="6F9630ED" w:rsidR="000B3C86" w:rsidRDefault="000B3C86" w:rsidP="000B3C86">
      <w:pPr>
        <w:pStyle w:val="code"/>
        <w:rPr>
          <w:rFonts w:ascii="Courier New" w:hAnsi="Courier New" w:cs="Courier New"/>
          <w:color w:val="000000"/>
          <w:sz w:val="20"/>
        </w:rPr>
      </w:pPr>
      <w:r>
        <w:rPr>
          <w:rFonts w:ascii="Courier New" w:hAnsi="Courier New" w:cs="Courier New"/>
          <w:color w:val="0000FF"/>
          <w:sz w:val="20"/>
        </w:rPr>
        <w:t xml:space="preserve">ADD OBJECT </w:t>
      </w:r>
      <w:r>
        <w:rPr>
          <w:rFonts w:ascii="Courier New" w:hAnsi="Courier New" w:cs="Courier New"/>
          <w:color w:val="000000"/>
          <w:sz w:val="20"/>
        </w:rPr>
        <w:t>txt</w:t>
      </w:r>
      <w:r w:rsidR="00FE3895">
        <w:rPr>
          <w:rFonts w:ascii="Courier New" w:hAnsi="Courier New" w:cs="Courier New"/>
          <w:color w:val="000000"/>
          <w:sz w:val="20"/>
        </w:rPr>
        <w:t>T</w:t>
      </w:r>
      <w:r>
        <w:rPr>
          <w:rFonts w:ascii="Courier New" w:hAnsi="Courier New" w:cs="Courier New"/>
          <w:color w:val="000000"/>
          <w:sz w:val="20"/>
        </w:rPr>
        <w:t xml:space="preserve">itle </w:t>
      </w:r>
      <w:r>
        <w:rPr>
          <w:rFonts w:ascii="Courier New" w:hAnsi="Courier New" w:cs="Courier New"/>
          <w:color w:val="0000FF"/>
          <w:sz w:val="20"/>
        </w:rPr>
        <w:t>AS textbox WITH</w:t>
      </w:r>
      <w:r w:rsidR="00FE3895">
        <w:rPr>
          <w:rFonts w:ascii="Courier New" w:hAnsi="Courier New" w:cs="Courier New"/>
          <w:color w:val="0000FF"/>
          <w:sz w:val="20"/>
        </w:rPr>
        <w:t xml:space="preserve"> </w:t>
      </w:r>
      <w:r>
        <w:rPr>
          <w:rFonts w:ascii="Courier New" w:hAnsi="Courier New" w:cs="Courier New"/>
          <w:color w:val="000000"/>
          <w:sz w:val="20"/>
        </w:rPr>
        <w:t>;</w:t>
      </w:r>
    </w:p>
    <w:p w14:paraId="1118C3BD"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FontSize </w:t>
      </w:r>
      <w:r>
        <w:rPr>
          <w:rFonts w:ascii="Courier New" w:hAnsi="Courier New" w:cs="Courier New"/>
          <w:color w:val="000000"/>
          <w:sz w:val="20"/>
        </w:rPr>
        <w:t>= 18, ;</w:t>
      </w:r>
    </w:p>
    <w:p w14:paraId="7E19EA52"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Height </w:t>
      </w:r>
      <w:r>
        <w:rPr>
          <w:rFonts w:ascii="Courier New" w:hAnsi="Courier New" w:cs="Courier New"/>
          <w:color w:val="000000"/>
          <w:sz w:val="20"/>
        </w:rPr>
        <w:t>= 36, ;</w:t>
      </w:r>
    </w:p>
    <w:p w14:paraId="433F42A0"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Left </w:t>
      </w:r>
      <w:r>
        <w:rPr>
          <w:rFonts w:ascii="Courier New" w:hAnsi="Courier New" w:cs="Courier New"/>
          <w:color w:val="000000"/>
          <w:sz w:val="20"/>
        </w:rPr>
        <w:t>= 60, ;</w:t>
      </w:r>
    </w:p>
    <w:p w14:paraId="6CEBD142"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Top </w:t>
      </w:r>
      <w:r>
        <w:rPr>
          <w:rFonts w:ascii="Courier New" w:hAnsi="Courier New" w:cs="Courier New"/>
          <w:color w:val="000000"/>
          <w:sz w:val="20"/>
        </w:rPr>
        <w:t>= 9, ;</w:t>
      </w:r>
    </w:p>
    <w:p w14:paraId="2DC7C8B7"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Width </w:t>
      </w:r>
      <w:r>
        <w:rPr>
          <w:rFonts w:ascii="Courier New" w:hAnsi="Courier New" w:cs="Courier New"/>
          <w:color w:val="000000"/>
          <w:sz w:val="20"/>
        </w:rPr>
        <w:t>= 360, ;</w:t>
      </w:r>
    </w:p>
    <w:p w14:paraId="646BD225"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ForeColor </w:t>
      </w:r>
      <w:r>
        <w:rPr>
          <w:rFonts w:ascii="Courier New" w:hAnsi="Courier New" w:cs="Courier New"/>
          <w:color w:val="000000"/>
          <w:sz w:val="20"/>
        </w:rPr>
        <w:t xml:space="preserve">= </w:t>
      </w:r>
      <w:r>
        <w:rPr>
          <w:rFonts w:ascii="Courier New" w:hAnsi="Courier New" w:cs="Courier New"/>
          <w:color w:val="0000FF"/>
          <w:sz w:val="20"/>
        </w:rPr>
        <w:t>RGB</w:t>
      </w:r>
      <w:r>
        <w:rPr>
          <w:rFonts w:ascii="Courier New" w:hAnsi="Courier New" w:cs="Courier New"/>
          <w:color w:val="000000"/>
          <w:sz w:val="20"/>
        </w:rPr>
        <w:t>(0,128,192), ;</w:t>
      </w:r>
    </w:p>
    <w:p w14:paraId="1769C217"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Name </w:t>
      </w:r>
      <w:r>
        <w:rPr>
          <w:rFonts w:ascii="Courier New" w:hAnsi="Courier New" w:cs="Courier New"/>
          <w:color w:val="000000"/>
          <w:sz w:val="20"/>
        </w:rPr>
        <w:t>= "txtTitle"</w:t>
      </w:r>
    </w:p>
    <w:p w14:paraId="4F47AE5E" w14:textId="77777777" w:rsidR="000B3C86" w:rsidRDefault="000B3C86" w:rsidP="000B3C86">
      <w:pPr>
        <w:pStyle w:val="code"/>
        <w:rPr>
          <w:rFonts w:ascii="Courier New" w:hAnsi="Courier New" w:cs="Courier New"/>
          <w:color w:val="000000"/>
          <w:sz w:val="20"/>
        </w:rPr>
      </w:pPr>
    </w:p>
    <w:p w14:paraId="0BF926F7" w14:textId="77777777" w:rsidR="000B3C86" w:rsidRDefault="000B3C86" w:rsidP="000B3C86">
      <w:pPr>
        <w:pStyle w:val="code"/>
        <w:rPr>
          <w:rFonts w:ascii="Courier New" w:hAnsi="Courier New" w:cs="Courier New"/>
          <w:color w:val="000000"/>
          <w:sz w:val="20"/>
        </w:rPr>
      </w:pPr>
    </w:p>
    <w:p w14:paraId="70588AE6" w14:textId="7AE229BF" w:rsidR="000B3C86" w:rsidRDefault="000B3C86" w:rsidP="000B3C86">
      <w:pPr>
        <w:pStyle w:val="code"/>
        <w:rPr>
          <w:rFonts w:ascii="Courier New" w:hAnsi="Courier New" w:cs="Courier New"/>
          <w:color w:val="000000"/>
          <w:sz w:val="20"/>
        </w:rPr>
      </w:pPr>
      <w:r>
        <w:rPr>
          <w:rFonts w:ascii="Courier New" w:hAnsi="Courier New" w:cs="Courier New"/>
          <w:color w:val="0000FF"/>
          <w:sz w:val="20"/>
        </w:rPr>
        <w:t xml:space="preserve">ADD OBJECT </w:t>
      </w:r>
      <w:r>
        <w:rPr>
          <w:rFonts w:ascii="Courier New" w:hAnsi="Courier New" w:cs="Courier New"/>
          <w:color w:val="000000"/>
          <w:sz w:val="20"/>
        </w:rPr>
        <w:t>img</w:t>
      </w:r>
      <w:r w:rsidR="00FE3895">
        <w:rPr>
          <w:rFonts w:ascii="Courier New" w:hAnsi="Courier New" w:cs="Courier New"/>
          <w:color w:val="000000"/>
          <w:sz w:val="20"/>
        </w:rPr>
        <w:t>C</w:t>
      </w:r>
      <w:r>
        <w:rPr>
          <w:rFonts w:ascii="Courier New" w:hAnsi="Courier New" w:cs="Courier New"/>
          <w:color w:val="000000"/>
          <w:sz w:val="20"/>
        </w:rPr>
        <w:t xml:space="preserve">ompleted </w:t>
      </w:r>
      <w:r>
        <w:rPr>
          <w:rFonts w:ascii="Courier New" w:hAnsi="Courier New" w:cs="Courier New"/>
          <w:color w:val="0000FF"/>
          <w:sz w:val="20"/>
        </w:rPr>
        <w:t xml:space="preserve">AS image WITH </w:t>
      </w:r>
      <w:r>
        <w:rPr>
          <w:rFonts w:ascii="Courier New" w:hAnsi="Courier New" w:cs="Courier New"/>
          <w:color w:val="000000"/>
          <w:sz w:val="20"/>
        </w:rPr>
        <w:t>;</w:t>
      </w:r>
    </w:p>
    <w:p w14:paraId="0FD58A1A"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Picture </w:t>
      </w:r>
      <w:r>
        <w:rPr>
          <w:rFonts w:ascii="Courier New" w:hAnsi="Courier New" w:cs="Courier New"/>
          <w:color w:val="000000"/>
          <w:sz w:val="20"/>
        </w:rPr>
        <w:t>= "..\images\checkmark.png", ;</w:t>
      </w:r>
    </w:p>
    <w:p w14:paraId="0E1FB455"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Height </w:t>
      </w:r>
      <w:r>
        <w:rPr>
          <w:rFonts w:ascii="Courier New" w:hAnsi="Courier New" w:cs="Courier New"/>
          <w:color w:val="000000"/>
          <w:sz w:val="20"/>
        </w:rPr>
        <w:t>= 28, ;</w:t>
      </w:r>
    </w:p>
    <w:p w14:paraId="7155CCC9" w14:textId="15A51916"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Left </w:t>
      </w:r>
      <w:r>
        <w:rPr>
          <w:rFonts w:ascii="Courier New" w:hAnsi="Courier New" w:cs="Courier New"/>
          <w:color w:val="000000"/>
          <w:sz w:val="20"/>
        </w:rPr>
        <w:t>= 469, ;</w:t>
      </w:r>
    </w:p>
    <w:p w14:paraId="039E25CC" w14:textId="270D1C24"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Top </w:t>
      </w:r>
      <w:r>
        <w:rPr>
          <w:rFonts w:ascii="Courier New" w:hAnsi="Courier New" w:cs="Courier New"/>
          <w:color w:val="000000"/>
          <w:sz w:val="20"/>
        </w:rPr>
        <w:t>= 12, ;</w:t>
      </w:r>
    </w:p>
    <w:p w14:paraId="651CB070"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Width </w:t>
      </w:r>
      <w:r>
        <w:rPr>
          <w:rFonts w:ascii="Courier New" w:hAnsi="Courier New" w:cs="Courier New"/>
          <w:color w:val="000000"/>
          <w:sz w:val="20"/>
        </w:rPr>
        <w:t>= 23, ;</w:t>
      </w:r>
    </w:p>
    <w:p w14:paraId="18A9B4C5"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Name </w:t>
      </w:r>
      <w:r>
        <w:rPr>
          <w:rFonts w:ascii="Courier New" w:hAnsi="Courier New" w:cs="Courier New"/>
          <w:color w:val="000000"/>
          <w:sz w:val="20"/>
        </w:rPr>
        <w:t>= "imgCompleted"</w:t>
      </w:r>
    </w:p>
    <w:p w14:paraId="4188BB9D" w14:textId="77777777" w:rsidR="000B3C86" w:rsidRDefault="000B3C86" w:rsidP="000B3C86">
      <w:pPr>
        <w:pStyle w:val="code"/>
        <w:rPr>
          <w:rFonts w:ascii="Courier New" w:hAnsi="Courier New" w:cs="Courier New"/>
          <w:color w:val="000000"/>
          <w:sz w:val="20"/>
        </w:rPr>
      </w:pPr>
    </w:p>
    <w:p w14:paraId="35924BE7" w14:textId="77777777" w:rsidR="000B3C86" w:rsidRDefault="000B3C86" w:rsidP="000B3C86">
      <w:pPr>
        <w:pStyle w:val="code"/>
        <w:rPr>
          <w:rFonts w:ascii="Courier New" w:hAnsi="Courier New" w:cs="Courier New"/>
          <w:color w:val="000000"/>
          <w:sz w:val="20"/>
        </w:rPr>
      </w:pPr>
    </w:p>
    <w:p w14:paraId="4876BCE7" w14:textId="35391533" w:rsidR="000B3C86" w:rsidRDefault="000B3C86" w:rsidP="000B3C86">
      <w:pPr>
        <w:pStyle w:val="code"/>
        <w:rPr>
          <w:rFonts w:ascii="Courier New" w:hAnsi="Courier New" w:cs="Courier New"/>
          <w:color w:val="000000"/>
          <w:sz w:val="20"/>
        </w:rPr>
      </w:pPr>
      <w:r>
        <w:rPr>
          <w:rFonts w:ascii="Courier New" w:hAnsi="Courier New" w:cs="Courier New"/>
          <w:color w:val="0000FF"/>
          <w:sz w:val="20"/>
        </w:rPr>
        <w:t xml:space="preserve">ADD OBJECT </w:t>
      </w:r>
      <w:r>
        <w:rPr>
          <w:rFonts w:ascii="Courier New" w:hAnsi="Courier New" w:cs="Courier New"/>
          <w:color w:val="000000"/>
          <w:sz w:val="20"/>
        </w:rPr>
        <w:t>img</w:t>
      </w:r>
      <w:r w:rsidR="00FE3895">
        <w:rPr>
          <w:rFonts w:ascii="Courier New" w:hAnsi="Courier New" w:cs="Courier New"/>
          <w:color w:val="000000"/>
          <w:sz w:val="20"/>
        </w:rPr>
        <w:t>D</w:t>
      </w:r>
      <w:r>
        <w:rPr>
          <w:rFonts w:ascii="Courier New" w:hAnsi="Courier New" w:cs="Courier New"/>
          <w:color w:val="000000"/>
          <w:sz w:val="20"/>
        </w:rPr>
        <w:t xml:space="preserve">elete </w:t>
      </w:r>
      <w:r>
        <w:rPr>
          <w:rFonts w:ascii="Courier New" w:hAnsi="Courier New" w:cs="Courier New"/>
          <w:color w:val="0000FF"/>
          <w:sz w:val="20"/>
        </w:rPr>
        <w:t>AS image WITH</w:t>
      </w:r>
      <w:r>
        <w:rPr>
          <w:rFonts w:ascii="Courier New" w:hAnsi="Courier New" w:cs="Courier New"/>
          <w:color w:val="000000"/>
          <w:sz w:val="20"/>
        </w:rPr>
        <w:t>;</w:t>
      </w:r>
    </w:p>
    <w:p w14:paraId="0E39B78C" w14:textId="69EF0A4F"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Picture </w:t>
      </w:r>
      <w:r>
        <w:rPr>
          <w:rFonts w:ascii="Courier New" w:hAnsi="Courier New" w:cs="Courier New"/>
          <w:color w:val="000000"/>
          <w:sz w:val="20"/>
        </w:rPr>
        <w:t>= "..\images\delete.png",;</w:t>
      </w:r>
    </w:p>
    <w:p w14:paraId="5743303A"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Height </w:t>
      </w:r>
      <w:r>
        <w:rPr>
          <w:rFonts w:ascii="Courier New" w:hAnsi="Courier New" w:cs="Courier New"/>
          <w:color w:val="000000"/>
          <w:sz w:val="20"/>
        </w:rPr>
        <w:t>= 20, ;</w:t>
      </w:r>
    </w:p>
    <w:p w14:paraId="479E0E04"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Left </w:t>
      </w:r>
      <w:r>
        <w:rPr>
          <w:rFonts w:ascii="Courier New" w:hAnsi="Courier New" w:cs="Courier New"/>
          <w:color w:val="000000"/>
          <w:sz w:val="20"/>
        </w:rPr>
        <w:t>= 507, ;</w:t>
      </w:r>
    </w:p>
    <w:p w14:paraId="158C8D57"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Top </w:t>
      </w:r>
      <w:r>
        <w:rPr>
          <w:rFonts w:ascii="Courier New" w:hAnsi="Courier New" w:cs="Courier New"/>
          <w:color w:val="000000"/>
          <w:sz w:val="20"/>
        </w:rPr>
        <w:t>= 16, ;</w:t>
      </w:r>
    </w:p>
    <w:p w14:paraId="4C170CEF"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Width </w:t>
      </w:r>
      <w:r>
        <w:rPr>
          <w:rFonts w:ascii="Courier New" w:hAnsi="Courier New" w:cs="Courier New"/>
          <w:color w:val="000000"/>
          <w:sz w:val="20"/>
        </w:rPr>
        <w:t>= 14, ;</w:t>
      </w:r>
    </w:p>
    <w:p w14:paraId="2B580DDC"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Name </w:t>
      </w:r>
      <w:r>
        <w:rPr>
          <w:rFonts w:ascii="Courier New" w:hAnsi="Courier New" w:cs="Courier New"/>
          <w:color w:val="000000"/>
          <w:sz w:val="20"/>
        </w:rPr>
        <w:t>= "imgDelete"</w:t>
      </w:r>
    </w:p>
    <w:p w14:paraId="6C186D03" w14:textId="77777777" w:rsidR="000B3C86" w:rsidRDefault="000B3C86" w:rsidP="000B3C86">
      <w:pPr>
        <w:pStyle w:val="code"/>
        <w:rPr>
          <w:rFonts w:ascii="Courier New" w:hAnsi="Courier New" w:cs="Courier New"/>
          <w:color w:val="000000"/>
          <w:sz w:val="20"/>
        </w:rPr>
      </w:pPr>
    </w:p>
    <w:p w14:paraId="001AFFDC" w14:textId="77777777" w:rsidR="000B3C86" w:rsidRDefault="000B3C86" w:rsidP="000B3C86">
      <w:pPr>
        <w:pStyle w:val="code"/>
        <w:rPr>
          <w:rFonts w:ascii="Courier New" w:hAnsi="Courier New" w:cs="Courier New"/>
          <w:color w:val="000000"/>
          <w:sz w:val="20"/>
        </w:rPr>
      </w:pPr>
    </w:p>
    <w:p w14:paraId="26D64076" w14:textId="3E945867" w:rsidR="000B3C86" w:rsidRDefault="000B3C86" w:rsidP="000B3C86">
      <w:pPr>
        <w:pStyle w:val="code"/>
        <w:rPr>
          <w:rFonts w:ascii="Courier New" w:hAnsi="Courier New" w:cs="Courier New"/>
          <w:color w:val="000000"/>
          <w:sz w:val="20"/>
        </w:rPr>
      </w:pPr>
      <w:r>
        <w:rPr>
          <w:rFonts w:ascii="Courier New" w:hAnsi="Courier New" w:cs="Courier New"/>
          <w:color w:val="0000FF"/>
          <w:sz w:val="20"/>
        </w:rPr>
        <w:t xml:space="preserve">ADD OBJECT </w:t>
      </w:r>
      <w:r>
        <w:rPr>
          <w:rFonts w:ascii="Courier New" w:hAnsi="Courier New" w:cs="Courier New"/>
          <w:color w:val="000000"/>
          <w:sz w:val="20"/>
        </w:rPr>
        <w:t>img</w:t>
      </w:r>
      <w:r w:rsidR="00FE3895">
        <w:rPr>
          <w:rFonts w:ascii="Courier New" w:hAnsi="Courier New" w:cs="Courier New"/>
          <w:color w:val="000000"/>
          <w:sz w:val="20"/>
        </w:rPr>
        <w:t>E</w:t>
      </w:r>
      <w:r>
        <w:rPr>
          <w:rFonts w:ascii="Courier New" w:hAnsi="Courier New" w:cs="Courier New"/>
          <w:color w:val="000000"/>
          <w:sz w:val="20"/>
        </w:rPr>
        <w:t xml:space="preserve">dit </w:t>
      </w:r>
      <w:r>
        <w:rPr>
          <w:rFonts w:ascii="Courier New" w:hAnsi="Courier New" w:cs="Courier New"/>
          <w:color w:val="0000FF"/>
          <w:sz w:val="20"/>
        </w:rPr>
        <w:t xml:space="preserve">AS image WITH </w:t>
      </w:r>
      <w:r>
        <w:rPr>
          <w:rFonts w:ascii="Courier New" w:hAnsi="Courier New" w:cs="Courier New"/>
          <w:color w:val="000000"/>
          <w:sz w:val="20"/>
        </w:rPr>
        <w:t>;</w:t>
      </w:r>
    </w:p>
    <w:p w14:paraId="0473C8C9"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Picture </w:t>
      </w:r>
      <w:r>
        <w:rPr>
          <w:rFonts w:ascii="Courier New" w:hAnsi="Courier New" w:cs="Courier New"/>
          <w:color w:val="000000"/>
          <w:sz w:val="20"/>
        </w:rPr>
        <w:t>= "..\images\edit.png", ;</w:t>
      </w:r>
    </w:p>
    <w:p w14:paraId="68EA87AE"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Height </w:t>
      </w:r>
      <w:r>
        <w:rPr>
          <w:rFonts w:ascii="Courier New" w:hAnsi="Courier New" w:cs="Courier New"/>
          <w:color w:val="000000"/>
          <w:sz w:val="20"/>
        </w:rPr>
        <w:t>= 20, ;</w:t>
      </w:r>
    </w:p>
    <w:p w14:paraId="0864150D"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Left </w:t>
      </w:r>
      <w:r>
        <w:rPr>
          <w:rFonts w:ascii="Courier New" w:hAnsi="Courier New" w:cs="Courier New"/>
          <w:color w:val="000000"/>
          <w:sz w:val="20"/>
        </w:rPr>
        <w:t>= 435, ;</w:t>
      </w:r>
    </w:p>
    <w:p w14:paraId="02884A59"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Top </w:t>
      </w:r>
      <w:r>
        <w:rPr>
          <w:rFonts w:ascii="Courier New" w:hAnsi="Courier New" w:cs="Courier New"/>
          <w:color w:val="000000"/>
          <w:sz w:val="20"/>
        </w:rPr>
        <w:t>= 16, ;</w:t>
      </w:r>
    </w:p>
    <w:p w14:paraId="4198FBC5"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Visible </w:t>
      </w:r>
      <w:r>
        <w:rPr>
          <w:rFonts w:ascii="Courier New" w:hAnsi="Courier New" w:cs="Courier New"/>
          <w:color w:val="000000"/>
          <w:sz w:val="20"/>
        </w:rPr>
        <w:t>= .F., ;</w:t>
      </w:r>
    </w:p>
    <w:p w14:paraId="24FF7A54"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Width </w:t>
      </w:r>
      <w:r>
        <w:rPr>
          <w:rFonts w:ascii="Courier New" w:hAnsi="Courier New" w:cs="Courier New"/>
          <w:color w:val="000000"/>
          <w:sz w:val="20"/>
        </w:rPr>
        <w:t>= 25, ;</w:t>
      </w:r>
    </w:p>
    <w:p w14:paraId="7804B71D"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Name </w:t>
      </w:r>
      <w:r>
        <w:rPr>
          <w:rFonts w:ascii="Courier New" w:hAnsi="Courier New" w:cs="Courier New"/>
          <w:color w:val="000000"/>
          <w:sz w:val="20"/>
        </w:rPr>
        <w:t>= "imgEdit"</w:t>
      </w:r>
    </w:p>
    <w:p w14:paraId="67F1C221" w14:textId="77777777" w:rsidR="000B3C86" w:rsidRDefault="000B3C86" w:rsidP="000B3C86">
      <w:pPr>
        <w:pStyle w:val="code"/>
        <w:rPr>
          <w:rFonts w:ascii="Courier New" w:hAnsi="Courier New" w:cs="Courier New"/>
          <w:color w:val="000000"/>
          <w:sz w:val="20"/>
        </w:rPr>
      </w:pPr>
    </w:p>
    <w:p w14:paraId="40B149B9" w14:textId="77777777" w:rsidR="000B3C86" w:rsidRDefault="000B3C86" w:rsidP="000B3C86">
      <w:pPr>
        <w:pStyle w:val="code"/>
        <w:rPr>
          <w:rFonts w:ascii="Courier New" w:hAnsi="Courier New" w:cs="Courier New"/>
          <w:color w:val="000000"/>
          <w:sz w:val="20"/>
        </w:rPr>
      </w:pPr>
    </w:p>
    <w:p w14:paraId="6C6620F6" w14:textId="765F55C0" w:rsidR="000B3C86" w:rsidRDefault="000B3C86" w:rsidP="000B3C86">
      <w:pPr>
        <w:pStyle w:val="code"/>
        <w:rPr>
          <w:rFonts w:ascii="Courier New" w:hAnsi="Courier New" w:cs="Courier New"/>
          <w:color w:val="000000"/>
          <w:sz w:val="20"/>
        </w:rPr>
      </w:pPr>
      <w:r>
        <w:rPr>
          <w:rFonts w:ascii="Courier New" w:hAnsi="Courier New" w:cs="Courier New"/>
          <w:color w:val="0000FF"/>
          <w:sz w:val="20"/>
        </w:rPr>
        <w:t xml:space="preserve">ADD OBJECT </w:t>
      </w:r>
      <w:r>
        <w:rPr>
          <w:rFonts w:ascii="Courier New" w:hAnsi="Courier New" w:cs="Courier New"/>
          <w:color w:val="000000"/>
          <w:sz w:val="20"/>
        </w:rPr>
        <w:t>edt</w:t>
      </w:r>
      <w:r w:rsidR="00FE3895">
        <w:rPr>
          <w:rFonts w:ascii="Courier New" w:hAnsi="Courier New" w:cs="Courier New"/>
          <w:color w:val="000000"/>
          <w:sz w:val="20"/>
        </w:rPr>
        <w:t>D</w:t>
      </w:r>
      <w:r>
        <w:rPr>
          <w:rFonts w:ascii="Courier New" w:hAnsi="Courier New" w:cs="Courier New"/>
          <w:color w:val="000000"/>
          <w:sz w:val="20"/>
        </w:rPr>
        <w:t xml:space="preserve">escription </w:t>
      </w:r>
      <w:r>
        <w:rPr>
          <w:rFonts w:ascii="Courier New" w:hAnsi="Courier New" w:cs="Courier New"/>
          <w:color w:val="0000FF"/>
          <w:sz w:val="20"/>
        </w:rPr>
        <w:t xml:space="preserve">AS editbox WITH </w:t>
      </w:r>
      <w:r>
        <w:rPr>
          <w:rFonts w:ascii="Courier New" w:hAnsi="Courier New" w:cs="Courier New"/>
          <w:color w:val="000000"/>
          <w:sz w:val="20"/>
        </w:rPr>
        <w:t>;</w:t>
      </w:r>
    </w:p>
    <w:p w14:paraId="250B66A5"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FontSize </w:t>
      </w:r>
      <w:r>
        <w:rPr>
          <w:rFonts w:ascii="Courier New" w:hAnsi="Courier New" w:cs="Courier New"/>
          <w:color w:val="000000"/>
          <w:sz w:val="20"/>
        </w:rPr>
        <w:t>= 14, ;</w:t>
      </w:r>
    </w:p>
    <w:p w14:paraId="416D835C"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Height </w:t>
      </w:r>
      <w:r>
        <w:rPr>
          <w:rFonts w:ascii="Courier New" w:hAnsi="Courier New" w:cs="Courier New"/>
          <w:color w:val="000000"/>
          <w:sz w:val="20"/>
        </w:rPr>
        <w:t>= 59, ;</w:t>
      </w:r>
    </w:p>
    <w:p w14:paraId="21553BD6"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Left </w:t>
      </w:r>
      <w:r>
        <w:rPr>
          <w:rFonts w:ascii="Courier New" w:hAnsi="Courier New" w:cs="Courier New"/>
          <w:color w:val="000000"/>
          <w:sz w:val="20"/>
        </w:rPr>
        <w:t>= 60, ;</w:t>
      </w:r>
    </w:p>
    <w:p w14:paraId="5DE54B4B"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Top </w:t>
      </w:r>
      <w:r>
        <w:rPr>
          <w:rFonts w:ascii="Courier New" w:hAnsi="Courier New" w:cs="Courier New"/>
          <w:color w:val="000000"/>
          <w:sz w:val="20"/>
        </w:rPr>
        <w:t>= 48, ;</w:t>
      </w:r>
    </w:p>
    <w:p w14:paraId="4086722F"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Width </w:t>
      </w:r>
      <w:r>
        <w:rPr>
          <w:rFonts w:ascii="Courier New" w:hAnsi="Courier New" w:cs="Courier New"/>
          <w:color w:val="000000"/>
          <w:sz w:val="20"/>
        </w:rPr>
        <w:t>= 480, ;</w:t>
      </w:r>
    </w:p>
    <w:p w14:paraId="00D74B2C"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ControlSource </w:t>
      </w:r>
      <w:r>
        <w:rPr>
          <w:rFonts w:ascii="Courier New" w:hAnsi="Courier New" w:cs="Courier New"/>
          <w:color w:val="000000"/>
          <w:sz w:val="20"/>
        </w:rPr>
        <w:t>= "descript", ;</w:t>
      </w:r>
    </w:p>
    <w:p w14:paraId="5E6B7F25"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NullDisplay </w:t>
      </w:r>
      <w:r>
        <w:rPr>
          <w:rFonts w:ascii="Courier New" w:hAnsi="Courier New" w:cs="Courier New"/>
          <w:color w:val="000000"/>
          <w:sz w:val="20"/>
        </w:rPr>
        <w:t>= "", ;</w:t>
      </w:r>
    </w:p>
    <w:p w14:paraId="5CF99611"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Name </w:t>
      </w:r>
      <w:r>
        <w:rPr>
          <w:rFonts w:ascii="Courier New" w:hAnsi="Courier New" w:cs="Courier New"/>
          <w:color w:val="000000"/>
          <w:sz w:val="20"/>
        </w:rPr>
        <w:t>= "edtDescription"</w:t>
      </w:r>
    </w:p>
    <w:p w14:paraId="6DFEF77E" w14:textId="77777777" w:rsidR="000B3C86" w:rsidRDefault="000B3C86" w:rsidP="000B3C86">
      <w:pPr>
        <w:pStyle w:val="code"/>
        <w:rPr>
          <w:rFonts w:ascii="Courier New" w:hAnsi="Courier New" w:cs="Courier New"/>
          <w:color w:val="000000"/>
          <w:sz w:val="20"/>
        </w:rPr>
      </w:pPr>
    </w:p>
    <w:p w14:paraId="69699D80" w14:textId="77777777" w:rsidR="000B3C86" w:rsidRDefault="000B3C86" w:rsidP="000B3C86">
      <w:pPr>
        <w:pStyle w:val="code"/>
        <w:rPr>
          <w:rFonts w:ascii="Courier New" w:hAnsi="Courier New" w:cs="Courier New"/>
          <w:color w:val="000000"/>
          <w:sz w:val="20"/>
        </w:rPr>
      </w:pPr>
    </w:p>
    <w:p w14:paraId="13CC13BD" w14:textId="77777777" w:rsidR="000B3C86" w:rsidRDefault="000B3C86" w:rsidP="000B3C86">
      <w:pPr>
        <w:pStyle w:val="code"/>
        <w:rPr>
          <w:rFonts w:ascii="Courier New" w:hAnsi="Courier New" w:cs="Courier New"/>
          <w:color w:val="0000FF"/>
          <w:sz w:val="20"/>
        </w:rPr>
      </w:pPr>
      <w:r>
        <w:rPr>
          <w:rFonts w:ascii="Courier New" w:hAnsi="Courier New" w:cs="Courier New"/>
          <w:color w:val="0000FF"/>
          <w:sz w:val="20"/>
        </w:rPr>
        <w:t>ENDDEFINE</w:t>
      </w:r>
    </w:p>
    <w:p w14:paraId="171E0424" w14:textId="77777777" w:rsidR="000B3C86" w:rsidRDefault="000B3C86" w:rsidP="000B3C86">
      <w:pPr>
        <w:pStyle w:val="code"/>
        <w:rPr>
          <w:rFonts w:ascii="Courier New" w:hAnsi="Courier New" w:cs="Courier New"/>
          <w:color w:val="008000"/>
          <w:sz w:val="20"/>
        </w:rPr>
      </w:pPr>
      <w:r>
        <w:rPr>
          <w:rFonts w:ascii="Courier New" w:hAnsi="Courier New" w:cs="Courier New"/>
          <w:color w:val="008000"/>
          <w:sz w:val="20"/>
        </w:rPr>
        <w:t>*</w:t>
      </w:r>
    </w:p>
    <w:p w14:paraId="7591A1AE" w14:textId="77777777" w:rsidR="000B3C86" w:rsidRDefault="000B3C86" w:rsidP="000B3C86">
      <w:pPr>
        <w:pStyle w:val="code"/>
        <w:rPr>
          <w:rFonts w:ascii="Courier New" w:hAnsi="Courier New" w:cs="Courier New"/>
          <w:color w:val="008000"/>
          <w:sz w:val="20"/>
        </w:rPr>
      </w:pPr>
      <w:r>
        <w:rPr>
          <w:rFonts w:ascii="Courier New" w:hAnsi="Courier New" w:cs="Courier New"/>
          <w:color w:val="008000"/>
          <w:sz w:val="20"/>
        </w:rPr>
        <w:t>*-- EndDefine: cnttodo</w:t>
      </w:r>
    </w:p>
    <w:p w14:paraId="6EF490C9" w14:textId="03F2DB56" w:rsidR="000B3C86" w:rsidRDefault="000B3C86" w:rsidP="000B3C86">
      <w:pPr>
        <w:pStyle w:val="code"/>
        <w:rPr>
          <w:rFonts w:ascii="Courier New" w:hAnsi="Courier New" w:cs="Courier New"/>
          <w:color w:val="008000"/>
          <w:sz w:val="20"/>
        </w:rPr>
      </w:pPr>
      <w:r>
        <w:rPr>
          <w:rFonts w:ascii="Courier New" w:hAnsi="Courier New" w:cs="Courier New"/>
          <w:color w:val="008000"/>
          <w:sz w:val="20"/>
        </w:rPr>
        <w:t>***********************************</w:t>
      </w:r>
    </w:p>
    <w:p w14:paraId="6D7D841A" w14:textId="77777777" w:rsidR="000B3C86" w:rsidRDefault="000B3C86" w:rsidP="000B3C86">
      <w:pPr>
        <w:overflowPunct/>
        <w:autoSpaceDE/>
        <w:autoSpaceDN/>
        <w:adjustRightInd/>
        <w:spacing w:after="0"/>
        <w:textAlignment w:val="auto"/>
        <w:sectPr w:rsidR="000B3C86" w:rsidSect="000B3C86">
          <w:type w:val="continuous"/>
          <w:pgSz w:w="12240" w:h="15840" w:code="1"/>
          <w:pgMar w:top="1440" w:right="1440" w:bottom="1440" w:left="1440" w:header="720" w:footer="720" w:gutter="0"/>
          <w:cols w:num="2" w:space="720"/>
          <w:titlePg/>
          <w:docGrid w:linePitch="326"/>
        </w:sectPr>
      </w:pPr>
    </w:p>
    <w:p w14:paraId="5BE84FA2" w14:textId="79C02014" w:rsidR="00283137" w:rsidRDefault="005B0B94" w:rsidP="000B3C86">
      <w:pPr>
        <w:overflowPunct/>
        <w:autoSpaceDE/>
        <w:autoSpaceDN/>
        <w:adjustRightInd/>
        <w:spacing w:after="0"/>
        <w:textAlignment w:val="auto"/>
        <w:rPr>
          <w:rFonts w:ascii="Calibri" w:hAnsi="Calibri"/>
          <w:b/>
          <w:bCs/>
          <w:color w:val="A34713"/>
          <w:kern w:val="32"/>
          <w:sz w:val="32"/>
          <w:szCs w:val="32"/>
        </w:rPr>
      </w:pPr>
      <w:r w:rsidRPr="005B0B94">
        <w:rPr>
          <w:noProof/>
        </w:rPr>
        <w:drawing>
          <wp:anchor distT="0" distB="0" distL="114300" distR="114300" simplePos="0" relativeHeight="251706368" behindDoc="1" locked="0" layoutInCell="1" allowOverlap="1" wp14:anchorId="56457EF3" wp14:editId="61F38E92">
            <wp:simplePos x="0" y="0"/>
            <wp:positionH relativeFrom="column">
              <wp:posOffset>552450</wp:posOffset>
            </wp:positionH>
            <wp:positionV relativeFrom="paragraph">
              <wp:posOffset>176530</wp:posOffset>
            </wp:positionV>
            <wp:extent cx="4676775" cy="1747520"/>
            <wp:effectExtent l="0" t="0" r="9525" b="5080"/>
            <wp:wrapTight wrapText="bothSides">
              <wp:wrapPolygon edited="0">
                <wp:start x="0" y="0"/>
                <wp:lineTo x="0" y="21427"/>
                <wp:lineTo x="21556" y="21427"/>
                <wp:lineTo x="21556"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676775" cy="1747520"/>
                    </a:xfrm>
                    <a:prstGeom prst="rect">
                      <a:avLst/>
                    </a:prstGeom>
                  </pic:spPr>
                </pic:pic>
              </a:graphicData>
            </a:graphic>
            <wp14:sizeRelH relativeFrom="page">
              <wp14:pctWidth>0</wp14:pctWidth>
            </wp14:sizeRelH>
            <wp14:sizeRelV relativeFrom="page">
              <wp14:pctHeight>0</wp14:pctHeight>
            </wp14:sizeRelV>
          </wp:anchor>
        </w:drawing>
      </w:r>
      <w:r w:rsidR="000B3C86">
        <w:t xml:space="preserve"> </w:t>
      </w:r>
      <w:r w:rsidRPr="005B0B94">
        <w:t xml:space="preserve"> </w:t>
      </w:r>
      <w:r w:rsidR="00283137">
        <w:br w:type="page"/>
      </w:r>
    </w:p>
    <w:p w14:paraId="7182ACCA" w14:textId="7B760E00" w:rsidR="00283137" w:rsidRDefault="00283137" w:rsidP="00283137">
      <w:pPr>
        <w:pStyle w:val="Heading1"/>
      </w:pPr>
      <w:r>
        <w:lastRenderedPageBreak/>
        <w:t>Appendix B: The X# Classes</w:t>
      </w:r>
    </w:p>
    <w:p w14:paraId="334641E6" w14:textId="77777777" w:rsidR="00283137" w:rsidRPr="00283137" w:rsidRDefault="00283137" w:rsidP="003A4E3F">
      <w:pPr>
        <w:pStyle w:val="firstparagraph"/>
      </w:pPr>
    </w:p>
    <w:p w14:paraId="68AFAFD5" w14:textId="3FDF95A9" w:rsidR="00DD1D4D" w:rsidRPr="00DD1D4D" w:rsidRDefault="00DD1D4D" w:rsidP="003A4E3F">
      <w:pPr>
        <w:pStyle w:val="firstparagraph"/>
      </w:pPr>
    </w:p>
    <w:sectPr w:rsidR="00DD1D4D" w:rsidRPr="00DD1D4D" w:rsidSect="00EA4C80">
      <w:type w:val="continuous"/>
      <w:pgSz w:w="12240" w:h="15840" w:code="1"/>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DF6781" w14:textId="77777777" w:rsidR="00784ECC" w:rsidRDefault="00784ECC">
      <w:r>
        <w:separator/>
      </w:r>
    </w:p>
  </w:endnote>
  <w:endnote w:type="continuationSeparator" w:id="0">
    <w:p w14:paraId="50DDF114" w14:textId="77777777" w:rsidR="00784ECC" w:rsidRDefault="00784E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62D58B" w14:textId="77777777" w:rsidR="006A6411" w:rsidRDefault="006A6411">
    <w:pPr>
      <w:pStyle w:val="Footer"/>
    </w:pPr>
  </w:p>
  <w:p w14:paraId="3132E747" w14:textId="77777777" w:rsidR="006A6411" w:rsidRDefault="006A641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72373"/>
      <w:docPartObj>
        <w:docPartGallery w:val="Page Numbers (Bottom of Page)"/>
        <w:docPartUnique/>
      </w:docPartObj>
    </w:sdtPr>
    <w:sdtEndPr/>
    <w:sdtContent>
      <w:sdt>
        <w:sdtPr>
          <w:id w:val="98381352"/>
          <w:docPartObj>
            <w:docPartGallery w:val="Page Numbers (Top of Page)"/>
            <w:docPartUnique/>
          </w:docPartObj>
        </w:sdtPr>
        <w:sdtEndPr/>
        <w:sdtContent>
          <w:p w14:paraId="1C774E41" w14:textId="77777777" w:rsidR="006A6411" w:rsidRDefault="006A6411" w:rsidP="00FA0F85">
            <w:pPr>
              <w:pStyle w:val="Footer"/>
              <w:pBdr>
                <w:top w:val="single" w:sz="4" w:space="1" w:color="auto"/>
              </w:pBdr>
              <w:tabs>
                <w:tab w:val="clear" w:pos="4320"/>
                <w:tab w:val="clear" w:pos="8640"/>
                <w:tab w:val="right" w:pos="9360"/>
              </w:tabs>
            </w:pPr>
            <w:r>
              <w:t xml:space="preserve">Copyright 2020, </w:t>
            </w:r>
            <w:sdt>
              <w:sdtPr>
                <w:alias w:val="Author"/>
                <w:tag w:val=""/>
                <w:id w:val="307987138"/>
                <w:dataBinding w:prefixMappings="xmlns:ns0='http://purl.org/dc/elements/1.1/' xmlns:ns1='http://schemas.openxmlformats.org/package/2006/metadata/core-properties' " w:xpath="/ns1:coreProperties[1]/ns0:creator[1]" w:storeItemID="{6C3C8BC8-F283-45AE-878A-BAB7291924A1}"/>
                <w:text/>
              </w:sdtPr>
              <w:sdtEndPr/>
              <w:sdtContent>
                <w:r>
                  <w:t>Eric Selje</w:t>
                </w:r>
              </w:sdtContent>
            </w:sdt>
            <w:r>
              <w:tab/>
            </w:r>
            <w:r w:rsidRPr="002138A9">
              <w:t xml:space="preserve">Page </w:t>
            </w:r>
            <w:r w:rsidRPr="002138A9">
              <w:fldChar w:fldCharType="begin"/>
            </w:r>
            <w:r w:rsidRPr="002138A9">
              <w:instrText xml:space="preserve"> PAGE </w:instrText>
            </w:r>
            <w:r w:rsidRPr="002138A9">
              <w:fldChar w:fldCharType="separate"/>
            </w:r>
            <w:r>
              <w:rPr>
                <w:noProof/>
              </w:rPr>
              <w:t>2</w:t>
            </w:r>
            <w:r w:rsidRPr="002138A9">
              <w:fldChar w:fldCharType="end"/>
            </w:r>
            <w:r w:rsidRPr="002138A9">
              <w:t xml:space="preserve"> of </w:t>
            </w:r>
            <w:r w:rsidR="00784ECC">
              <w:fldChar w:fldCharType="begin"/>
            </w:r>
            <w:r w:rsidR="00784ECC">
              <w:instrText xml:space="preserve"> NUMPAGES  </w:instrText>
            </w:r>
            <w:r w:rsidR="00784ECC">
              <w:fldChar w:fldCharType="separate"/>
            </w:r>
            <w:r>
              <w:rPr>
                <w:noProof/>
              </w:rPr>
              <w:t>2</w:t>
            </w:r>
            <w:r w:rsidR="00784ECC">
              <w:rPr>
                <w:noProof/>
              </w:rPr>
              <w:fldChar w:fldCharType="end"/>
            </w:r>
          </w:p>
        </w:sdtContent>
      </w:sdt>
    </w:sdtContent>
  </w:sdt>
  <w:p w14:paraId="4F27CB76" w14:textId="77777777" w:rsidR="006A6411" w:rsidRDefault="006A6411"/>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298135" w14:textId="77777777" w:rsidR="006A6411" w:rsidRDefault="006A6411">
    <w:pPr>
      <w:pStyle w:val="Footer"/>
    </w:pPr>
  </w:p>
  <w:p w14:paraId="110EA898" w14:textId="77777777" w:rsidR="006A6411" w:rsidRDefault="006A641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05A09" w14:textId="77777777" w:rsidR="006A6411" w:rsidRDefault="006A641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0268602"/>
      <w:docPartObj>
        <w:docPartGallery w:val="Page Numbers (Bottom of Page)"/>
        <w:docPartUnique/>
      </w:docPartObj>
    </w:sdtPr>
    <w:sdtEndPr/>
    <w:sdtContent>
      <w:sdt>
        <w:sdtPr>
          <w:id w:val="2033147057"/>
          <w:docPartObj>
            <w:docPartGallery w:val="Page Numbers (Top of Page)"/>
            <w:docPartUnique/>
          </w:docPartObj>
        </w:sdtPr>
        <w:sdtEndPr/>
        <w:sdtContent>
          <w:p w14:paraId="1AD36BDA" w14:textId="3E19060E" w:rsidR="006A6411" w:rsidRDefault="006A6411" w:rsidP="00FA0F85">
            <w:pPr>
              <w:pStyle w:val="Footer"/>
              <w:pBdr>
                <w:top w:val="single" w:sz="4" w:space="1" w:color="auto"/>
              </w:pBdr>
              <w:tabs>
                <w:tab w:val="clear" w:pos="4320"/>
                <w:tab w:val="clear" w:pos="8640"/>
                <w:tab w:val="right" w:pos="9360"/>
              </w:tabs>
            </w:pPr>
            <w:r>
              <w:t xml:space="preserve">Copyright 2020, </w:t>
            </w:r>
            <w:sdt>
              <w:sdtPr>
                <w:alias w:val="Author"/>
                <w:tag w:val=""/>
                <w:id w:val="1478801939"/>
                <w:dataBinding w:prefixMappings="xmlns:ns0='http://purl.org/dc/elements/1.1/' xmlns:ns1='http://schemas.openxmlformats.org/package/2006/metadata/core-properties' " w:xpath="/ns1:coreProperties[1]/ns0:creator[1]" w:storeItemID="{6C3C8BC8-F283-45AE-878A-BAB7291924A1}"/>
                <w:text/>
              </w:sdtPr>
              <w:sdtEndPr/>
              <w:sdtContent>
                <w:r>
                  <w:t>Eric Selje</w:t>
                </w:r>
              </w:sdtContent>
            </w:sdt>
            <w:r>
              <w:tab/>
            </w:r>
            <w:r w:rsidRPr="002138A9">
              <w:t xml:space="preserve">Page </w:t>
            </w:r>
            <w:r w:rsidRPr="002138A9">
              <w:fldChar w:fldCharType="begin"/>
            </w:r>
            <w:r w:rsidRPr="002138A9">
              <w:instrText xml:space="preserve"> PAGE </w:instrText>
            </w:r>
            <w:r w:rsidRPr="002138A9">
              <w:fldChar w:fldCharType="separate"/>
            </w:r>
            <w:r>
              <w:rPr>
                <w:noProof/>
              </w:rPr>
              <w:t>2</w:t>
            </w:r>
            <w:r w:rsidRPr="002138A9">
              <w:fldChar w:fldCharType="end"/>
            </w:r>
            <w:r w:rsidRPr="002138A9">
              <w:t xml:space="preserve"> of </w:t>
            </w:r>
            <w:r w:rsidR="00784ECC">
              <w:fldChar w:fldCharType="begin"/>
            </w:r>
            <w:r w:rsidR="00784ECC">
              <w:instrText xml:space="preserve"> NUMPAGES  </w:instrText>
            </w:r>
            <w:r w:rsidR="00784ECC">
              <w:fldChar w:fldCharType="separate"/>
            </w:r>
            <w:r>
              <w:rPr>
                <w:noProof/>
              </w:rPr>
              <w:t>2</w:t>
            </w:r>
            <w:r w:rsidR="00784ECC">
              <w:rPr>
                <w:noProof/>
              </w:rPr>
              <w:fldChar w:fldCharType="end"/>
            </w:r>
          </w:p>
        </w:sdtContent>
      </w:sdt>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9B7944" w14:textId="77777777" w:rsidR="006A6411" w:rsidRDefault="006A64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80ABAB" w14:textId="77777777" w:rsidR="00784ECC" w:rsidRDefault="00784ECC">
      <w:r>
        <w:separator/>
      </w:r>
    </w:p>
  </w:footnote>
  <w:footnote w:type="continuationSeparator" w:id="0">
    <w:p w14:paraId="2EEBFAA4" w14:textId="77777777" w:rsidR="00784ECC" w:rsidRDefault="00784E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1517F9" w14:textId="77777777" w:rsidR="006A6411" w:rsidRDefault="006A6411">
    <w:pPr>
      <w:pStyle w:val="Header"/>
    </w:pPr>
  </w:p>
  <w:p w14:paraId="0AB2967E" w14:textId="77777777" w:rsidR="006A6411" w:rsidRDefault="006A641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alias w:val="Title"/>
      <w:tag w:val=""/>
      <w:id w:val="-2056464695"/>
      <w:dataBinding w:prefixMappings="xmlns:ns0='http://purl.org/dc/elements/1.1/' xmlns:ns1='http://schemas.openxmlformats.org/package/2006/metadata/core-properties' " w:xpath="/ns1:coreProperties[1]/ns0:title[1]" w:storeItemID="{6C3C8BC8-F283-45AE-878A-BAB7291924A1}"/>
      <w:text/>
    </w:sdtPr>
    <w:sdtEndPr/>
    <w:sdtContent>
      <w:p w14:paraId="76D48FC7" w14:textId="77777777" w:rsidR="006A6411" w:rsidRDefault="006A6411" w:rsidP="00307759">
        <w:pPr>
          <w:pStyle w:val="Header"/>
          <w:pBdr>
            <w:bottom w:val="single" w:sz="4" w:space="1" w:color="auto"/>
          </w:pBdr>
        </w:pPr>
        <w:r>
          <w:t>X# from Scratch</w:t>
        </w:r>
      </w:p>
    </w:sdtContent>
  </w:sdt>
  <w:p w14:paraId="7FE667B6" w14:textId="77777777" w:rsidR="006A6411" w:rsidRDefault="006A641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B25E58" w14:textId="77777777" w:rsidR="006A6411" w:rsidRDefault="006A6411">
    <w:pPr>
      <w:pStyle w:val="Header"/>
    </w:pPr>
  </w:p>
  <w:p w14:paraId="01316A68" w14:textId="77777777" w:rsidR="006A6411" w:rsidRDefault="006A6411"/>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F0C032" w14:textId="77777777" w:rsidR="006A6411" w:rsidRDefault="006A641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alias w:val="Title"/>
      <w:tag w:val=""/>
      <w:id w:val="548574011"/>
      <w:placeholder>
        <w:docPart w:val="869580D17DA14F7E9D67AFAD8701973B"/>
      </w:placeholder>
      <w:dataBinding w:prefixMappings="xmlns:ns0='http://purl.org/dc/elements/1.1/' xmlns:ns1='http://schemas.openxmlformats.org/package/2006/metadata/core-properties' " w:xpath="/ns1:coreProperties[1]/ns0:title[1]" w:storeItemID="{6C3C8BC8-F283-45AE-878A-BAB7291924A1}"/>
      <w:text/>
    </w:sdtPr>
    <w:sdtEndPr/>
    <w:sdtContent>
      <w:p w14:paraId="144C9661" w14:textId="0431BD55" w:rsidR="006A6411" w:rsidRDefault="006A6411" w:rsidP="00307759">
        <w:pPr>
          <w:pStyle w:val="Header"/>
          <w:pBdr>
            <w:bottom w:val="single" w:sz="4" w:space="1" w:color="auto"/>
          </w:pBdr>
        </w:pPr>
        <w:r>
          <w:t>X# from Scratch</w:t>
        </w: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34E56D" w14:textId="77777777" w:rsidR="006A6411" w:rsidRDefault="006A64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5pt;height:13.5pt;visibility:visible;mso-wrap-style:square" o:bullet="t">
        <v:imagedata r:id="rId1" o:title=""/>
      </v:shape>
    </w:pict>
  </w:numPicBullet>
  <w:abstractNum w:abstractNumId="0" w15:restartNumberingAfterBreak="0">
    <w:nsid w:val="FFFFFF7C"/>
    <w:multiLevelType w:val="singleLevel"/>
    <w:tmpl w:val="032AD90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79C032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C74B26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CB0E36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03A179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4A42BC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29AD77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2240CE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91261A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1E4361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1D4F6D"/>
    <w:multiLevelType w:val="hybridMultilevel"/>
    <w:tmpl w:val="1BECB0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C92834"/>
    <w:multiLevelType w:val="multilevel"/>
    <w:tmpl w:val="114E5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072484"/>
    <w:multiLevelType w:val="hybridMultilevel"/>
    <w:tmpl w:val="BAB0841C"/>
    <w:lvl w:ilvl="0" w:tplc="262A6D32">
      <w:start w:val="1"/>
      <w:numFmt w:val="bullet"/>
      <w:pStyle w:val="bullet"/>
      <w:lvlText w:val=""/>
      <w:lvlJc w:val="left"/>
      <w:pPr>
        <w:tabs>
          <w:tab w:val="num" w:pos="720"/>
        </w:tabs>
        <w:ind w:left="72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3" w15:restartNumberingAfterBreak="0">
    <w:nsid w:val="281018F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3A0926D3"/>
    <w:multiLevelType w:val="hybridMultilevel"/>
    <w:tmpl w:val="62E0A4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E8036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51F15EC8"/>
    <w:multiLevelType w:val="hybridMultilevel"/>
    <w:tmpl w:val="BDD8A2C2"/>
    <w:lvl w:ilvl="0" w:tplc="67F0F534">
      <w:start w:val="1"/>
      <w:numFmt w:val="bullet"/>
      <w:lvlText w:val=""/>
      <w:lvlPicBulletId w:val="0"/>
      <w:lvlJc w:val="left"/>
      <w:pPr>
        <w:tabs>
          <w:tab w:val="num" w:pos="720"/>
        </w:tabs>
        <w:ind w:left="720" w:hanging="360"/>
      </w:pPr>
      <w:rPr>
        <w:rFonts w:ascii="Symbol" w:hAnsi="Symbol" w:hint="default"/>
      </w:rPr>
    </w:lvl>
    <w:lvl w:ilvl="1" w:tplc="4F92F894" w:tentative="1">
      <w:start w:val="1"/>
      <w:numFmt w:val="bullet"/>
      <w:lvlText w:val=""/>
      <w:lvlJc w:val="left"/>
      <w:pPr>
        <w:tabs>
          <w:tab w:val="num" w:pos="1440"/>
        </w:tabs>
        <w:ind w:left="1440" w:hanging="360"/>
      </w:pPr>
      <w:rPr>
        <w:rFonts w:ascii="Symbol" w:hAnsi="Symbol" w:hint="default"/>
      </w:rPr>
    </w:lvl>
    <w:lvl w:ilvl="2" w:tplc="CD34C42A" w:tentative="1">
      <w:start w:val="1"/>
      <w:numFmt w:val="bullet"/>
      <w:lvlText w:val=""/>
      <w:lvlJc w:val="left"/>
      <w:pPr>
        <w:tabs>
          <w:tab w:val="num" w:pos="2160"/>
        </w:tabs>
        <w:ind w:left="2160" w:hanging="360"/>
      </w:pPr>
      <w:rPr>
        <w:rFonts w:ascii="Symbol" w:hAnsi="Symbol" w:hint="default"/>
      </w:rPr>
    </w:lvl>
    <w:lvl w:ilvl="3" w:tplc="3A46140A" w:tentative="1">
      <w:start w:val="1"/>
      <w:numFmt w:val="bullet"/>
      <w:lvlText w:val=""/>
      <w:lvlJc w:val="left"/>
      <w:pPr>
        <w:tabs>
          <w:tab w:val="num" w:pos="2880"/>
        </w:tabs>
        <w:ind w:left="2880" w:hanging="360"/>
      </w:pPr>
      <w:rPr>
        <w:rFonts w:ascii="Symbol" w:hAnsi="Symbol" w:hint="default"/>
      </w:rPr>
    </w:lvl>
    <w:lvl w:ilvl="4" w:tplc="0270E9E4" w:tentative="1">
      <w:start w:val="1"/>
      <w:numFmt w:val="bullet"/>
      <w:lvlText w:val=""/>
      <w:lvlJc w:val="left"/>
      <w:pPr>
        <w:tabs>
          <w:tab w:val="num" w:pos="3600"/>
        </w:tabs>
        <w:ind w:left="3600" w:hanging="360"/>
      </w:pPr>
      <w:rPr>
        <w:rFonts w:ascii="Symbol" w:hAnsi="Symbol" w:hint="default"/>
      </w:rPr>
    </w:lvl>
    <w:lvl w:ilvl="5" w:tplc="5C3036A4" w:tentative="1">
      <w:start w:val="1"/>
      <w:numFmt w:val="bullet"/>
      <w:lvlText w:val=""/>
      <w:lvlJc w:val="left"/>
      <w:pPr>
        <w:tabs>
          <w:tab w:val="num" w:pos="4320"/>
        </w:tabs>
        <w:ind w:left="4320" w:hanging="360"/>
      </w:pPr>
      <w:rPr>
        <w:rFonts w:ascii="Symbol" w:hAnsi="Symbol" w:hint="default"/>
      </w:rPr>
    </w:lvl>
    <w:lvl w:ilvl="6" w:tplc="A810EA04" w:tentative="1">
      <w:start w:val="1"/>
      <w:numFmt w:val="bullet"/>
      <w:lvlText w:val=""/>
      <w:lvlJc w:val="left"/>
      <w:pPr>
        <w:tabs>
          <w:tab w:val="num" w:pos="5040"/>
        </w:tabs>
        <w:ind w:left="5040" w:hanging="360"/>
      </w:pPr>
      <w:rPr>
        <w:rFonts w:ascii="Symbol" w:hAnsi="Symbol" w:hint="default"/>
      </w:rPr>
    </w:lvl>
    <w:lvl w:ilvl="7" w:tplc="56882368" w:tentative="1">
      <w:start w:val="1"/>
      <w:numFmt w:val="bullet"/>
      <w:lvlText w:val=""/>
      <w:lvlJc w:val="left"/>
      <w:pPr>
        <w:tabs>
          <w:tab w:val="num" w:pos="5760"/>
        </w:tabs>
        <w:ind w:left="5760" w:hanging="360"/>
      </w:pPr>
      <w:rPr>
        <w:rFonts w:ascii="Symbol" w:hAnsi="Symbol" w:hint="default"/>
      </w:rPr>
    </w:lvl>
    <w:lvl w:ilvl="8" w:tplc="D4E61AA4"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5C35330E"/>
    <w:multiLevelType w:val="hybridMultilevel"/>
    <w:tmpl w:val="93F81EB4"/>
    <w:lvl w:ilvl="0" w:tplc="5C521D72">
      <w:start w:val="1"/>
      <w:numFmt w:val="bullet"/>
      <w:pStyle w:val="bulletlas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2D4259F"/>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66A879D9"/>
    <w:multiLevelType w:val="hybridMultilevel"/>
    <w:tmpl w:val="7A4C5B5C"/>
    <w:lvl w:ilvl="0" w:tplc="E51C231E">
      <w:start w:val="1"/>
      <w:numFmt w:val="bullet"/>
      <w:pStyle w:val="bulletfirs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76528B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2"/>
  </w:num>
  <w:num w:numId="13">
    <w:abstractNumId w:val="12"/>
  </w:num>
  <w:num w:numId="14">
    <w:abstractNumId w:val="19"/>
  </w:num>
  <w:num w:numId="15">
    <w:abstractNumId w:val="17"/>
  </w:num>
  <w:num w:numId="16">
    <w:abstractNumId w:val="15"/>
  </w:num>
  <w:num w:numId="17">
    <w:abstractNumId w:val="13"/>
  </w:num>
  <w:num w:numId="18">
    <w:abstractNumId w:val="18"/>
  </w:num>
  <w:num w:numId="19">
    <w:abstractNumId w:val="20"/>
  </w:num>
  <w:num w:numId="20">
    <w:abstractNumId w:val="11"/>
  </w:num>
  <w:num w:numId="21">
    <w:abstractNumId w:val="16"/>
  </w:num>
  <w:num w:numId="22">
    <w:abstractNumId w:val="10"/>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825"/>
    <w:rsid w:val="000045B5"/>
    <w:rsid w:val="00011F98"/>
    <w:rsid w:val="00025F53"/>
    <w:rsid w:val="0002744E"/>
    <w:rsid w:val="000327A7"/>
    <w:rsid w:val="00040822"/>
    <w:rsid w:val="00041DB1"/>
    <w:rsid w:val="00046601"/>
    <w:rsid w:val="0005260E"/>
    <w:rsid w:val="000639C3"/>
    <w:rsid w:val="00065117"/>
    <w:rsid w:val="0007437D"/>
    <w:rsid w:val="00077D1D"/>
    <w:rsid w:val="00080648"/>
    <w:rsid w:val="000829AB"/>
    <w:rsid w:val="00092E26"/>
    <w:rsid w:val="00094F75"/>
    <w:rsid w:val="00095D39"/>
    <w:rsid w:val="000A74B1"/>
    <w:rsid w:val="000B3C86"/>
    <w:rsid w:val="000B55C1"/>
    <w:rsid w:val="000B6035"/>
    <w:rsid w:val="000C0DDE"/>
    <w:rsid w:val="000C2F2D"/>
    <w:rsid w:val="000D1B11"/>
    <w:rsid w:val="000D505E"/>
    <w:rsid w:val="000D6503"/>
    <w:rsid w:val="000F2011"/>
    <w:rsid w:val="000F3F9D"/>
    <w:rsid w:val="00100046"/>
    <w:rsid w:val="00102842"/>
    <w:rsid w:val="00104D51"/>
    <w:rsid w:val="00115BA4"/>
    <w:rsid w:val="00120533"/>
    <w:rsid w:val="001210CA"/>
    <w:rsid w:val="0012533E"/>
    <w:rsid w:val="00126419"/>
    <w:rsid w:val="00127EE8"/>
    <w:rsid w:val="00131652"/>
    <w:rsid w:val="00132D4D"/>
    <w:rsid w:val="00135BBB"/>
    <w:rsid w:val="00140CAE"/>
    <w:rsid w:val="001415FB"/>
    <w:rsid w:val="001461DC"/>
    <w:rsid w:val="00153C23"/>
    <w:rsid w:val="00161BE9"/>
    <w:rsid w:val="00162DA5"/>
    <w:rsid w:val="0017255B"/>
    <w:rsid w:val="001820E0"/>
    <w:rsid w:val="001935C9"/>
    <w:rsid w:val="001A053E"/>
    <w:rsid w:val="001A09E0"/>
    <w:rsid w:val="001A6CF1"/>
    <w:rsid w:val="001D17A0"/>
    <w:rsid w:val="001D7A78"/>
    <w:rsid w:val="001E69D1"/>
    <w:rsid w:val="001F4B55"/>
    <w:rsid w:val="001F5D81"/>
    <w:rsid w:val="001F6C04"/>
    <w:rsid w:val="00211DD1"/>
    <w:rsid w:val="002138A9"/>
    <w:rsid w:val="002171EA"/>
    <w:rsid w:val="0022290C"/>
    <w:rsid w:val="002238AD"/>
    <w:rsid w:val="00224C70"/>
    <w:rsid w:val="00235006"/>
    <w:rsid w:val="00266102"/>
    <w:rsid w:val="00280063"/>
    <w:rsid w:val="00283137"/>
    <w:rsid w:val="002870E4"/>
    <w:rsid w:val="002B0B95"/>
    <w:rsid w:val="002B1A23"/>
    <w:rsid w:val="002B5B16"/>
    <w:rsid w:val="002D2D76"/>
    <w:rsid w:val="002D3101"/>
    <w:rsid w:val="002E0502"/>
    <w:rsid w:val="002E06D3"/>
    <w:rsid w:val="003011B4"/>
    <w:rsid w:val="00307759"/>
    <w:rsid w:val="00313101"/>
    <w:rsid w:val="00313806"/>
    <w:rsid w:val="00317448"/>
    <w:rsid w:val="00327210"/>
    <w:rsid w:val="0033285B"/>
    <w:rsid w:val="00333070"/>
    <w:rsid w:val="00342A9A"/>
    <w:rsid w:val="003771A5"/>
    <w:rsid w:val="00377EAC"/>
    <w:rsid w:val="00393126"/>
    <w:rsid w:val="003A4E3F"/>
    <w:rsid w:val="003A5755"/>
    <w:rsid w:val="003D73E4"/>
    <w:rsid w:val="004005D3"/>
    <w:rsid w:val="004244FE"/>
    <w:rsid w:val="004260A2"/>
    <w:rsid w:val="0044471C"/>
    <w:rsid w:val="004527BA"/>
    <w:rsid w:val="00465EC5"/>
    <w:rsid w:val="004728C6"/>
    <w:rsid w:val="004728D5"/>
    <w:rsid w:val="00472AD9"/>
    <w:rsid w:val="00474B5B"/>
    <w:rsid w:val="004927F3"/>
    <w:rsid w:val="004A20FE"/>
    <w:rsid w:val="004A6176"/>
    <w:rsid w:val="004B10EA"/>
    <w:rsid w:val="004B46D4"/>
    <w:rsid w:val="004B6C25"/>
    <w:rsid w:val="004C2D7B"/>
    <w:rsid w:val="004D0773"/>
    <w:rsid w:val="005037C3"/>
    <w:rsid w:val="00511A8E"/>
    <w:rsid w:val="00523EB5"/>
    <w:rsid w:val="005305DD"/>
    <w:rsid w:val="00530A42"/>
    <w:rsid w:val="00532AD7"/>
    <w:rsid w:val="005359CB"/>
    <w:rsid w:val="00542486"/>
    <w:rsid w:val="00551E8A"/>
    <w:rsid w:val="00552F29"/>
    <w:rsid w:val="005757F1"/>
    <w:rsid w:val="005876E8"/>
    <w:rsid w:val="00593572"/>
    <w:rsid w:val="005A1C62"/>
    <w:rsid w:val="005A4B44"/>
    <w:rsid w:val="005B0B94"/>
    <w:rsid w:val="005C5EB1"/>
    <w:rsid w:val="005D11C0"/>
    <w:rsid w:val="005E111B"/>
    <w:rsid w:val="005E4244"/>
    <w:rsid w:val="005F0DB0"/>
    <w:rsid w:val="0060629C"/>
    <w:rsid w:val="00633F73"/>
    <w:rsid w:val="00640799"/>
    <w:rsid w:val="00666F39"/>
    <w:rsid w:val="006A4BBE"/>
    <w:rsid w:val="006A6411"/>
    <w:rsid w:val="006B356C"/>
    <w:rsid w:val="006C144E"/>
    <w:rsid w:val="006C70A7"/>
    <w:rsid w:val="006D0C1E"/>
    <w:rsid w:val="006D2FB7"/>
    <w:rsid w:val="006D41BC"/>
    <w:rsid w:val="006D4C1E"/>
    <w:rsid w:val="006F03E1"/>
    <w:rsid w:val="006F2D34"/>
    <w:rsid w:val="00701615"/>
    <w:rsid w:val="007068C4"/>
    <w:rsid w:val="00714DA6"/>
    <w:rsid w:val="007522D6"/>
    <w:rsid w:val="00770D59"/>
    <w:rsid w:val="00784ECC"/>
    <w:rsid w:val="0079629D"/>
    <w:rsid w:val="00797851"/>
    <w:rsid w:val="007A075B"/>
    <w:rsid w:val="007A61A5"/>
    <w:rsid w:val="007C5312"/>
    <w:rsid w:val="007E1D2E"/>
    <w:rsid w:val="00805BCC"/>
    <w:rsid w:val="008110CC"/>
    <w:rsid w:val="00814F96"/>
    <w:rsid w:val="008153A7"/>
    <w:rsid w:val="008248BF"/>
    <w:rsid w:val="008312DF"/>
    <w:rsid w:val="00842E75"/>
    <w:rsid w:val="0084395A"/>
    <w:rsid w:val="008442EA"/>
    <w:rsid w:val="00854C78"/>
    <w:rsid w:val="00856047"/>
    <w:rsid w:val="00861981"/>
    <w:rsid w:val="00867BA9"/>
    <w:rsid w:val="00877852"/>
    <w:rsid w:val="00885347"/>
    <w:rsid w:val="008921E8"/>
    <w:rsid w:val="00892672"/>
    <w:rsid w:val="008A3C2D"/>
    <w:rsid w:val="008C0305"/>
    <w:rsid w:val="008F5D0A"/>
    <w:rsid w:val="00904190"/>
    <w:rsid w:val="00921F4F"/>
    <w:rsid w:val="0093565F"/>
    <w:rsid w:val="00940667"/>
    <w:rsid w:val="00950A79"/>
    <w:rsid w:val="00973905"/>
    <w:rsid w:val="00975D4E"/>
    <w:rsid w:val="009766F7"/>
    <w:rsid w:val="00994850"/>
    <w:rsid w:val="009A220A"/>
    <w:rsid w:val="009B4C61"/>
    <w:rsid w:val="009C37C7"/>
    <w:rsid w:val="009C79B9"/>
    <w:rsid w:val="009D0F07"/>
    <w:rsid w:val="009D7B7E"/>
    <w:rsid w:val="009E128F"/>
    <w:rsid w:val="009F5792"/>
    <w:rsid w:val="00A017B4"/>
    <w:rsid w:val="00A03873"/>
    <w:rsid w:val="00A05168"/>
    <w:rsid w:val="00A101B2"/>
    <w:rsid w:val="00A1467E"/>
    <w:rsid w:val="00A1701C"/>
    <w:rsid w:val="00A26946"/>
    <w:rsid w:val="00A30000"/>
    <w:rsid w:val="00A31022"/>
    <w:rsid w:val="00A31E41"/>
    <w:rsid w:val="00A33E2E"/>
    <w:rsid w:val="00A43300"/>
    <w:rsid w:val="00A44175"/>
    <w:rsid w:val="00A65A57"/>
    <w:rsid w:val="00A67758"/>
    <w:rsid w:val="00A755A6"/>
    <w:rsid w:val="00A84E69"/>
    <w:rsid w:val="00A90747"/>
    <w:rsid w:val="00AC3187"/>
    <w:rsid w:val="00AE12F3"/>
    <w:rsid w:val="00AE3F2C"/>
    <w:rsid w:val="00B2070B"/>
    <w:rsid w:val="00B27825"/>
    <w:rsid w:val="00B368D7"/>
    <w:rsid w:val="00B54717"/>
    <w:rsid w:val="00B6323D"/>
    <w:rsid w:val="00B70E90"/>
    <w:rsid w:val="00B82FD7"/>
    <w:rsid w:val="00B843FB"/>
    <w:rsid w:val="00B91A17"/>
    <w:rsid w:val="00BA4527"/>
    <w:rsid w:val="00BA6725"/>
    <w:rsid w:val="00BA7078"/>
    <w:rsid w:val="00BB5CCC"/>
    <w:rsid w:val="00BC2E65"/>
    <w:rsid w:val="00BC7994"/>
    <w:rsid w:val="00BD0D6F"/>
    <w:rsid w:val="00BD6E8C"/>
    <w:rsid w:val="00BE6186"/>
    <w:rsid w:val="00BE6B64"/>
    <w:rsid w:val="00C27837"/>
    <w:rsid w:val="00C312C5"/>
    <w:rsid w:val="00C36DC2"/>
    <w:rsid w:val="00C47389"/>
    <w:rsid w:val="00C743C2"/>
    <w:rsid w:val="00C7699C"/>
    <w:rsid w:val="00CB0B2D"/>
    <w:rsid w:val="00CC52DC"/>
    <w:rsid w:val="00CD1459"/>
    <w:rsid w:val="00CD7192"/>
    <w:rsid w:val="00CE2E20"/>
    <w:rsid w:val="00CE7C74"/>
    <w:rsid w:val="00D022D3"/>
    <w:rsid w:val="00D02703"/>
    <w:rsid w:val="00D101CB"/>
    <w:rsid w:val="00D10AE9"/>
    <w:rsid w:val="00D4473C"/>
    <w:rsid w:val="00D5540A"/>
    <w:rsid w:val="00D56EEA"/>
    <w:rsid w:val="00D74D44"/>
    <w:rsid w:val="00D83257"/>
    <w:rsid w:val="00D85193"/>
    <w:rsid w:val="00D93099"/>
    <w:rsid w:val="00D9705E"/>
    <w:rsid w:val="00DA7492"/>
    <w:rsid w:val="00DC2F32"/>
    <w:rsid w:val="00DC60D0"/>
    <w:rsid w:val="00DD1D4D"/>
    <w:rsid w:val="00DD22AA"/>
    <w:rsid w:val="00DF1C17"/>
    <w:rsid w:val="00DF1C44"/>
    <w:rsid w:val="00DF722B"/>
    <w:rsid w:val="00E05D08"/>
    <w:rsid w:val="00E13AD8"/>
    <w:rsid w:val="00E26B73"/>
    <w:rsid w:val="00E43BE3"/>
    <w:rsid w:val="00E543FE"/>
    <w:rsid w:val="00E54DFD"/>
    <w:rsid w:val="00E61F36"/>
    <w:rsid w:val="00E63831"/>
    <w:rsid w:val="00E65C87"/>
    <w:rsid w:val="00E674E8"/>
    <w:rsid w:val="00E72BA8"/>
    <w:rsid w:val="00E860FA"/>
    <w:rsid w:val="00E91AFC"/>
    <w:rsid w:val="00E972CE"/>
    <w:rsid w:val="00E97DFE"/>
    <w:rsid w:val="00EA0F51"/>
    <w:rsid w:val="00EA3A97"/>
    <w:rsid w:val="00EA4C80"/>
    <w:rsid w:val="00EA631C"/>
    <w:rsid w:val="00EB259B"/>
    <w:rsid w:val="00ED0FB2"/>
    <w:rsid w:val="00ED1A42"/>
    <w:rsid w:val="00ED60E2"/>
    <w:rsid w:val="00EE2F8D"/>
    <w:rsid w:val="00EF08D8"/>
    <w:rsid w:val="00F00ADB"/>
    <w:rsid w:val="00F036A2"/>
    <w:rsid w:val="00F05728"/>
    <w:rsid w:val="00F22515"/>
    <w:rsid w:val="00F23EF2"/>
    <w:rsid w:val="00F3028A"/>
    <w:rsid w:val="00F34C31"/>
    <w:rsid w:val="00F402ED"/>
    <w:rsid w:val="00F4414C"/>
    <w:rsid w:val="00F54F6F"/>
    <w:rsid w:val="00F667DA"/>
    <w:rsid w:val="00F70220"/>
    <w:rsid w:val="00F97C54"/>
    <w:rsid w:val="00FA0F85"/>
    <w:rsid w:val="00FA7D8D"/>
    <w:rsid w:val="00FB00EE"/>
    <w:rsid w:val="00FB6127"/>
    <w:rsid w:val="00FB72D7"/>
    <w:rsid w:val="00FC546B"/>
    <w:rsid w:val="00FD7E3B"/>
    <w:rsid w:val="00FE3895"/>
    <w:rsid w:val="00FE49A5"/>
    <w:rsid w:val="00FE7F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EE9E3E"/>
  <w15:docId w15:val="{E7750771-C9B4-4127-8EFA-A744DE10C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heading 1"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rsid w:val="001A6CF1"/>
    <w:pPr>
      <w:overflowPunct w:val="0"/>
      <w:autoSpaceDE w:val="0"/>
      <w:autoSpaceDN w:val="0"/>
      <w:adjustRightInd w:val="0"/>
      <w:spacing w:after="120"/>
      <w:textAlignment w:val="baseline"/>
    </w:pPr>
    <w:rPr>
      <w:rFonts w:ascii="Cambria" w:hAnsi="Cambria"/>
      <w:sz w:val="24"/>
      <w:szCs w:val="24"/>
    </w:rPr>
  </w:style>
  <w:style w:type="paragraph" w:styleId="Heading1">
    <w:name w:val="heading 1"/>
    <w:basedOn w:val="Normal"/>
    <w:next w:val="firstparagraph"/>
    <w:qFormat/>
    <w:rsid w:val="006D41BC"/>
    <w:pPr>
      <w:keepNext/>
      <w:spacing w:before="240" w:after="60"/>
      <w:outlineLvl w:val="0"/>
    </w:pPr>
    <w:rPr>
      <w:rFonts w:ascii="Calibri" w:hAnsi="Calibri"/>
      <w:b/>
      <w:bCs/>
      <w:color w:val="A34713"/>
      <w:kern w:val="32"/>
      <w:sz w:val="32"/>
      <w:szCs w:val="32"/>
    </w:rPr>
  </w:style>
  <w:style w:type="paragraph" w:styleId="Heading2">
    <w:name w:val="heading 2"/>
    <w:basedOn w:val="Normal"/>
    <w:next w:val="firstparagraph"/>
    <w:qFormat/>
    <w:rsid w:val="00092E26"/>
    <w:pPr>
      <w:keepNext/>
      <w:spacing w:before="240" w:after="60"/>
      <w:outlineLvl w:val="1"/>
    </w:pPr>
    <w:rPr>
      <w:rFonts w:ascii="Calibri" w:hAnsi="Calibri" w:cs="Arial"/>
      <w:b/>
      <w:bCs/>
      <w:iCs/>
      <w:color w:val="1F497D" w:themeColor="text2"/>
      <w:sz w:val="28"/>
      <w:szCs w:val="28"/>
    </w:rPr>
  </w:style>
  <w:style w:type="paragraph" w:styleId="Heading3">
    <w:name w:val="heading 3"/>
    <w:basedOn w:val="Normal"/>
    <w:next w:val="firstparagraph"/>
    <w:rsid w:val="00A05168"/>
    <w:pPr>
      <w:keepNext/>
      <w:spacing w:before="240" w:after="60"/>
      <w:outlineLvl w:val="2"/>
    </w:pPr>
    <w:rPr>
      <w:rFonts w:ascii="Calibri" w:hAnsi="Calibri" w:cs="Arial"/>
      <w:b/>
      <w:bCs/>
      <w:szCs w:val="26"/>
    </w:rPr>
  </w:style>
  <w:style w:type="paragraph" w:styleId="Heading6">
    <w:name w:val="heading 6"/>
    <w:basedOn w:val="Normal"/>
    <w:next w:val="Normal"/>
    <w:qFormat/>
    <w:rsid w:val="00BB5CCC"/>
    <w:pPr>
      <w:spacing w:before="240" w:after="60"/>
      <w:outlineLvl w:val="5"/>
    </w:pPr>
    <w:rPr>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customStyle="1" w:styleId="SessionTitle">
    <w:name w:val="Session Title"/>
    <w:basedOn w:val="Normal"/>
    <w:rsid w:val="00BB5CCC"/>
    <w:pPr>
      <w:spacing w:before="5760" w:after="1200"/>
      <w:ind w:left="1440"/>
      <w:jc w:val="center"/>
    </w:pPr>
    <w:rPr>
      <w:sz w:val="60"/>
    </w:rPr>
  </w:style>
  <w:style w:type="paragraph" w:customStyle="1" w:styleId="PersonalInfo">
    <w:name w:val="Personal Info"/>
    <w:basedOn w:val="Normal"/>
    <w:pPr>
      <w:spacing w:after="0"/>
      <w:ind w:left="1440"/>
      <w:jc w:val="right"/>
    </w:pPr>
    <w:rPr>
      <w:i/>
    </w:rPr>
  </w:style>
  <w:style w:type="paragraph" w:styleId="Caption">
    <w:name w:val="caption"/>
    <w:basedOn w:val="Normal"/>
    <w:next w:val="Normal"/>
    <w:rsid w:val="00BB5CCC"/>
    <w:rPr>
      <w:b/>
      <w:bCs/>
      <w:sz w:val="20"/>
    </w:rPr>
  </w:style>
  <w:style w:type="paragraph" w:styleId="HTMLPreformatted">
    <w:name w:val="HTML Preformatted"/>
    <w:basedOn w:val="Normal"/>
    <w:rsid w:val="004A20FE"/>
    <w:rPr>
      <w:rFonts w:ascii="Courier New" w:hAnsi="Courier New" w:cs="Courier New"/>
      <w:sz w:val="20"/>
    </w:rPr>
  </w:style>
  <w:style w:type="character" w:styleId="Emphasis">
    <w:name w:val="Emphasis"/>
    <w:rsid w:val="004A20FE"/>
    <w:rPr>
      <w:i/>
      <w:iCs/>
    </w:rPr>
  </w:style>
  <w:style w:type="paragraph" w:customStyle="1" w:styleId="body">
    <w:name w:val="_body"/>
    <w:basedOn w:val="Normal"/>
    <w:link w:val="bodyCharChar"/>
    <w:autoRedefine/>
    <w:rsid w:val="00235006"/>
    <w:pPr>
      <w:overflowPunct/>
      <w:autoSpaceDE/>
      <w:autoSpaceDN/>
      <w:adjustRightInd/>
      <w:textAlignment w:val="auto"/>
    </w:pPr>
    <w:rPr>
      <w:lang w:eastAsia="de-DE"/>
    </w:rPr>
  </w:style>
  <w:style w:type="character" w:customStyle="1" w:styleId="bodyCharChar">
    <w:name w:val="_body Char Char"/>
    <w:link w:val="body"/>
    <w:rsid w:val="00235006"/>
    <w:rPr>
      <w:rFonts w:ascii="Cambria" w:hAnsi="Cambria"/>
      <w:sz w:val="24"/>
      <w:szCs w:val="24"/>
      <w:lang w:val="en-US" w:eastAsia="de-DE" w:bidi="ar-SA"/>
    </w:rPr>
  </w:style>
  <w:style w:type="paragraph" w:customStyle="1" w:styleId="bio">
    <w:name w:val="_bio"/>
    <w:basedOn w:val="body"/>
    <w:link w:val="bioChar"/>
    <w:rsid w:val="00D10AE9"/>
    <w:rPr>
      <w:i/>
    </w:rPr>
  </w:style>
  <w:style w:type="character" w:customStyle="1" w:styleId="bioChar">
    <w:name w:val="_bio Char"/>
    <w:link w:val="bio"/>
    <w:rsid w:val="00D10AE9"/>
    <w:rPr>
      <w:rFonts w:ascii="Cambria" w:hAnsi="Cambria"/>
      <w:i/>
      <w:sz w:val="24"/>
      <w:szCs w:val="24"/>
      <w:lang w:val="en-US" w:eastAsia="de-DE" w:bidi="ar-SA"/>
    </w:rPr>
  </w:style>
  <w:style w:type="character" w:customStyle="1" w:styleId="bodytextChar">
    <w:name w:val="_body text Char"/>
    <w:basedOn w:val="bodyCharChar"/>
    <w:link w:val="bodytext"/>
    <w:rsid w:val="003A4E3F"/>
    <w:rPr>
      <w:rFonts w:ascii="Cambria" w:hAnsi="Cambria"/>
      <w:bCs/>
      <w:sz w:val="24"/>
      <w:szCs w:val="24"/>
      <w:lang w:val="en-US" w:eastAsia="de-DE" w:bidi="ar-SA"/>
    </w:rPr>
  </w:style>
  <w:style w:type="paragraph" w:customStyle="1" w:styleId="bodytext">
    <w:name w:val="_body text"/>
    <w:basedOn w:val="body"/>
    <w:link w:val="bodytextChar"/>
    <w:autoRedefine/>
    <w:qFormat/>
    <w:rsid w:val="003A4E3F"/>
    <w:pPr>
      <w:spacing w:after="240"/>
    </w:pPr>
    <w:rPr>
      <w:bCs/>
    </w:rPr>
  </w:style>
  <w:style w:type="paragraph" w:customStyle="1" w:styleId="bullet">
    <w:name w:val="_bullet"/>
    <w:basedOn w:val="bodytext"/>
    <w:link w:val="bulletCharChar"/>
    <w:autoRedefine/>
    <w:qFormat/>
    <w:rsid w:val="00327210"/>
    <w:pPr>
      <w:numPr>
        <w:numId w:val="13"/>
      </w:numPr>
      <w:spacing w:after="120"/>
    </w:pPr>
  </w:style>
  <w:style w:type="character" w:customStyle="1" w:styleId="bulletCharChar">
    <w:name w:val="_bullet Char Char"/>
    <w:basedOn w:val="bulletlastCharChar"/>
    <w:link w:val="bullet"/>
    <w:rsid w:val="00327210"/>
    <w:rPr>
      <w:rFonts w:ascii="Cambria" w:hAnsi="Cambria"/>
      <w:sz w:val="24"/>
      <w:szCs w:val="24"/>
      <w:lang w:val="en-US" w:eastAsia="de-DE" w:bidi="ar-SA"/>
    </w:rPr>
  </w:style>
  <w:style w:type="character" w:customStyle="1" w:styleId="bulletlastCharChar">
    <w:name w:val="_bullet last Char Char"/>
    <w:link w:val="bulletlast"/>
    <w:rsid w:val="00A017B4"/>
    <w:rPr>
      <w:rFonts w:ascii="Cambria" w:hAnsi="Cambria"/>
      <w:sz w:val="24"/>
      <w:szCs w:val="24"/>
      <w:lang w:val="en" w:eastAsia="de-DE"/>
    </w:rPr>
  </w:style>
  <w:style w:type="paragraph" w:customStyle="1" w:styleId="bulletlast">
    <w:name w:val="_bullet last"/>
    <w:basedOn w:val="bullet"/>
    <w:next w:val="bodytext"/>
    <w:link w:val="bulletlastCharChar"/>
    <w:autoRedefine/>
    <w:qFormat/>
    <w:rsid w:val="00A017B4"/>
    <w:pPr>
      <w:numPr>
        <w:numId w:val="15"/>
      </w:numPr>
      <w:spacing w:after="240"/>
    </w:pPr>
    <w:rPr>
      <w:lang w:val="en"/>
    </w:rPr>
  </w:style>
  <w:style w:type="paragraph" w:customStyle="1" w:styleId="bulletfirst">
    <w:name w:val="_bullet first"/>
    <w:basedOn w:val="bullet"/>
    <w:next w:val="bullet"/>
    <w:link w:val="bulletfirstCharChar"/>
    <w:autoRedefine/>
    <w:qFormat/>
    <w:rsid w:val="00327210"/>
    <w:pPr>
      <w:numPr>
        <w:numId w:val="14"/>
      </w:numPr>
      <w:spacing w:before="120"/>
      <w:ind w:left="720"/>
    </w:pPr>
  </w:style>
  <w:style w:type="character" w:customStyle="1" w:styleId="bulletfirstCharChar">
    <w:name w:val="_bullet first Char Char"/>
    <w:basedOn w:val="bodytextChar"/>
    <w:link w:val="bulletfirst"/>
    <w:rsid w:val="00327210"/>
    <w:rPr>
      <w:rFonts w:ascii="Cambria" w:hAnsi="Cambria"/>
      <w:bCs/>
      <w:sz w:val="24"/>
      <w:szCs w:val="24"/>
      <w:lang w:val="en-US" w:eastAsia="de-DE" w:bidi="ar-SA"/>
    </w:rPr>
  </w:style>
  <w:style w:type="character" w:customStyle="1" w:styleId="bulletlastChar">
    <w:name w:val="_bullet last Char"/>
    <w:basedOn w:val="DefaultParagraphFont"/>
    <w:rsid w:val="00D10AE9"/>
  </w:style>
  <w:style w:type="paragraph" w:customStyle="1" w:styleId="code">
    <w:name w:val="_code"/>
    <w:basedOn w:val="Normal"/>
    <w:link w:val="codeChar"/>
    <w:autoRedefine/>
    <w:qFormat/>
    <w:rsid w:val="001A6CF1"/>
    <w:pPr>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suppressAutoHyphens/>
      <w:overflowPunct/>
      <w:autoSpaceDE/>
      <w:autoSpaceDN/>
      <w:adjustRightInd/>
      <w:spacing w:after="0"/>
      <w:textAlignment w:val="auto"/>
    </w:pPr>
    <w:rPr>
      <w:rFonts w:ascii="Consolas" w:hAnsi="Consolas"/>
      <w:noProof/>
      <w:sz w:val="19"/>
      <w:szCs w:val="20"/>
      <w:lang w:eastAsia="de-DE"/>
    </w:rPr>
  </w:style>
  <w:style w:type="character" w:customStyle="1" w:styleId="codeChar">
    <w:name w:val="_code Char"/>
    <w:link w:val="code"/>
    <w:rsid w:val="001A6CF1"/>
    <w:rPr>
      <w:rFonts w:ascii="Consolas" w:hAnsi="Consolas"/>
      <w:noProof/>
      <w:sz w:val="19"/>
      <w:lang w:eastAsia="de-DE"/>
    </w:rPr>
  </w:style>
  <w:style w:type="character" w:customStyle="1" w:styleId="codefirstChar">
    <w:name w:val="_code first Char"/>
    <w:basedOn w:val="codeChar"/>
    <w:rsid w:val="00D10AE9"/>
    <w:rPr>
      <w:rFonts w:ascii="Consolas" w:hAnsi="Consolas"/>
      <w:noProof/>
      <w:sz w:val="19"/>
      <w:lang w:val="en-US" w:eastAsia="de-DE" w:bidi="ar-SA"/>
    </w:rPr>
  </w:style>
  <w:style w:type="paragraph" w:customStyle="1" w:styleId="codefirstline">
    <w:name w:val="_code first line"/>
    <w:basedOn w:val="code"/>
    <w:next w:val="code"/>
    <w:link w:val="codefirstlineChar"/>
    <w:autoRedefine/>
    <w:qFormat/>
    <w:rsid w:val="00104D51"/>
    <w:pPr>
      <w:spacing w:before="120"/>
    </w:pPr>
  </w:style>
  <w:style w:type="character" w:customStyle="1" w:styleId="codefirstlineChar">
    <w:name w:val="_code first line Char"/>
    <w:basedOn w:val="codeChar"/>
    <w:link w:val="codefirstline"/>
    <w:rsid w:val="00104D51"/>
    <w:rPr>
      <w:rFonts w:ascii="Consolas" w:hAnsi="Consolas"/>
      <w:noProof/>
      <w:sz w:val="19"/>
      <w:lang w:val="en-US" w:eastAsia="de-DE" w:bidi="ar-SA"/>
    </w:rPr>
  </w:style>
  <w:style w:type="paragraph" w:customStyle="1" w:styleId="codelastline">
    <w:name w:val="_code last line"/>
    <w:basedOn w:val="code"/>
    <w:next w:val="bodytext"/>
    <w:link w:val="codelastlineChar"/>
    <w:autoRedefine/>
    <w:qFormat/>
    <w:rsid w:val="001A6CF1"/>
    <w:pPr>
      <w:spacing w:after="240"/>
    </w:pPr>
    <w:rPr>
      <w:szCs w:val="18"/>
    </w:rPr>
  </w:style>
  <w:style w:type="character" w:customStyle="1" w:styleId="codelastlineChar">
    <w:name w:val="_code last line Char"/>
    <w:basedOn w:val="codefirstlineChar"/>
    <w:link w:val="codelastline"/>
    <w:rsid w:val="001A6CF1"/>
    <w:rPr>
      <w:rFonts w:ascii="Consolas" w:hAnsi="Consolas"/>
      <w:noProof/>
      <w:sz w:val="19"/>
      <w:szCs w:val="18"/>
      <w:lang w:val="en-US" w:eastAsia="de-DE" w:bidi="ar-SA"/>
    </w:rPr>
  </w:style>
  <w:style w:type="paragraph" w:customStyle="1" w:styleId="figure">
    <w:name w:val="_figure"/>
    <w:basedOn w:val="body"/>
    <w:next w:val="figurecaption"/>
    <w:link w:val="figureChar"/>
    <w:autoRedefine/>
    <w:qFormat/>
    <w:rsid w:val="00C27837"/>
    <w:pPr>
      <w:keepNext/>
      <w:spacing w:before="240"/>
    </w:pPr>
  </w:style>
  <w:style w:type="character" w:customStyle="1" w:styleId="figureChar">
    <w:name w:val="_figure Char"/>
    <w:basedOn w:val="bodytextChar"/>
    <w:link w:val="figure"/>
    <w:rsid w:val="00C27837"/>
    <w:rPr>
      <w:rFonts w:ascii="Cambria" w:hAnsi="Cambria"/>
      <w:bCs/>
      <w:sz w:val="24"/>
      <w:szCs w:val="24"/>
      <w:lang w:val="en-US" w:eastAsia="de-DE" w:bidi="ar-SA"/>
    </w:rPr>
  </w:style>
  <w:style w:type="paragraph" w:customStyle="1" w:styleId="figurecaption">
    <w:name w:val="_figure caption"/>
    <w:basedOn w:val="Normal"/>
    <w:next w:val="bodytext"/>
    <w:autoRedefine/>
    <w:qFormat/>
    <w:rsid w:val="0060629C"/>
    <w:pPr>
      <w:overflowPunct/>
      <w:autoSpaceDE/>
      <w:autoSpaceDN/>
      <w:adjustRightInd/>
      <w:spacing w:before="60" w:after="240"/>
      <w:textAlignment w:val="auto"/>
    </w:pPr>
    <w:rPr>
      <w:bCs/>
      <w:sz w:val="20"/>
      <w:szCs w:val="20"/>
      <w:lang w:eastAsia="de-DE"/>
    </w:rPr>
  </w:style>
  <w:style w:type="character" w:customStyle="1" w:styleId="figurename">
    <w:name w:val="_figure name"/>
    <w:qFormat/>
    <w:rsid w:val="00FB72D7"/>
    <w:rPr>
      <w:rFonts w:ascii="Cambria" w:hAnsi="Cambria"/>
      <w:b/>
      <w:color w:val="auto"/>
      <w:sz w:val="20"/>
      <w:szCs w:val="16"/>
      <w:lang w:val="en-US" w:eastAsia="de-DE" w:bidi="ar-SA"/>
    </w:rPr>
  </w:style>
  <w:style w:type="paragraph" w:customStyle="1" w:styleId="firstparagraph">
    <w:name w:val="_first paragraph"/>
    <w:basedOn w:val="bodytext"/>
    <w:next w:val="bodytext"/>
    <w:link w:val="firstparagraphChar"/>
    <w:autoRedefine/>
    <w:rsid w:val="00D10AE9"/>
  </w:style>
  <w:style w:type="character" w:customStyle="1" w:styleId="firstparagraphChar">
    <w:name w:val="_first paragraph Char"/>
    <w:basedOn w:val="bodyCharChar"/>
    <w:link w:val="firstparagraph"/>
    <w:rsid w:val="00104D51"/>
    <w:rPr>
      <w:rFonts w:ascii="Cambria" w:hAnsi="Cambria"/>
      <w:sz w:val="24"/>
      <w:szCs w:val="24"/>
      <w:lang w:val="en-US" w:eastAsia="de-DE" w:bidi="ar-SA"/>
    </w:rPr>
  </w:style>
  <w:style w:type="paragraph" w:customStyle="1" w:styleId="intro">
    <w:name w:val="_intro"/>
    <w:basedOn w:val="body"/>
    <w:next w:val="firstparagraph"/>
    <w:link w:val="introChar"/>
    <w:autoRedefine/>
    <w:rsid w:val="0079629D"/>
    <w:pPr>
      <w:spacing w:after="240"/>
    </w:pPr>
    <w:rPr>
      <w:i/>
    </w:rPr>
  </w:style>
  <w:style w:type="character" w:customStyle="1" w:styleId="introChar">
    <w:name w:val="_intro Char"/>
    <w:link w:val="intro"/>
    <w:rsid w:val="0079629D"/>
    <w:rPr>
      <w:rFonts w:ascii="Cambria" w:hAnsi="Cambria"/>
      <w:i/>
      <w:sz w:val="24"/>
      <w:szCs w:val="24"/>
      <w:lang w:val="en-US" w:eastAsia="de-DE" w:bidi="ar-SA"/>
    </w:rPr>
  </w:style>
  <w:style w:type="paragraph" w:customStyle="1" w:styleId="tablecaption">
    <w:name w:val="_table caption"/>
    <w:basedOn w:val="bodytext"/>
    <w:next w:val="Normal"/>
    <w:autoRedefine/>
    <w:qFormat/>
    <w:rsid w:val="00C27837"/>
    <w:pPr>
      <w:keepNext/>
    </w:pPr>
    <w:rPr>
      <w:sz w:val="20"/>
    </w:rPr>
  </w:style>
  <w:style w:type="paragraph" w:customStyle="1" w:styleId="listingcaption">
    <w:name w:val="_listing caption"/>
    <w:basedOn w:val="tablecaption"/>
    <w:next w:val="codefirstline"/>
    <w:link w:val="listingcaptionChar"/>
    <w:autoRedefine/>
    <w:qFormat/>
    <w:rsid w:val="00C27837"/>
  </w:style>
  <w:style w:type="character" w:customStyle="1" w:styleId="listingcaptionChar">
    <w:name w:val="_listing caption Char"/>
    <w:link w:val="listingcaption"/>
    <w:rsid w:val="00C27837"/>
    <w:rPr>
      <w:rFonts w:ascii="Cambria" w:hAnsi="Cambria"/>
      <w:szCs w:val="24"/>
      <w:lang w:eastAsia="de-DE"/>
    </w:rPr>
  </w:style>
  <w:style w:type="character" w:customStyle="1" w:styleId="reference">
    <w:name w:val="_reference"/>
    <w:qFormat/>
    <w:rsid w:val="00235006"/>
    <w:rPr>
      <w:rFonts w:ascii="Cambria" w:hAnsi="Cambria"/>
      <w:b/>
      <w:color w:val="auto"/>
      <w:sz w:val="24"/>
      <w:szCs w:val="24"/>
      <w:lang w:val="en-US" w:eastAsia="de-DE" w:bidi="ar-SA"/>
    </w:rPr>
  </w:style>
  <w:style w:type="paragraph" w:customStyle="1" w:styleId="tablecolumnhead">
    <w:name w:val="_table column head"/>
    <w:basedOn w:val="Normal"/>
    <w:next w:val="tabletext"/>
    <w:autoRedefine/>
    <w:rsid w:val="006D41BC"/>
    <w:pPr>
      <w:tabs>
        <w:tab w:val="left" w:pos="360"/>
        <w:tab w:val="left" w:pos="720"/>
        <w:tab w:val="left" w:pos="1080"/>
      </w:tabs>
      <w:suppressAutoHyphens/>
      <w:overflowPunct/>
      <w:autoSpaceDE/>
      <w:autoSpaceDN/>
      <w:adjustRightInd/>
      <w:spacing w:after="0"/>
      <w:textAlignment w:val="auto"/>
    </w:pPr>
    <w:rPr>
      <w:b/>
      <w:sz w:val="20"/>
      <w:szCs w:val="20"/>
      <w:lang w:eastAsia="ar-SA"/>
    </w:rPr>
  </w:style>
  <w:style w:type="paragraph" w:customStyle="1" w:styleId="tabletext">
    <w:name w:val="_table text"/>
    <w:basedOn w:val="Normal"/>
    <w:next w:val="Normal"/>
    <w:autoRedefine/>
    <w:rsid w:val="006D41BC"/>
    <w:pPr>
      <w:tabs>
        <w:tab w:val="left" w:pos="360"/>
        <w:tab w:val="left" w:pos="720"/>
        <w:tab w:val="left" w:pos="1080"/>
      </w:tabs>
      <w:suppressAutoHyphens/>
      <w:overflowPunct/>
      <w:autoSpaceDE/>
      <w:autoSpaceDN/>
      <w:adjustRightInd/>
      <w:spacing w:after="0"/>
      <w:textAlignment w:val="auto"/>
    </w:pPr>
    <w:rPr>
      <w:sz w:val="20"/>
      <w:szCs w:val="20"/>
      <w:lang w:eastAsia="ar-SA"/>
    </w:rPr>
  </w:style>
  <w:style w:type="paragraph" w:customStyle="1" w:styleId="codesingleline">
    <w:name w:val="_code single line"/>
    <w:basedOn w:val="code"/>
    <w:next w:val="bodytext"/>
    <w:rsid w:val="001D7A78"/>
    <w:pPr>
      <w:spacing w:before="120" w:after="240"/>
    </w:pPr>
  </w:style>
  <w:style w:type="character" w:customStyle="1" w:styleId="HeaderChar">
    <w:name w:val="Header Char"/>
    <w:basedOn w:val="DefaultParagraphFont"/>
    <w:link w:val="Header"/>
    <w:uiPriority w:val="99"/>
    <w:rsid w:val="002138A9"/>
    <w:rPr>
      <w:rFonts w:ascii="Cambria" w:hAnsi="Cambria"/>
      <w:sz w:val="24"/>
      <w:szCs w:val="24"/>
    </w:rPr>
  </w:style>
  <w:style w:type="paragraph" w:styleId="BalloonText">
    <w:name w:val="Balloon Text"/>
    <w:basedOn w:val="Normal"/>
    <w:link w:val="BalloonTextChar"/>
    <w:rsid w:val="002138A9"/>
    <w:pPr>
      <w:spacing w:after="0"/>
    </w:pPr>
    <w:rPr>
      <w:rFonts w:ascii="Tahoma" w:hAnsi="Tahoma" w:cs="Tahoma"/>
      <w:sz w:val="16"/>
      <w:szCs w:val="16"/>
    </w:rPr>
  </w:style>
  <w:style w:type="character" w:customStyle="1" w:styleId="BalloonTextChar">
    <w:name w:val="Balloon Text Char"/>
    <w:basedOn w:val="DefaultParagraphFont"/>
    <w:link w:val="BalloonText"/>
    <w:rsid w:val="002138A9"/>
    <w:rPr>
      <w:rFonts w:ascii="Tahoma" w:hAnsi="Tahoma" w:cs="Tahoma"/>
      <w:sz w:val="16"/>
      <w:szCs w:val="16"/>
    </w:rPr>
  </w:style>
  <w:style w:type="character" w:customStyle="1" w:styleId="FooterChar">
    <w:name w:val="Footer Char"/>
    <w:basedOn w:val="DefaultParagraphFont"/>
    <w:link w:val="Footer"/>
    <w:uiPriority w:val="99"/>
    <w:rsid w:val="002138A9"/>
    <w:rPr>
      <w:rFonts w:ascii="Cambria" w:hAnsi="Cambria"/>
      <w:sz w:val="24"/>
      <w:szCs w:val="24"/>
    </w:rPr>
  </w:style>
  <w:style w:type="character" w:styleId="PlaceholderText">
    <w:name w:val="Placeholder Text"/>
    <w:basedOn w:val="DefaultParagraphFont"/>
    <w:uiPriority w:val="99"/>
    <w:semiHidden/>
    <w:rsid w:val="002138A9"/>
    <w:rPr>
      <w:color w:val="808080"/>
    </w:rPr>
  </w:style>
  <w:style w:type="table" w:styleId="TableGrid">
    <w:name w:val="Table Grid"/>
    <w:basedOn w:val="TableNormal"/>
    <w:rsid w:val="006D41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List4">
    <w:name w:val="Table List 4"/>
    <w:basedOn w:val="TableNormal"/>
    <w:rsid w:val="006D41BC"/>
    <w:pPr>
      <w:overflowPunct w:val="0"/>
      <w:autoSpaceDE w:val="0"/>
      <w:autoSpaceDN w:val="0"/>
      <w:adjustRightInd w:val="0"/>
      <w:spacing w:after="120"/>
      <w:textAlignment w:val="baseline"/>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tableend">
    <w:name w:val="_table end"/>
    <w:basedOn w:val="bodytext"/>
    <w:next w:val="bodytext"/>
    <w:rsid w:val="006D41BC"/>
    <w:pPr>
      <w:spacing w:after="0"/>
    </w:pPr>
    <w:rPr>
      <w:lang w:eastAsia="en-US"/>
    </w:rPr>
  </w:style>
  <w:style w:type="paragraph" w:styleId="NormalWeb">
    <w:name w:val="Normal (Web)"/>
    <w:basedOn w:val="Normal"/>
    <w:uiPriority w:val="99"/>
    <w:semiHidden/>
    <w:unhideWhenUsed/>
    <w:rsid w:val="009D0F07"/>
    <w:pPr>
      <w:overflowPunct/>
      <w:autoSpaceDE/>
      <w:autoSpaceDN/>
      <w:adjustRightInd/>
      <w:spacing w:before="100" w:beforeAutospacing="1" w:after="100" w:afterAutospacing="1"/>
      <w:textAlignment w:val="auto"/>
    </w:pPr>
    <w:rPr>
      <w:rFonts w:ascii="Times New Roman" w:hAnsi="Times New Roman"/>
    </w:rPr>
  </w:style>
  <w:style w:type="character" w:styleId="Hyperlink">
    <w:name w:val="Hyperlink"/>
    <w:basedOn w:val="DefaultParagraphFont"/>
    <w:unhideWhenUsed/>
    <w:rsid w:val="002B0B95"/>
    <w:rPr>
      <w:color w:val="0000FF" w:themeColor="hyperlink"/>
      <w:u w:val="single"/>
    </w:rPr>
  </w:style>
  <w:style w:type="character" w:styleId="UnresolvedMention">
    <w:name w:val="Unresolved Mention"/>
    <w:basedOn w:val="DefaultParagraphFont"/>
    <w:uiPriority w:val="99"/>
    <w:semiHidden/>
    <w:unhideWhenUsed/>
    <w:rsid w:val="002B0B95"/>
    <w:rPr>
      <w:color w:val="605E5C"/>
      <w:shd w:val="clear" w:color="auto" w:fill="E1DFDD"/>
    </w:rPr>
  </w:style>
  <w:style w:type="paragraph" w:customStyle="1" w:styleId="Heading30">
    <w:name w:val="Heading3"/>
    <w:basedOn w:val="Heading3"/>
    <w:next w:val="bodytext"/>
    <w:qFormat/>
    <w:rsid w:val="000327A7"/>
    <w:rPr>
      <w:lang w:val="en"/>
    </w:rPr>
  </w:style>
  <w:style w:type="paragraph" w:styleId="ListParagraph">
    <w:name w:val="List Paragraph"/>
    <w:basedOn w:val="Normal"/>
    <w:uiPriority w:val="34"/>
    <w:rsid w:val="00A31022"/>
    <w:pPr>
      <w:ind w:left="720"/>
      <w:contextualSpacing/>
    </w:pPr>
  </w:style>
  <w:style w:type="paragraph" w:customStyle="1" w:styleId="InlineCode">
    <w:name w:val="Inline Code"/>
    <w:basedOn w:val="Normal"/>
    <w:link w:val="InlineCodeChar"/>
    <w:qFormat/>
    <w:rsid w:val="0033285B"/>
    <w:pPr>
      <w:overflowPunct/>
      <w:spacing w:after="0"/>
      <w:textAlignment w:val="auto"/>
    </w:pPr>
    <w:rPr>
      <w:rFonts w:ascii="Consolas" w:hAnsi="Consolas" w:cs="Consolas"/>
      <w:color w:val="0000FF"/>
      <w:sz w:val="20"/>
      <w:szCs w:val="18"/>
    </w:rPr>
  </w:style>
  <w:style w:type="character" w:customStyle="1" w:styleId="InlineCodeChar">
    <w:name w:val="Inline Code Char"/>
    <w:basedOn w:val="DefaultParagraphFont"/>
    <w:link w:val="InlineCode"/>
    <w:rsid w:val="0033285B"/>
    <w:rPr>
      <w:rFonts w:ascii="Consolas" w:hAnsi="Consolas" w:cs="Consolas"/>
      <w:color w:val="0000FF"/>
      <w:szCs w:val="18"/>
    </w:rPr>
  </w:style>
  <w:style w:type="character" w:styleId="FollowedHyperlink">
    <w:name w:val="FollowedHyperlink"/>
    <w:basedOn w:val="DefaultParagraphFont"/>
    <w:semiHidden/>
    <w:unhideWhenUsed/>
    <w:rsid w:val="005E111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570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github.com/eselje/XToDos" TargetMode="External"/><Relationship Id="rId39" Type="http://schemas.openxmlformats.org/officeDocument/2006/relationships/image" Target="media/image17.png"/><Relationship Id="rId21" Type="http://schemas.openxmlformats.org/officeDocument/2006/relationships/image" Target="media/image13.png"/><Relationship Id="rId34" Type="http://schemas.openxmlformats.org/officeDocument/2006/relationships/image" Target="media/image11.png"/><Relationship Id="rId42" Type="http://schemas.openxmlformats.org/officeDocument/2006/relationships/image" Target="media/image20.png"/><Relationship Id="rId47" Type="http://schemas.openxmlformats.org/officeDocument/2006/relationships/image" Target="media/image29.png"/><Relationship Id="rId50" Type="http://schemas.openxmlformats.org/officeDocument/2006/relationships/image" Target="media/image28.png"/><Relationship Id="rId55" Type="http://schemas.openxmlformats.org/officeDocument/2006/relationships/hyperlink" Target="https://docs.microsoft.com/en-us/windows/apps/desktop/visual-studio-templates" TargetMode="External"/><Relationship Id="rId63" Type="http://schemas.openxmlformats.org/officeDocument/2006/relationships/header" Target="header5.xml"/><Relationship Id="rId68" Type="http://schemas.openxmlformats.org/officeDocument/2006/relationships/image" Target="media/image31.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3.xm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7.png"/><Relationship Id="rId53" Type="http://schemas.openxmlformats.org/officeDocument/2006/relationships/hyperlink" Target="https://www.flaticon.com/authors/smashicons" TargetMode="External"/><Relationship Id="rId58" Type="http://schemas.openxmlformats.org/officeDocument/2006/relationships/hyperlink" Target="https://www.youtube.com/watch?v=CniIPEFZ1Oo" TargetMode="External"/><Relationship Id="rId66"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0.png"/><Relationship Id="rId28" Type="http://schemas.openxmlformats.org/officeDocument/2006/relationships/header" Target="header2.xml"/><Relationship Id="rId36" Type="http://schemas.openxmlformats.org/officeDocument/2006/relationships/image" Target="media/image19.png"/><Relationship Id="rId49" Type="http://schemas.openxmlformats.org/officeDocument/2006/relationships/hyperlink" Target="https://marketplace.visualstudio.com/" TargetMode="External"/><Relationship Id="rId57" Type="http://schemas.openxmlformats.org/officeDocument/2006/relationships/hyperlink" Target="https://docs.microsoft.com/en-us/dotnet/csharp/programming-guide/classes-and-structs/fields" TargetMode="External"/><Relationship Id="rId61" Type="http://schemas.openxmlformats.org/officeDocument/2006/relationships/hyperlink" Target="https://support.west-wind.com/Thread5U70W2EQW.wwt"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eader" Target="header3.xml"/><Relationship Id="rId44" Type="http://schemas.openxmlformats.org/officeDocument/2006/relationships/image" Target="media/image23.png"/><Relationship Id="rId52" Type="http://schemas.openxmlformats.org/officeDocument/2006/relationships/image" Target="media/image30.png"/><Relationship Id="rId60" Type="http://schemas.openxmlformats.org/officeDocument/2006/relationships/hyperlink" Target="https://www.wpf-tutorial.com" TargetMode="External"/><Relationship Id="rId65"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yperlink" Target="http://saltydogllc.com/wp-content/uploads/SELJE-Look-at-X-Sharp.pd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image" Target="media/image12.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hyperlink" Target="https://fox.wikis.com/wc.dll?Wiki~GUIDGenerationCode~VB" TargetMode="External"/><Relationship Id="rId64" Type="http://schemas.openxmlformats.org/officeDocument/2006/relationships/footer" Target="footer4.xml"/><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www.xsharp.info" TargetMode="External"/><Relationship Id="rId3" Type="http://schemas.openxmlformats.org/officeDocument/2006/relationships/styles" Target="styles.xml"/><Relationship Id="rId12" Type="http://schemas.openxmlformats.org/officeDocument/2006/relationships/hyperlink" Target="https://github.com/eselje/FoxToDos" TargetMode="External"/><Relationship Id="rId17" Type="http://schemas.openxmlformats.org/officeDocument/2006/relationships/image" Target="media/image7.jpg"/><Relationship Id="rId25" Type="http://schemas.openxmlformats.org/officeDocument/2006/relationships/hyperlink" Target="https://github.com/eselje/FoxToDos" TargetMode="External"/><Relationship Id="rId33" Type="http://schemas.openxmlformats.org/officeDocument/2006/relationships/hyperlink" Target="https://docs.microsoft.com/en-us/dotnet/standard/class-library-overview" TargetMode="External"/><Relationship Id="rId38" Type="http://schemas.openxmlformats.org/officeDocument/2006/relationships/image" Target="media/image21.png"/><Relationship Id="rId46" Type="http://schemas.openxmlformats.org/officeDocument/2006/relationships/image" Target="media/image25.png"/><Relationship Id="rId59" Type="http://schemas.openxmlformats.org/officeDocument/2006/relationships/hyperlink" Target="https://www.xsharp.info/itm-help/foxpro-compatibility-list" TargetMode="External"/><Relationship Id="rId67" Type="http://schemas.openxmlformats.org/officeDocument/2006/relationships/footer" Target="footer6.xml"/><Relationship Id="rId20" Type="http://schemas.openxmlformats.org/officeDocument/2006/relationships/image" Target="media/image12.jpeg"/><Relationship Id="rId41" Type="http://schemas.openxmlformats.org/officeDocument/2006/relationships/image" Target="media/image24.png"/><Relationship Id="rId54" Type="http://schemas.openxmlformats.org/officeDocument/2006/relationships/hyperlink" Target="https://www.flaticon.com/authors/smashicons" TargetMode="External"/><Relationship Id="rId62" Type="http://schemas.openxmlformats.org/officeDocument/2006/relationships/header" Target="header4.xml"/><Relationship Id="rId70" Type="http://schemas.openxmlformats.org/officeDocument/2006/relationships/glossaryDocument" Target="glossary/document.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ricSelje\OneDrive\Documents\Articles%20and%20Slides\VFF%202020\GeekGatherings2020.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69580D17DA14F7E9D67AFAD8701973B"/>
        <w:category>
          <w:name w:val="General"/>
          <w:gallery w:val="placeholder"/>
        </w:category>
        <w:types>
          <w:type w:val="bbPlcHdr"/>
        </w:types>
        <w:behaviors>
          <w:behavior w:val="content"/>
        </w:behaviors>
        <w:guid w:val="{076F5690-8513-4F41-9CB1-DD72503823DA}"/>
      </w:docPartPr>
      <w:docPartBody>
        <w:p w:rsidR="007F7B85" w:rsidRDefault="001C142A">
          <w:pPr>
            <w:pStyle w:val="869580D17DA14F7E9D67AFAD8701973B"/>
          </w:pPr>
          <w:r w:rsidRPr="00C23D1F">
            <w:rPr>
              <w:rStyle w:val="PlaceholderText"/>
            </w:rPr>
            <w:t>[Title]</w:t>
          </w:r>
        </w:p>
      </w:docPartBody>
    </w:docPart>
    <w:docPart>
      <w:docPartPr>
        <w:name w:val="E84379110C3A49E0976CD61C98C677F4"/>
        <w:category>
          <w:name w:val="General"/>
          <w:gallery w:val="placeholder"/>
        </w:category>
        <w:types>
          <w:type w:val="bbPlcHdr"/>
        </w:types>
        <w:behaviors>
          <w:behavior w:val="content"/>
        </w:behaviors>
        <w:guid w:val="{1A5AE6F8-989D-48AF-873A-8ECA541F5284}"/>
      </w:docPartPr>
      <w:docPartBody>
        <w:p w:rsidR="007F7B85" w:rsidRDefault="001C142A">
          <w:pPr>
            <w:pStyle w:val="E84379110C3A49E0976CD61C98C677F4"/>
          </w:pPr>
          <w:r w:rsidRPr="00C23D1F">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42A"/>
    <w:rsid w:val="0001644F"/>
    <w:rsid w:val="00175659"/>
    <w:rsid w:val="001C142A"/>
    <w:rsid w:val="00324132"/>
    <w:rsid w:val="003D5004"/>
    <w:rsid w:val="003F3738"/>
    <w:rsid w:val="00650C61"/>
    <w:rsid w:val="007F7B85"/>
    <w:rsid w:val="007F7E3B"/>
    <w:rsid w:val="00807D30"/>
    <w:rsid w:val="008D1F50"/>
    <w:rsid w:val="00B54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869580D17DA14F7E9D67AFAD8701973B">
    <w:name w:val="869580D17DA14F7E9D67AFAD8701973B"/>
  </w:style>
  <w:style w:type="paragraph" w:customStyle="1" w:styleId="E84379110C3A49E0976CD61C98C677F4">
    <w:name w:val="E84379110C3A49E0976CD61C98C677F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3BD597-8998-478B-A34B-D84BE8139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GeekGatherings2020.dotm</Template>
  <TotalTime>8177</TotalTime>
  <Pages>24</Pages>
  <Words>5614</Words>
  <Characters>32004</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X# from Scratch</vt:lpstr>
    </vt:vector>
  </TitlesOfParts>
  <Company>Geek Gatherings</Company>
  <LinksUpToDate>false</LinksUpToDate>
  <CharactersWithSpaces>37543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 from Scratch</dc:title>
  <dc:creator>Eric Selje</dc:creator>
  <cp:lastModifiedBy>Eric Selje</cp:lastModifiedBy>
  <cp:revision>124</cp:revision>
  <cp:lastPrinted>2012-05-10T18:18:00Z</cp:lastPrinted>
  <dcterms:created xsi:type="dcterms:W3CDTF">2020-09-19T15:11:00Z</dcterms:created>
  <dcterms:modified xsi:type="dcterms:W3CDTF">2020-10-18T16:46:00Z</dcterms:modified>
  <cp:category>Geek Gatherings 2019</cp:category>
</cp:coreProperties>
</file>