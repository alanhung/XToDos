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6976" behindDoc="0" locked="0" layoutInCell="1" allowOverlap="1" wp14:anchorId="28968FF8" wp14:editId="4471C9F1">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@EricSelje</w:t>
      </w:r>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940667">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940667">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940667">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940667">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19088102" w:rsidR="0084395A" w:rsidRDefault="00CE7C74" w:rsidP="00940667">
      <w:pPr>
        <w:pStyle w:val="bodytext"/>
        <w:rPr>
          <w:lang w:val="en"/>
        </w:rPr>
      </w:pPr>
      <w:r>
        <w:rPr>
          <w:noProof/>
          <w:lang w:val="en"/>
        </w:rPr>
        <mc:AlternateContent>
          <mc:Choice Requires="wpg">
            <w:drawing>
              <wp:anchor distT="0" distB="0" distL="114300" distR="114300" simplePos="0" relativeHeight="251651072" behindDoc="0" locked="0" layoutInCell="1" allowOverlap="1" wp14:anchorId="53CACE03" wp14:editId="5C5CFCEA">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43ED25AC" w:rsidR="00A65A57" w:rsidRPr="00B6525D" w:rsidRDefault="00A65A57" w:rsidP="000F3F9D">
                              <w:pPr>
                                <w:pStyle w:val="Caption"/>
                                <w:rPr>
                                  <w:noProof/>
                                  <w:sz w:val="24"/>
                                </w:rPr>
                              </w:pPr>
                              <w:r>
                                <w:t xml:space="preserve">Figure </w:t>
                              </w:r>
                              <w:r>
                                <w:fldChar w:fldCharType="begin"/>
                              </w:r>
                              <w:r>
                                <w:instrText xml:space="preserve"> SEQ Figure \* ARABIC </w:instrText>
                              </w:r>
                              <w:r>
                                <w:fldChar w:fldCharType="separate"/>
                              </w:r>
                              <w:r>
                                <w:rPr>
                                  <w:noProof/>
                                </w:rPr>
                                <w:t>1</w:t>
                              </w:r>
                              <w:r>
                                <w:fldChar w:fldCharType="end"/>
                              </w:r>
                              <w:r>
                                <w:t>: FoxToDos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left:0;text-align:left;margin-left:297.75pt;margin-top:40.85pt;width:164.45pt;height:254.7pt;z-index:251651072"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43ED25AC" w:rsidR="00A65A57" w:rsidRPr="00B6525D" w:rsidRDefault="00A65A57" w:rsidP="000F3F9D">
                        <w:pPr>
                          <w:pStyle w:val="Caption"/>
                          <w:rPr>
                            <w:noProof/>
                            <w:sz w:val="24"/>
                          </w:rPr>
                        </w:pPr>
                        <w:r>
                          <w:t xml:space="preserve">Figure </w:t>
                        </w:r>
                        <w:r>
                          <w:fldChar w:fldCharType="begin"/>
                        </w:r>
                        <w:r>
                          <w:instrText xml:space="preserve"> SEQ Figure \* ARABIC </w:instrText>
                        </w:r>
                        <w:r>
                          <w:fldChar w:fldCharType="separate"/>
                        </w:r>
                        <w:r>
                          <w:rPr>
                            <w:noProof/>
                          </w:rPr>
                          <w:t>1</w:t>
                        </w:r>
                        <w:r>
                          <w:fldChar w:fldCharType="end"/>
                        </w:r>
                        <w:r>
                          <w:t>: FoxToDos</w:t>
                        </w:r>
                      </w:p>
                    </w:txbxContent>
                  </v:textbox>
                </v:shape>
                <w10:wrap type="tight"/>
              </v:group>
            </w:pict>
          </mc:Fallback>
        </mc:AlternateContent>
      </w:r>
      <w:r w:rsidR="006F2D34">
        <w:rPr>
          <w:lang w:val="en"/>
        </w:rPr>
        <w:t>So let’s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04E9D121" w:rsidR="0084395A" w:rsidRDefault="00856047" w:rsidP="00940667">
      <w:pPr>
        <w:pStyle w:val="bodytext"/>
        <w:rPr>
          <w:lang w:val="en"/>
        </w:rPr>
      </w:pPr>
      <w:r>
        <w:rPr>
          <w:lang w:val="en"/>
        </w:rPr>
        <w:t>For this session we’re going to migrate a simple ToDo list manager, FoxToDo, over to its X# equivalent, XToDo.</w:t>
      </w:r>
      <w:r w:rsidR="000F3F9D">
        <w:rPr>
          <w:lang w:val="en"/>
        </w:rPr>
        <w:t xml:space="preserve"> </w:t>
      </w:r>
      <w:r w:rsidR="006F2D34">
        <w:rPr>
          <w:lang w:val="en"/>
        </w:rPr>
        <w:t xml:space="preserve">If it looks familiar it’s because I borrowed the UI heavily from </w:t>
      </w:r>
      <w:r w:rsidR="002E0502">
        <w:rPr>
          <w:lang w:val="en"/>
        </w:rPr>
        <w:t xml:space="preserve">Rick Strahl’s Vue session. [Thanks Rick!] </w:t>
      </w:r>
      <w:r w:rsidR="000F3F9D">
        <w:rPr>
          <w:lang w:val="en"/>
        </w:rPr>
        <w:t>I even used the same DBF free table that he used because his To Do list is much, much cooler than mine.</w:t>
      </w:r>
    </w:p>
    <w:p w14:paraId="3151D277" w14:textId="0AE6E03E" w:rsidR="00542486" w:rsidRDefault="000F3F9D" w:rsidP="00940667">
      <w:pPr>
        <w:pStyle w:val="bodytext"/>
        <w:rPr>
          <w:lang w:val="en"/>
        </w:rPr>
      </w:pPr>
      <w:r>
        <w:rPr>
          <w:lang w:val="en"/>
        </w:rPr>
        <w:t xml:space="preserve">You can grab the source code for FoxToDos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940667">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940667">
      <w:pPr>
        <w:pStyle w:val="bodytext"/>
        <w:rPr>
          <w:lang w:val="en"/>
        </w:rPr>
      </w:pPr>
      <w:r>
        <w:rPr>
          <w:lang w:val="en"/>
        </w:rPr>
        <w:lastRenderedPageBreak/>
        <w:t>FoxToDos</w:t>
      </w:r>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940667">
      <w:pPr>
        <w:pStyle w:val="bulletfirst"/>
        <w:rPr>
          <w:lang w:val="en"/>
        </w:rPr>
      </w:pPr>
      <w:r>
        <w:rPr>
          <w:noProof/>
          <w:lang w:val="en"/>
        </w:rPr>
        <mc:AlternateContent>
          <mc:Choice Requires="wpg">
            <w:drawing>
              <wp:anchor distT="0" distB="0" distL="114300" distR="114300" simplePos="0" relativeHeight="251655168" behindDoc="0" locked="0" layoutInCell="1" allowOverlap="1" wp14:anchorId="3B43514E" wp14:editId="765F7917">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85F9227" w:rsidR="00A65A57" w:rsidRPr="00BF59E0" w:rsidRDefault="00A65A57"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5168;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Text Box 2" o:sp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85F9227" w:rsidR="00A65A57" w:rsidRPr="00BF59E0" w:rsidRDefault="00A65A57" w:rsidP="00A67758">
                        <w:pPr>
                          <w:pStyle w:val="Caption"/>
                          <w:rPr>
                            <w:sz w:val="24"/>
                            <w:lang w:val="en" w:eastAsia="de-DE"/>
                          </w:rPr>
                        </w:pPr>
                        <w:r>
                          <w:t xml:space="preserve">Figure </w:t>
                        </w:r>
                        <w:r>
                          <w:fldChar w:fldCharType="begin"/>
                        </w:r>
                        <w:r>
                          <w:instrText xml:space="preserve"> SEQ Figure \* ARABIC </w:instrText>
                        </w:r>
                        <w:r>
                          <w:fldChar w:fldCharType="separate"/>
                        </w:r>
                        <w:r>
                          <w:rPr>
                            <w:noProof/>
                          </w:rPr>
                          <w:t>2</w:t>
                        </w:r>
                        <w:r>
                          <w:fldChar w:fldCharType="end"/>
                        </w:r>
                        <w:r>
                          <w:t>: FoxToDos Project Structure</w:t>
                        </w:r>
                      </w:p>
                    </w:txbxContent>
                  </v:textbox>
                </v:shape>
                <w10:wrap type="tight"/>
              </v:group>
            </w:pict>
          </mc:Fallback>
        </mc:AlternateContent>
      </w:r>
      <w:r w:rsidR="004728C6">
        <w:rPr>
          <w:lang w:val="en"/>
        </w:rPr>
        <w:t>ToDos.dbf, the free table with our tasks.</w:t>
      </w:r>
      <w:r>
        <w:rPr>
          <w:lang w:val="en"/>
        </w:rPr>
        <w:t xml:space="preserve"> </w:t>
      </w:r>
    </w:p>
    <w:p w14:paraId="3C259791" w14:textId="1DE324EA" w:rsidR="00A67758" w:rsidRDefault="00542486" w:rsidP="00940667">
      <w:pPr>
        <w:pStyle w:val="bullet"/>
        <w:rPr>
          <w:lang w:val="en"/>
        </w:rPr>
      </w:pPr>
      <w:r>
        <w:rPr>
          <w:lang w:val="en"/>
        </w:rPr>
        <w:t>ToDos</w:t>
      </w:r>
      <w:r w:rsidR="00A67758">
        <w:rPr>
          <w:lang w:val="en"/>
        </w:rPr>
        <w:t>.scx</w:t>
      </w:r>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cntToDo.</w:t>
      </w:r>
    </w:p>
    <w:p w14:paraId="2E0BEA2B" w14:textId="1DDDE507" w:rsidR="00A67758" w:rsidRDefault="00A67758" w:rsidP="00940667">
      <w:pPr>
        <w:pStyle w:val="bullet"/>
        <w:rPr>
          <w:lang w:val="en"/>
        </w:rPr>
      </w:pPr>
      <w:r>
        <w:rPr>
          <w:lang w:val="en"/>
        </w:rPr>
        <w:t xml:space="preserve">ToDos.frx, a simple, wizard-generated report for those that like their tasks on paper.  </w:t>
      </w:r>
    </w:p>
    <w:p w14:paraId="674A57CF" w14:textId="70C51E62" w:rsidR="00A67758" w:rsidRDefault="00A67758" w:rsidP="00940667">
      <w:pPr>
        <w:pStyle w:val="bullet"/>
        <w:rPr>
          <w:lang w:val="en"/>
        </w:rPr>
      </w:pPr>
      <w:r>
        <w:rPr>
          <w:lang w:val="en"/>
        </w:rPr>
        <w:t xml:space="preserve">ToDoUIClasses.vcx, a visual class library , that has the cntToDo control we use in the grid on our form. </w:t>
      </w:r>
    </w:p>
    <w:p w14:paraId="4962FF96" w14:textId="78FFB0E2" w:rsidR="00856047" w:rsidRDefault="00542486" w:rsidP="00940667">
      <w:pPr>
        <w:pStyle w:val="bullet"/>
        <w:rPr>
          <w:lang w:val="en"/>
        </w:rPr>
      </w:pPr>
      <w:r>
        <w:rPr>
          <w:lang w:val="en"/>
        </w:rPr>
        <w:t xml:space="preserve">ToDoClasses.prg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cntToDo,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940667">
      <w:pPr>
        <w:pStyle w:val="bulletlast"/>
      </w:pPr>
      <w:r>
        <w:t xml:space="preserve">ToDoMain.prg.  A simple startup program that gets us going. </w:t>
      </w:r>
    </w:p>
    <w:p w14:paraId="0431BF66" w14:textId="77777777" w:rsidR="00A67758" w:rsidRDefault="00A67758" w:rsidP="00940667">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940667">
      <w:pPr>
        <w:pStyle w:val="firstparagraph"/>
        <w:rPr>
          <w:lang w:val="en"/>
        </w:rPr>
      </w:pPr>
      <w:r>
        <w:rPr>
          <w:lang w:val="en"/>
        </w:rPr>
        <w:t>The steps we’re going to follow to convert this Visual FoxPro application to X# is:</w:t>
      </w:r>
    </w:p>
    <w:p w14:paraId="0E4B29BD" w14:textId="1EFADDFB" w:rsidR="00FD7E3B" w:rsidRDefault="00FD7E3B" w:rsidP="00940667">
      <w:pPr>
        <w:pStyle w:val="bodytext"/>
        <w:numPr>
          <w:ilvl w:val="0"/>
          <w:numId w:val="22"/>
        </w:numPr>
        <w:rPr>
          <w:lang w:val="en"/>
        </w:rPr>
      </w:pPr>
      <w:r>
        <w:rPr>
          <w:lang w:val="en"/>
        </w:rPr>
        <w:t>Create a new project in Visual Studio</w:t>
      </w:r>
    </w:p>
    <w:p w14:paraId="1922B277" w14:textId="41AA4ED6" w:rsidR="00FD7E3B" w:rsidRDefault="003D73E4" w:rsidP="00940667">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r w:rsidR="00FD7E3B">
        <w:rPr>
          <w:lang w:val="en"/>
        </w:rPr>
        <w:t xml:space="preserve">ToDoClasses.prg </w:t>
      </w:r>
      <w:r>
        <w:rPr>
          <w:lang w:val="en"/>
        </w:rPr>
        <w:t xml:space="preserve">as </w:t>
      </w:r>
      <w:r w:rsidR="00FD7E3B">
        <w:rPr>
          <w:lang w:val="en"/>
        </w:rPr>
        <w:t>X# classes</w:t>
      </w:r>
    </w:p>
    <w:p w14:paraId="53CDA90F" w14:textId="7AB869FD" w:rsidR="00FD7E3B" w:rsidRDefault="00FD7E3B" w:rsidP="00940667">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940667">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940667">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940667">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75DA6FAA" w14:textId="3029741B" w:rsidR="00CE7C74" w:rsidRDefault="008921E8" w:rsidP="00940667">
      <w:pPr>
        <w:pStyle w:val="bodytext"/>
        <w:rPr>
          <w:lang w:val="en"/>
        </w:rPr>
      </w:pPr>
      <w:r>
        <w:rPr>
          <w:lang w:val="en"/>
        </w:rPr>
        <w:t>Let’s get started…</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940667">
      <w:pPr>
        <w:pStyle w:val="bodytext"/>
        <w:rPr>
          <w:lang w:val="en"/>
        </w:rPr>
      </w:pPr>
      <w:r>
        <w:rPr>
          <w:lang w:val="en"/>
        </w:rPr>
        <w:t>For developing in X#, you have three choices:</w:t>
      </w:r>
    </w:p>
    <w:p w14:paraId="088B98BB" w14:textId="371CC431" w:rsidR="008921E8" w:rsidRDefault="008921E8" w:rsidP="00940667">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940667">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940667">
      <w:pPr>
        <w:pStyle w:val="bodytext"/>
        <w:numPr>
          <w:ilvl w:val="0"/>
          <w:numId w:val="23"/>
        </w:numPr>
        <w:rPr>
          <w:lang w:val="en"/>
        </w:rPr>
      </w:pPr>
      <w:r>
        <w:rPr>
          <w:lang w:val="en"/>
        </w:rPr>
        <w:t>Visual Studio, either the</w:t>
      </w:r>
      <w:r w:rsidR="00E72BA8">
        <w:rPr>
          <w:lang w:val="en"/>
        </w:rPr>
        <w:t xml:space="preserve"> Professional (ie </w:t>
      </w:r>
      <w:r>
        <w:rPr>
          <w:lang w:val="en"/>
        </w:rPr>
        <w:t>paid</w:t>
      </w:r>
      <w:r w:rsidR="00E72BA8">
        <w:rPr>
          <w:lang w:val="en"/>
        </w:rPr>
        <w:t>)</w:t>
      </w:r>
      <w:r>
        <w:rPr>
          <w:lang w:val="en"/>
        </w:rPr>
        <w:t xml:space="preserve"> or Community (ie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940667">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940667">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940667">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sidRPr="00973905">
        <w:rPr>
          <w:rStyle w:val="figurename"/>
        </w:rPr>
      </w:r>
      <w:r w:rsidR="00973905">
        <w:rPr>
          <w:rStyle w:val="figurename"/>
        </w:rPr>
        <w:instrText xml:space="preserve"> \* MERGEFORMAT </w:instrText>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14716E14" w:rsidR="00F54F6F" w:rsidRPr="00F54F6F" w:rsidRDefault="00F54F6F" w:rsidP="00940667">
      <w:pPr>
        <w:pStyle w:val="bodytext"/>
        <w:rPr>
          <w:lang w:val="en"/>
        </w:rPr>
      </w:pPr>
      <w:r>
        <w:rPr>
          <w:lang w:val="en"/>
        </w:rPr>
        <w:t xml:space="preserve">Because we’ve installed X# already (an exercise left to the reader, but it’s a straightforward download and install from http://www.xsharp.info), we have XSharp Templates available to us. </w:t>
      </w:r>
    </w:p>
    <w:p w14:paraId="39F79884" w14:textId="50E83EA7" w:rsidR="00AE12F3" w:rsidRDefault="00AE12F3" w:rsidP="00940667">
      <w:pPr>
        <w:pStyle w:val="bodytext"/>
      </w:pPr>
      <w:r>
        <w:rPr>
          <w:noProof/>
        </w:rPr>
        <mc:AlternateContent>
          <mc:Choice Requires="wpg">
            <w:drawing>
              <wp:anchor distT="0" distB="0" distL="114300" distR="114300" simplePos="0" relativeHeight="251663360" behindDoc="0" locked="0" layoutInCell="1" allowOverlap="1" wp14:anchorId="78B85AAA" wp14:editId="47B570A0">
                <wp:simplePos x="0" y="0"/>
                <wp:positionH relativeFrom="column">
                  <wp:posOffset>0</wp:posOffset>
                </wp:positionH>
                <wp:positionV relativeFrom="paragraph">
                  <wp:posOffset>0</wp:posOffset>
                </wp:positionV>
                <wp:extent cx="5943600" cy="5558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5943600" cy="555879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25C76745" w:rsidR="00A65A57" w:rsidRPr="00234A28" w:rsidRDefault="00A65A57" w:rsidP="00AE12F3">
                              <w:pPr>
                                <w:pStyle w:val="Caption"/>
                                <w:rPr>
                                  <w:noProof/>
                                  <w:sz w:val="24"/>
                                  <w:lang w:val="en" w:eastAsia="de-DE"/>
                                </w:rPr>
                              </w:pPr>
                              <w:bookmarkStart w:id="0" w:name="_Ref52025495"/>
                              <w:r>
                                <w:t xml:space="preserve">Figure </w:t>
                              </w:r>
                              <w:r>
                                <w:fldChar w:fldCharType="begin"/>
                              </w:r>
                              <w:r>
                                <w:instrText xml:space="preserve"> SEQ Figure \* ARABIC </w:instrText>
                              </w:r>
                              <w:r>
                                <w:fldChar w:fldCharType="separate"/>
                              </w:r>
                              <w:r>
                                <w:rPr>
                                  <w:noProof/>
                                </w:rPr>
                                <w:t>3</w:t>
                              </w:r>
                              <w:r>
                                <w:fldChar w:fldCharType="end"/>
                              </w:r>
                              <w:bookmarkEnd w:id="0"/>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B85AAA" id="Group 14" o:spid="_x0000_s1032" style="position:absolute;left:0;text-align:left;margin-left:0;margin-top:0;width:468pt;height:437.7pt;z-index:251663360"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nqZzsQcD&#10;i8fZA+gs1f/ps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20CA848" w14:textId="25C76745" w:rsidR="00A65A57" w:rsidRPr="00234A28" w:rsidRDefault="00A65A57" w:rsidP="00AE12F3">
                        <w:pPr>
                          <w:pStyle w:val="Caption"/>
                          <w:rPr>
                            <w:noProof/>
                            <w:sz w:val="24"/>
                            <w:lang w:val="en" w:eastAsia="de-DE"/>
                          </w:rPr>
                        </w:pPr>
                        <w:bookmarkStart w:id="1" w:name="_Ref52025495"/>
                        <w:r>
                          <w:t xml:space="preserve">Figure </w:t>
                        </w:r>
                        <w:r>
                          <w:fldChar w:fldCharType="begin"/>
                        </w:r>
                        <w:r>
                          <w:instrText xml:space="preserve"> SEQ Figure \* ARABIC </w:instrText>
                        </w:r>
                        <w:r>
                          <w:fldChar w:fldCharType="separate"/>
                        </w:r>
                        <w:r>
                          <w:rPr>
                            <w:noProof/>
                          </w:rPr>
                          <w:t>3</w:t>
                        </w:r>
                        <w:r>
                          <w:fldChar w:fldCharType="end"/>
                        </w:r>
                        <w:bookmarkEnd w:id="1"/>
                        <w:r>
                          <w:t>: New Project dialog, with interesting Project Templates noted</w:t>
                        </w:r>
                      </w:p>
                    </w:txbxContent>
                  </v:textbox>
                </v:shape>
                <w10:wrap type="square"/>
              </v:group>
            </w:pict>
          </mc:Fallback>
        </mc:AlternateContent>
      </w: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940667">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sidRPr="00393126">
        <w:rPr>
          <w:rStyle w:val="figurename"/>
        </w:rPr>
      </w:r>
      <w:r w:rsidR="00393126">
        <w:rPr>
          <w:rStyle w:val="figurename"/>
        </w:rPr>
        <w:instrText xml:space="preserve"> \* MERGEFORMAT </w:instrText>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w:t>
      </w:r>
      <w:r w:rsidR="00393126">
        <w:rPr>
          <w:lang w:val="en"/>
        </w:rPr>
        <w:lastRenderedPageBreak/>
        <w:t xml:space="preserve">create a Project based on the </w:t>
      </w:r>
      <w:r w:rsidR="00393126">
        <w:rPr>
          <w:b/>
          <w:lang w:val="en"/>
        </w:rPr>
        <w:t>Class Library FoxPro Dialect</w:t>
      </w:r>
      <w:r w:rsidR="00393126">
        <w:rPr>
          <w:lang w:val="en"/>
        </w:rPr>
        <w:t xml:space="preserve"> template. Project</w:t>
      </w:r>
      <w:r>
        <w:rPr>
          <w:lang w:val="en"/>
        </w:rPr>
        <w:t>s based on 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sidRPr="00E05D08">
        <w:rPr>
          <w:rStyle w:val="figurename"/>
        </w:rPr>
      </w:r>
      <w:r w:rsidR="00E05D08">
        <w:rPr>
          <w:rStyle w:val="figurename"/>
        </w:rPr>
        <w:instrText xml:space="preserve"> \* MERGEFORMAT </w:instrText>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940667">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6672" behindDoc="1" locked="0" layoutInCell="1" allowOverlap="1" wp14:anchorId="4EF383B3" wp14:editId="16AE7AFA">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101F0611" w:rsidR="00A65A57" w:rsidRPr="00472DBD" w:rsidRDefault="00A65A57" w:rsidP="00A90747">
                              <w:pPr>
                                <w:pStyle w:val="Caption"/>
                                <w:rPr>
                                  <w:noProof/>
                                  <w:sz w:val="24"/>
                                  <w:lang w:val="en" w:eastAsia="de-DE"/>
                                </w:rPr>
                              </w:pPr>
                              <w:bookmarkStart w:id="2" w:name="_Ref52026519"/>
                              <w:r>
                                <w:t xml:space="preserve">Figure </w:t>
                              </w:r>
                              <w:r>
                                <w:fldChar w:fldCharType="begin"/>
                              </w:r>
                              <w:r>
                                <w:instrText xml:space="preserve"> SEQ Figure \* ARABIC </w:instrText>
                              </w:r>
                              <w:r>
                                <w:fldChar w:fldCharType="separate"/>
                              </w:r>
                              <w:r>
                                <w:rPr>
                                  <w:noProof/>
                                </w:rPr>
                                <w:t>4</w:t>
                              </w:r>
                              <w:r>
                                <w:fldChar w:fldCharType="end"/>
                              </w:r>
                              <w:bookmarkEnd w:id="2"/>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left:0;text-align:left;margin-left:173.25pt;margin-top:39.2pt;width:285.85pt;height:550.95pt;z-index:-251639808"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101F0611" w:rsidR="00A65A57" w:rsidRPr="00472DBD" w:rsidRDefault="00A65A57" w:rsidP="00A90747">
                        <w:pPr>
                          <w:pStyle w:val="Caption"/>
                          <w:rPr>
                            <w:noProof/>
                            <w:sz w:val="24"/>
                            <w:lang w:val="en" w:eastAsia="de-DE"/>
                          </w:rPr>
                        </w:pPr>
                        <w:bookmarkStart w:id="3" w:name="_Ref52026519"/>
                        <w:r>
                          <w:t xml:space="preserve">Figure </w:t>
                        </w:r>
                        <w:r>
                          <w:fldChar w:fldCharType="begin"/>
                        </w:r>
                        <w:r>
                          <w:instrText xml:space="preserve"> SEQ Figure \* ARABIC </w:instrText>
                        </w:r>
                        <w:r>
                          <w:fldChar w:fldCharType="separate"/>
                        </w:r>
                        <w:r>
                          <w:rPr>
                            <w:noProof/>
                          </w:rPr>
                          <w:t>4</w:t>
                        </w:r>
                        <w:r>
                          <w:fldChar w:fldCharType="end"/>
                        </w:r>
                        <w:bookmarkEnd w:id="3"/>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940667">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w:instrText>
      </w:r>
      <w:r w:rsidR="00393126" w:rsidRPr="00393126">
        <w:rPr>
          <w:rStyle w:val="figurename"/>
        </w:rPr>
      </w:r>
      <w:r w:rsidR="00393126" w:rsidRPr="00393126">
        <w:rPr>
          <w:rStyle w:val="figurename"/>
        </w:rPr>
        <w:instrText xml:space="preserve"> \* MERGEFORMAT </w:instrText>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940667">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sidRPr="00A90747">
        <w:rPr>
          <w:rStyle w:val="figurename"/>
        </w:rPr>
      </w:r>
      <w:r w:rsidR="00A90747">
        <w:rPr>
          <w:rStyle w:val="figurename"/>
        </w:rPr>
        <w:instrText xml:space="preserve"> \* MERGEFORMAT </w:instrText>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940667">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940667">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940667">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12CE8845" w:rsidR="00511A8E" w:rsidRDefault="00B70E90" w:rsidP="00940667">
      <w:pPr>
        <w:pStyle w:val="bodytext"/>
        <w:rPr>
          <w:lang w:val="en"/>
        </w:rPr>
      </w:pPr>
      <w:r>
        <w:rPr>
          <w:noProof/>
          <w:lang w:val="en"/>
        </w:rPr>
        <mc:AlternateContent>
          <mc:Choice Requires="wpg">
            <w:drawing>
              <wp:anchor distT="0" distB="0" distL="114300" distR="114300" simplePos="0" relativeHeight="251680768" behindDoc="0" locked="0" layoutInCell="1" allowOverlap="1" wp14:anchorId="16662927" wp14:editId="52B032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126501F7" w:rsidR="00A65A57" w:rsidRPr="00CE6626" w:rsidRDefault="00A65A57" w:rsidP="00B70E90">
                              <w:pPr>
                                <w:pStyle w:val="Caption"/>
                                <w:rPr>
                                  <w:noProof/>
                                  <w:sz w:val="24"/>
                                  <w:lang w:val="en"/>
                                </w:rPr>
                              </w:pPr>
                              <w:bookmarkStart w:id="4" w:name="_Ref52027626"/>
                              <w:r>
                                <w:t xml:space="preserve">Figure </w:t>
                              </w:r>
                              <w:r>
                                <w:fldChar w:fldCharType="begin"/>
                              </w:r>
                              <w:r>
                                <w:instrText xml:space="preserve"> SEQ Figure \* ARABIC </w:instrText>
                              </w:r>
                              <w:r>
                                <w:fldChar w:fldCharType="separate"/>
                              </w:r>
                              <w:r>
                                <w:rPr>
                                  <w:noProof/>
                                </w:rPr>
                                <w:t>5</w:t>
                              </w:r>
                              <w:r>
                                <w:fldChar w:fldCharType="end"/>
                              </w:r>
                              <w:bookmarkEnd w:id="4"/>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left:0;text-align:left;margin-left:0;margin-top:0;width:192pt;height:155.25pt;z-index:251680768;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126501F7" w:rsidR="00A65A57" w:rsidRPr="00CE6626" w:rsidRDefault="00A65A57" w:rsidP="00B70E90">
                        <w:pPr>
                          <w:pStyle w:val="Caption"/>
                          <w:rPr>
                            <w:noProof/>
                            <w:sz w:val="24"/>
                            <w:lang w:val="en"/>
                          </w:rPr>
                        </w:pPr>
                        <w:bookmarkStart w:id="5" w:name="_Ref52027626"/>
                        <w:r>
                          <w:t xml:space="preserve">Figure </w:t>
                        </w:r>
                        <w:r>
                          <w:fldChar w:fldCharType="begin"/>
                        </w:r>
                        <w:r>
                          <w:instrText xml:space="preserve"> SEQ Figure \* ARABIC </w:instrText>
                        </w:r>
                        <w:r>
                          <w:fldChar w:fldCharType="separate"/>
                        </w:r>
                        <w:r>
                          <w:rPr>
                            <w:noProof/>
                          </w:rPr>
                          <w:t>5</w:t>
                        </w:r>
                        <w:r>
                          <w:fldChar w:fldCharType="end"/>
                        </w:r>
                        <w:bookmarkEnd w:id="5"/>
                        <w:r>
                          <w:t>: Starter Code from the Project Template</w:t>
                        </w:r>
                      </w:p>
                    </w:txbxContent>
                  </v:textbox>
                </v:shape>
                <w10:wrap type="square"/>
              </v:group>
            </w:pict>
          </mc:Fallback>
        </mc:AlternateContent>
      </w:r>
      <w:r w:rsidR="00511A8E">
        <w:rPr>
          <w:lang w:val="en"/>
        </w:rPr>
        <w:t xml:space="preserve">What’s interesting about the starter cass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79367EE9" w14:textId="26ED1BBB" w:rsidR="00511A8E" w:rsidRDefault="00511A8E" w:rsidP="00940667">
      <w:pPr>
        <w:pStyle w:val="bodytext"/>
        <w:rPr>
          <w:lang w:val="en"/>
        </w:rPr>
      </w:pPr>
      <w:r>
        <w:rPr>
          <w:lang w:val="en"/>
        </w:rPr>
        <w:t>Let’s see what our class libraries currently look like in Visual FoxPro</w:t>
      </w:r>
      <w:r w:rsidR="005037C3">
        <w:rPr>
          <w:lang w:val="en"/>
        </w:rPr>
        <w:t xml:space="preserve"> [as of this writing].</w:t>
      </w:r>
    </w:p>
    <w:p w14:paraId="052F83C1" w14:textId="2F4A4D60" w:rsidR="00511A8E" w:rsidRDefault="00511A8E" w:rsidP="00940667">
      <w:pPr>
        <w:pStyle w:val="bodytext"/>
        <w:rPr>
          <w:lang w:val="en"/>
        </w:rPr>
      </w:pPr>
    </w:p>
    <w:p w14:paraId="0182BB71" w14:textId="77777777" w:rsidR="00E54DFD" w:rsidRDefault="00E54DFD" w:rsidP="00A31022">
      <w:pPr>
        <w:pStyle w:val="Heading30"/>
        <w:sectPr w:rsidR="00E54DFD" w:rsidSect="002138A9">
          <w:headerReference w:type="even" r:id="rId25"/>
          <w:headerReference w:type="default" r:id="rId26"/>
          <w:footerReference w:type="even" r:id="rId27"/>
          <w:footerReference w:type="default" r:id="rId28"/>
          <w:headerReference w:type="first" r:id="rId29"/>
          <w:footerReference w:type="first" r:id="rId30"/>
          <w:pgSz w:w="12240" w:h="15840" w:code="1"/>
          <w:pgMar w:top="1440" w:right="1440" w:bottom="1440" w:left="1440" w:header="720" w:footer="720" w:gutter="0"/>
          <w:cols w:space="720"/>
          <w:titlePg/>
          <w:docGrid w:linePitch="326"/>
        </w:sectPr>
      </w:pPr>
    </w:p>
    <w:p w14:paraId="6A1B4F80" w14:textId="350AFC6D" w:rsidR="00511A8E" w:rsidRDefault="00A31022" w:rsidP="00A31022">
      <w:pPr>
        <w:pStyle w:val="Heading30"/>
      </w:pPr>
      <w:r>
        <w:t>ToDoClasses.prg</w:t>
      </w:r>
    </w:p>
    <w:p w14:paraId="5CA3000B" w14:textId="77777777" w:rsidR="00A31022" w:rsidRDefault="00A31022" w:rsidP="00511A8E">
      <w:pPr>
        <w:tabs>
          <w:tab w:val="left" w:pos="180"/>
          <w:tab w:val="left" w:pos="360"/>
        </w:tabs>
        <w:overflowPunct/>
        <w:spacing w:after="0"/>
        <w:textAlignment w:val="auto"/>
        <w:rPr>
          <w:rFonts w:ascii="Consolas" w:hAnsi="Consolas" w:cs="Courier New"/>
          <w:color w:val="0000FF"/>
          <w:sz w:val="18"/>
          <w:szCs w:val="18"/>
        </w:rPr>
      </w:pPr>
    </w:p>
    <w:p w14:paraId="784E4D5A" w14:textId="222AC4C8" w:rsidR="00A31022" w:rsidRPr="00A31022" w:rsidRDefault="00A31022" w:rsidP="00A31022">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xml:space="preserve">* </w:t>
      </w:r>
      <w:r>
        <w:rPr>
          <w:rFonts w:ascii="Consolas" w:hAnsi="Consolas" w:cs="Courier New"/>
          <w:color w:val="00B050"/>
          <w:sz w:val="18"/>
          <w:szCs w:val="18"/>
        </w:rPr>
        <w:t xml:space="preserve">Collection of </w:t>
      </w:r>
      <w:r w:rsidRPr="00A31022">
        <w:rPr>
          <w:rFonts w:ascii="Consolas" w:hAnsi="Consolas" w:cs="Courier New"/>
          <w:color w:val="00B050"/>
          <w:sz w:val="18"/>
          <w:szCs w:val="18"/>
        </w:rPr>
        <w:t>ToDo</w:t>
      </w:r>
      <w:r>
        <w:rPr>
          <w:rFonts w:ascii="Consolas" w:hAnsi="Consolas" w:cs="Courier New"/>
          <w:color w:val="00B050"/>
          <w:sz w:val="18"/>
          <w:szCs w:val="18"/>
        </w:rPr>
        <w:t>s</w:t>
      </w:r>
    </w:p>
    <w:p w14:paraId="34C5DEC8" w14:textId="5E7F81CA" w:rsidR="00511A8E" w:rsidRPr="00A31022" w:rsidRDefault="00511A8E" w:rsidP="00511A8E">
      <w:pPr>
        <w:tabs>
          <w:tab w:val="left" w:pos="180"/>
          <w:tab w:val="left" w:pos="3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Todos</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26006D1C" w14:textId="1E0D1530" w:rsidR="00511A8E" w:rsidRPr="00A31022" w:rsidRDefault="00511A8E" w:rsidP="00511A8E">
      <w:pPr>
        <w:tabs>
          <w:tab w:val="left" w:pos="180"/>
        </w:tabs>
        <w:overflowPunct/>
        <w:spacing w:after="0"/>
        <w:textAlignment w:val="auto"/>
        <w:rPr>
          <w:rFonts w:ascii="Consolas" w:hAnsi="Consolas" w:cs="Courier New"/>
          <w:color w:val="008000"/>
          <w:sz w:val="18"/>
          <w:szCs w:val="18"/>
        </w:rPr>
      </w:pPr>
      <w:r w:rsidRPr="00A31022">
        <w:rPr>
          <w:rFonts w:ascii="Consolas" w:hAnsi="Consolas" w:cs="Courier New"/>
          <w:color w:val="0000FF"/>
          <w:sz w:val="18"/>
          <w:szCs w:val="18"/>
        </w:rPr>
        <w:t xml:space="preserve">  DIMENSION </w:t>
      </w:r>
      <w:r w:rsidRPr="00A31022">
        <w:rPr>
          <w:rFonts w:ascii="Consolas" w:hAnsi="Consolas" w:cs="Courier New"/>
          <w:color w:val="000000"/>
          <w:sz w:val="18"/>
          <w:szCs w:val="18"/>
        </w:rPr>
        <w:t>aToDos[1]</w:t>
      </w:r>
      <w:r w:rsidRPr="00A31022">
        <w:rPr>
          <w:rFonts w:ascii="Consolas" w:hAnsi="Consolas" w:cs="Courier New"/>
          <w:color w:val="000000"/>
          <w:sz w:val="18"/>
          <w:szCs w:val="18"/>
        </w:rPr>
        <w:tab/>
      </w:r>
      <w:r w:rsidRPr="00A31022">
        <w:rPr>
          <w:rFonts w:ascii="Consolas" w:hAnsi="Consolas" w:cs="Courier New"/>
          <w:color w:val="008000"/>
          <w:sz w:val="18"/>
          <w:szCs w:val="18"/>
        </w:rPr>
        <w:t>&amp;&amp; Array of ToDo Objects</w:t>
      </w:r>
    </w:p>
    <w:p w14:paraId="79668577"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ab/>
      </w:r>
      <w:r w:rsidRPr="00A31022">
        <w:rPr>
          <w:rFonts w:ascii="Consolas" w:hAnsi="Consolas" w:cs="Courier New"/>
          <w:color w:val="000000"/>
          <w:sz w:val="18"/>
          <w:szCs w:val="18"/>
        </w:rPr>
        <w:t>nTodos = 0</w:t>
      </w:r>
    </w:p>
    <w:p w14:paraId="6D1B0C35"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cTableName = "data\ToDos"</w:t>
      </w:r>
    </w:p>
    <w:p w14:paraId="41B02F56"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1F14C73E"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7B2C568F"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6F019F43"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SET EXCLUSIVE OFF</w:t>
      </w:r>
    </w:p>
    <w:p w14:paraId="570A3D3F" w14:textId="242B719D"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3EDC773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OpenTodos</w:t>
      </w:r>
    </w:p>
    <w:p w14:paraId="2AD7922A"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USED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2B0F2CC7" w14:textId="47C56FB6"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w:t>
      </w:r>
      <w:r w:rsidRPr="00A31022">
        <w:rPr>
          <w:rFonts w:ascii="Consolas" w:hAnsi="Consolas" w:cs="Courier New"/>
          <w:color w:val="0000FF"/>
          <w:sz w:val="18"/>
          <w:szCs w:val="18"/>
        </w:rPr>
        <w:t xml:space="preserve">USE </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003587C4"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0A629E5"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USED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5DD2CB0E"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7AC4B837"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67DC17E7"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n</w:t>
      </w:r>
    </w:p>
    <w:p w14:paraId="018DF7ED"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3E6CEE01"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SET DELETED ON </w:t>
      </w:r>
    </w:p>
    <w:p w14:paraId="73F36AF6"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COUNT TO This</w:t>
      </w:r>
      <w:r w:rsidRPr="00A31022">
        <w:rPr>
          <w:rFonts w:ascii="Consolas" w:hAnsi="Consolas" w:cs="Courier New"/>
          <w:color w:val="000000"/>
          <w:sz w:val="18"/>
          <w:szCs w:val="18"/>
        </w:rPr>
        <w:t>.nToDos</w:t>
      </w:r>
    </w:p>
    <w:p w14:paraId="5C5B596D"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DIMENSION This</w:t>
      </w:r>
      <w:r w:rsidRPr="00A31022">
        <w:rPr>
          <w:rFonts w:ascii="Consolas" w:hAnsi="Consolas" w:cs="Courier New"/>
          <w:color w:val="000000"/>
          <w:sz w:val="18"/>
          <w:szCs w:val="18"/>
        </w:rPr>
        <w:t>.aToDos[This.nToDos]</w:t>
      </w:r>
    </w:p>
    <w:p w14:paraId="37828064"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n = 1</w:t>
      </w:r>
    </w:p>
    <w:p w14:paraId="24845558"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SCAN </w:t>
      </w:r>
    </w:p>
    <w:p w14:paraId="03CAE2B8" w14:textId="7BF572B1"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  This</w:t>
      </w:r>
      <w:r w:rsidRPr="00A31022">
        <w:rPr>
          <w:rFonts w:ascii="Consolas" w:hAnsi="Consolas" w:cs="Courier New"/>
          <w:color w:val="000000"/>
          <w:sz w:val="18"/>
          <w:szCs w:val="18"/>
        </w:rPr>
        <w:t>.aToDos[n]=</w:t>
      </w:r>
      <w:r w:rsidRPr="00A31022">
        <w:rPr>
          <w:rFonts w:ascii="Consolas" w:hAnsi="Consolas" w:cs="Courier New"/>
          <w:color w:val="0000FF"/>
          <w:sz w:val="18"/>
          <w:szCs w:val="18"/>
        </w:rPr>
        <w:t>CREATEOBJECT</w:t>
      </w:r>
      <w:r w:rsidRPr="00A31022">
        <w:rPr>
          <w:rFonts w:ascii="Consolas" w:hAnsi="Consolas" w:cs="Courier New"/>
          <w:color w:val="000000"/>
          <w:sz w:val="18"/>
          <w:szCs w:val="18"/>
        </w:rPr>
        <w:t xml:space="preserve">("Todo", </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196866D7" w14:textId="703515A0"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n = n + 1</w:t>
      </w:r>
    </w:p>
    <w:p w14:paraId="553E1035"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ENDSCAN</w:t>
      </w:r>
    </w:p>
    <w:p w14:paraId="4900B3BE"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w:t>
      </w:r>
    </w:p>
    <w:p w14:paraId="3AFC6ED8"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.nToDos</w:t>
      </w:r>
    </w:p>
    <w:p w14:paraId="013520C0"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2BEE5DB2" w14:textId="110A40F8"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New</w:t>
      </w:r>
    </w:p>
    <w:p w14:paraId="728D31FB"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.nTodos = </w:t>
      </w:r>
      <w:r w:rsidRPr="00A31022">
        <w:rPr>
          <w:rFonts w:ascii="Consolas" w:hAnsi="Consolas" w:cs="Courier New"/>
          <w:color w:val="0000FF"/>
          <w:sz w:val="18"/>
          <w:szCs w:val="18"/>
        </w:rPr>
        <w:t>This</w:t>
      </w:r>
      <w:r w:rsidRPr="00A31022">
        <w:rPr>
          <w:rFonts w:ascii="Consolas" w:hAnsi="Consolas" w:cs="Courier New"/>
          <w:color w:val="000000"/>
          <w:sz w:val="18"/>
          <w:szCs w:val="18"/>
        </w:rPr>
        <w:t>.nTodos + 1</w:t>
      </w:r>
    </w:p>
    <w:p w14:paraId="2DC34C7E"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DIMENSION This</w:t>
      </w:r>
      <w:r w:rsidRPr="00A31022">
        <w:rPr>
          <w:rFonts w:ascii="Consolas" w:hAnsi="Consolas" w:cs="Courier New"/>
          <w:color w:val="000000"/>
          <w:sz w:val="18"/>
          <w:szCs w:val="18"/>
        </w:rPr>
        <w:t>.aToDos[This.nToDos]</w:t>
      </w:r>
    </w:p>
    <w:p w14:paraId="385A3D3D"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.aTodos[This.nTodos]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w:t>
      </w:r>
    </w:p>
    <w:p w14:paraId="78EC213A"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.aTodos[This.nTodos].</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0DDC525F" w14:textId="16C18B8C"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.nToDos</w:t>
      </w:r>
    </w:p>
    <w:p w14:paraId="5850BEDB"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
    <w:p w14:paraId="2CB6C82D"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CloseToDos</w:t>
      </w:r>
    </w:p>
    <w:p w14:paraId="7B2A4068"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r w:rsidRPr="00A31022">
        <w:rPr>
          <w:rFonts w:ascii="Consolas" w:hAnsi="Consolas" w:cs="Courier New"/>
          <w:color w:val="000000"/>
          <w:sz w:val="18"/>
          <w:szCs w:val="18"/>
        </w:rPr>
        <w:t>lLeaveOpen</w:t>
      </w:r>
    </w:p>
    <w:p w14:paraId="1EF5E2B9"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lLeaveOpen</w:t>
      </w:r>
    </w:p>
    <w:p w14:paraId="5A07A04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("ToDos")</w:t>
      </w:r>
    </w:p>
    <w:p w14:paraId="719DCD04"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4DCEF5E2"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p>
    <w:p w14:paraId="17BBBA71"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PROCEDURE Complete</w:t>
      </w:r>
    </w:p>
    <w:p w14:paraId="17EC44A4"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00"/>
          <w:sz w:val="18"/>
          <w:szCs w:val="18"/>
        </w:rPr>
        <w:t>oToDo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5E11F4E9"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oToDo.oData.</w:t>
      </w:r>
      <w:r w:rsidRPr="00A31022">
        <w:rPr>
          <w:rFonts w:ascii="Consolas" w:hAnsi="Consolas" w:cs="Courier New"/>
          <w:color w:val="0000FF"/>
          <w:sz w:val="18"/>
          <w:szCs w:val="18"/>
        </w:rPr>
        <w:t>Completed</w:t>
      </w:r>
      <w:r w:rsidRPr="00A31022">
        <w:rPr>
          <w:rFonts w:ascii="Consolas" w:hAnsi="Consolas" w:cs="Courier New"/>
          <w:color w:val="000000"/>
          <w:sz w:val="18"/>
          <w:szCs w:val="18"/>
        </w:rPr>
        <w:t>=.t.</w:t>
      </w:r>
    </w:p>
    <w:p w14:paraId="71ED645C"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oToDo.</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3B3015D5"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3EC26252"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4242CABE"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00"/>
          <w:sz w:val="18"/>
          <w:szCs w:val="18"/>
        </w:rPr>
        <w:t>oToDo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1768A488"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oToDo.</w:t>
      </w:r>
      <w:r w:rsidRPr="00A31022">
        <w:rPr>
          <w:rFonts w:ascii="Consolas" w:hAnsi="Consolas" w:cs="Courier New"/>
          <w:color w:val="0000FF"/>
          <w:sz w:val="18"/>
          <w:szCs w:val="18"/>
        </w:rPr>
        <w:t>Delete</w:t>
      </w:r>
      <w:r w:rsidRPr="00A31022">
        <w:rPr>
          <w:rFonts w:ascii="Consolas" w:hAnsi="Consolas" w:cs="Courier New"/>
          <w:color w:val="000000"/>
          <w:sz w:val="18"/>
          <w:szCs w:val="18"/>
        </w:rPr>
        <w:t>()</w:t>
      </w:r>
    </w:p>
    <w:p w14:paraId="7ABD7BAE"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ENDDEFINE </w:t>
      </w:r>
    </w:p>
    <w:p w14:paraId="4B25A028"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p>
    <w:p w14:paraId="7D7DF54B" w14:textId="567B94E2" w:rsidR="00511A8E" w:rsidRPr="00A31022" w:rsidRDefault="00A31022" w:rsidP="00511A8E">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In</w:t>
      </w:r>
      <w:r>
        <w:rPr>
          <w:rFonts w:ascii="Consolas" w:hAnsi="Consolas" w:cs="Courier New"/>
          <w:color w:val="00B050"/>
          <w:sz w:val="18"/>
          <w:szCs w:val="18"/>
        </w:rPr>
        <w:t>di</w:t>
      </w:r>
      <w:r w:rsidRPr="00A31022">
        <w:rPr>
          <w:rFonts w:ascii="Consolas" w:hAnsi="Consolas" w:cs="Courier New"/>
          <w:color w:val="00B050"/>
          <w:sz w:val="18"/>
          <w:szCs w:val="18"/>
        </w:rPr>
        <w:t>vidual ToDo</w:t>
      </w:r>
    </w:p>
    <w:p w14:paraId="64384B7C"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EB4BD05"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56C45503"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cId = ""</w:t>
      </w:r>
    </w:p>
    <w:p w14:paraId="44FE3905"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oData = .null.</w:t>
      </w:r>
    </w:p>
    <w:p w14:paraId="67DE41FE"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lNew = .f.</w:t>
      </w:r>
    </w:p>
    <w:p w14:paraId="54968A8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lSaved = .f.</w:t>
      </w:r>
    </w:p>
    <w:p w14:paraId="2E4E6F42"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lLoaded = .f.</w:t>
      </w:r>
    </w:p>
    <w:p w14:paraId="120F129E"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oException = .null.</w:t>
      </w:r>
    </w:p>
    <w:p w14:paraId="6749F07E"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1A9BFB5A"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6D065C8C"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2819512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r w:rsidRPr="00A31022">
        <w:rPr>
          <w:rFonts w:ascii="Consolas" w:hAnsi="Consolas" w:cs="Courier New"/>
          <w:color w:val="000000"/>
          <w:sz w:val="18"/>
          <w:szCs w:val="18"/>
        </w:rPr>
        <w:t>cId</w:t>
      </w:r>
    </w:p>
    <w:p w14:paraId="6E4C4852"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.cId = cId</w:t>
      </w:r>
    </w:p>
    <w:p w14:paraId="7F7F603B"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EMPTY</w:t>
      </w:r>
      <w:r w:rsidRPr="00A31022">
        <w:rPr>
          <w:rFonts w:ascii="Consolas" w:hAnsi="Consolas" w:cs="Courier New"/>
          <w:color w:val="000000"/>
          <w:sz w:val="18"/>
          <w:szCs w:val="18"/>
        </w:rPr>
        <w:t>(cId)</w:t>
      </w:r>
    </w:p>
    <w:p w14:paraId="549BADB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.New()</w:t>
      </w:r>
    </w:p>
    <w:p w14:paraId="73654B08"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ELSE </w:t>
      </w:r>
    </w:p>
    <w:p w14:paraId="0FFC5929"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w:t>
      </w:r>
      <w:r w:rsidRPr="00A31022">
        <w:rPr>
          <w:rFonts w:ascii="Consolas" w:hAnsi="Consolas" w:cs="Courier New"/>
          <w:color w:val="0000FF"/>
          <w:sz w:val="18"/>
          <w:szCs w:val="18"/>
        </w:rPr>
        <w:t>Load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5EF5390F"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009AD303"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ENDPROC</w:t>
      </w:r>
    </w:p>
    <w:p w14:paraId="4E9DD668"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p>
    <w:p w14:paraId="18373617"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p>
    <w:p w14:paraId="1922DB49"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New</w:t>
      </w:r>
    </w:p>
    <w:p w14:paraId="69434B92"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55B707E4"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SCATTER BLANK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69B68639"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This</w:t>
      </w:r>
      <w:r w:rsidRPr="00A31022">
        <w:rPr>
          <w:rFonts w:ascii="Consolas" w:hAnsi="Consolas" w:cs="Courier New"/>
          <w:color w:val="000000"/>
          <w:sz w:val="18"/>
          <w:szCs w:val="18"/>
        </w:rPr>
        <w:t xml:space="preserve">.lNew = .t. </w:t>
      </w:r>
    </w:p>
    <w:p w14:paraId="1A483517"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.CloseTodos(lUsed)</w:t>
      </w:r>
    </w:p>
    <w:p w14:paraId="5F297AE9"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lastRenderedPageBreak/>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.oData</w:t>
      </w:r>
    </w:p>
    <w:p w14:paraId="555D2864"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71E365C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3BC59C1A"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27026C7C"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r w:rsidRPr="00A31022">
        <w:rPr>
          <w:rFonts w:ascii="Consolas" w:hAnsi="Consolas" w:cs="Courier New"/>
          <w:color w:val="000000"/>
          <w:sz w:val="18"/>
          <w:szCs w:val="18"/>
        </w:rPr>
        <w:t>cId</w:t>
      </w:r>
    </w:p>
    <w:p w14:paraId="23089F20"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lUsed</w:t>
      </w:r>
    </w:p>
    <w:p w14:paraId="1CCD4C71"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cId = </w:t>
      </w:r>
      <w:r w:rsidRPr="00A31022">
        <w:rPr>
          <w:rFonts w:ascii="Consolas" w:hAnsi="Consolas" w:cs="Courier New"/>
          <w:color w:val="0000FF"/>
          <w:sz w:val="18"/>
          <w:szCs w:val="18"/>
        </w:rPr>
        <w:t>EVL</w:t>
      </w:r>
      <w:r w:rsidRPr="00A31022">
        <w:rPr>
          <w:rFonts w:ascii="Consolas" w:hAnsi="Consolas" w:cs="Courier New"/>
          <w:color w:val="000000"/>
          <w:sz w:val="18"/>
          <w:szCs w:val="18"/>
        </w:rPr>
        <w:t>(cId,</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0AFA5F46"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(cId)</w:t>
      </w:r>
    </w:p>
    <w:p w14:paraId="4225BA33" w14:textId="20ADDD5E"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00025F53" w:rsidRPr="00A31022">
        <w:rPr>
          <w:rFonts w:ascii="Consolas" w:hAnsi="Consolas" w:cs="Courier New"/>
          <w:color w:val="000000"/>
          <w:sz w:val="18"/>
          <w:szCs w:val="18"/>
        </w:rPr>
        <w:tab/>
      </w:r>
      <w:r w:rsidRPr="00A31022">
        <w:rPr>
          <w:rFonts w:ascii="Consolas" w:hAnsi="Consolas" w:cs="Courier New"/>
          <w:color w:val="0000FF"/>
          <w:sz w:val="18"/>
          <w:szCs w:val="18"/>
        </w:rPr>
        <w:t xml:space="preserve">TRY </w:t>
      </w:r>
    </w:p>
    <w:p w14:paraId="3C651217"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00"/>
          <w:sz w:val="18"/>
          <w:szCs w:val="18"/>
        </w:rPr>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0C73D4D9"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cId</w:t>
      </w:r>
    </w:p>
    <w:p w14:paraId="52B9502A"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IF FOUND</w:t>
      </w:r>
      <w:r w:rsidRPr="00A31022">
        <w:rPr>
          <w:rFonts w:ascii="Consolas" w:hAnsi="Consolas" w:cs="Courier New"/>
          <w:color w:val="000000"/>
          <w:sz w:val="18"/>
          <w:szCs w:val="18"/>
        </w:rPr>
        <w:t>()</w:t>
      </w:r>
    </w:p>
    <w:p w14:paraId="2A45321A"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SCATTER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3B9FD6ED"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 xml:space="preserve">.cId = cId </w:t>
      </w:r>
    </w:p>
    <w:p w14:paraId="7E0526DF"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.lLoaded = .t.</w:t>
      </w:r>
    </w:p>
    <w:p w14:paraId="26B144FB"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.lNew = .f.</w:t>
      </w:r>
    </w:p>
    <w:p w14:paraId="79B01058"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727004E4"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CATCH TO </w:t>
      </w:r>
      <w:r w:rsidRPr="00A31022">
        <w:rPr>
          <w:rFonts w:ascii="Consolas" w:hAnsi="Consolas" w:cs="Courier New"/>
          <w:color w:val="000000"/>
          <w:sz w:val="18"/>
          <w:szCs w:val="18"/>
        </w:rPr>
        <w:t>oEx</w:t>
      </w:r>
    </w:p>
    <w:p w14:paraId="4E7881A8"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.oException = oEx</w:t>
      </w:r>
    </w:p>
    <w:p w14:paraId="0012FA5A"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731B0CE2"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6FCA3129"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ENDTRY</w:t>
      </w:r>
    </w:p>
    <w:p w14:paraId="3ACCF180"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63597BDD" w14:textId="77777777" w:rsidR="00511A8E" w:rsidRPr="00A31022" w:rsidRDefault="00511A8E" w:rsidP="00025F53">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This</w:t>
      </w:r>
      <w:r w:rsidRPr="00A31022">
        <w:rPr>
          <w:rFonts w:ascii="Consolas" w:hAnsi="Consolas" w:cs="Courier New"/>
          <w:color w:val="000000"/>
          <w:sz w:val="18"/>
          <w:szCs w:val="18"/>
        </w:rPr>
        <w:t>.lLoaded</w:t>
      </w:r>
    </w:p>
    <w:p w14:paraId="7AF1A83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23D0665C"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0CF39970"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Save</w:t>
      </w:r>
    </w:p>
    <w:p w14:paraId="78521222"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lUsed</w:t>
      </w:r>
    </w:p>
    <w:p w14:paraId="7F8EA83F"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.lSaved = .F.</w:t>
      </w:r>
    </w:p>
    <w:p w14:paraId="1ED96982"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This</w:t>
      </w:r>
      <w:r w:rsidRPr="00A31022">
        <w:rPr>
          <w:rFonts w:ascii="Consolas" w:hAnsi="Consolas" w:cs="Courier New"/>
          <w:color w:val="000000"/>
          <w:sz w:val="18"/>
          <w:szCs w:val="18"/>
        </w:rPr>
        <w:t xml:space="preserve">.lLoaded OR </w:t>
      </w:r>
      <w:r w:rsidRPr="00A31022">
        <w:rPr>
          <w:rFonts w:ascii="Consolas" w:hAnsi="Consolas" w:cs="Courier New"/>
          <w:color w:val="0000FF"/>
          <w:sz w:val="18"/>
          <w:szCs w:val="18"/>
        </w:rPr>
        <w:t>This</w:t>
      </w:r>
      <w:r w:rsidRPr="00A31022">
        <w:rPr>
          <w:rFonts w:ascii="Consolas" w:hAnsi="Consolas" w:cs="Courier New"/>
          <w:color w:val="000000"/>
          <w:sz w:val="18"/>
          <w:szCs w:val="18"/>
        </w:rPr>
        <w:t>.lNew</w:t>
      </w:r>
    </w:p>
    <w:p w14:paraId="15B15401" w14:textId="7CBC6470"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005037C3">
        <w:rPr>
          <w:rFonts w:ascii="Consolas" w:hAnsi="Consolas" w:cs="Courier New"/>
          <w:color w:val="000000"/>
          <w:sz w:val="18"/>
          <w:szCs w:val="18"/>
        </w:rPr>
        <w:t xml:space="preserve">  </w:t>
      </w:r>
      <w:r w:rsidRPr="00A31022">
        <w:rPr>
          <w:rFonts w:ascii="Consolas" w:hAnsi="Consolas" w:cs="Courier New"/>
          <w:color w:val="000000"/>
          <w:sz w:val="18"/>
          <w:szCs w:val="18"/>
        </w:rPr>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4EF0718B" w14:textId="716CA5F8"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005037C3">
        <w:rPr>
          <w:rFonts w:ascii="Consolas" w:hAnsi="Consolas" w:cs="Courier New"/>
          <w:color w:val="000000"/>
          <w:sz w:val="18"/>
          <w:szCs w:val="18"/>
        </w:rPr>
        <w:t xml:space="preserve">  </w:t>
      </w:r>
      <w:r w:rsidRPr="00A31022">
        <w:rPr>
          <w:rFonts w:ascii="Consolas" w:hAnsi="Consolas" w:cs="Courier New"/>
          <w:color w:val="0000FF"/>
          <w:sz w:val="18"/>
          <w:szCs w:val="18"/>
        </w:rPr>
        <w:t xml:space="preserve">TRY </w:t>
      </w:r>
    </w:p>
    <w:p w14:paraId="7940D0C3" w14:textId="7028122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IF This</w:t>
      </w:r>
      <w:r w:rsidRPr="00A31022">
        <w:rPr>
          <w:rFonts w:ascii="Consolas" w:hAnsi="Consolas" w:cs="Courier New"/>
          <w:color w:val="000000"/>
          <w:sz w:val="18"/>
          <w:szCs w:val="18"/>
        </w:rPr>
        <w:t>.lNew</w:t>
      </w:r>
    </w:p>
    <w:p w14:paraId="4695BEED" w14:textId="0FDFB502" w:rsidR="00511A8E" w:rsidRPr="005A4B44"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 There are many ways to create a GUID, including calls to CoCreateGUID in Ole32.dll, but this is easy</w:t>
      </w:r>
      <w:r w:rsidR="005A4B44">
        <w:rPr>
          <w:rFonts w:ascii="Consolas" w:hAnsi="Consolas" w:cs="Courier New"/>
          <w:color w:val="008000"/>
          <w:sz w:val="18"/>
          <w:szCs w:val="18"/>
        </w:rPr>
        <w:t xml:space="preserve">. </w:t>
      </w:r>
      <w:r w:rsidR="005A4B44" w:rsidRPr="00A31022">
        <w:rPr>
          <w:rFonts w:ascii="Consolas" w:hAnsi="Consolas" w:cs="Courier New"/>
          <w:color w:val="008000"/>
          <w:sz w:val="18"/>
          <w:szCs w:val="18"/>
        </w:rPr>
        <w:t xml:space="preserve">From </w:t>
      </w:r>
      <w:r w:rsidR="005A4B44" w:rsidRPr="00A31022">
        <w:rPr>
          <w:rFonts w:ascii="Consolas" w:hAnsi="Consolas" w:cs="Courier New"/>
          <w:color w:val="000000"/>
          <w:sz w:val="18"/>
          <w:szCs w:val="18"/>
          <w:u w:val="single"/>
        </w:rPr>
        <w:t>https://fox.wikis.com/wc.dll?Wiki~GUIDGenerationCode~VB</w:t>
      </w:r>
    </w:p>
    <w:p w14:paraId="65EFAE45" w14:textId="4C4D5422"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oGUID</w:t>
      </w:r>
    </w:p>
    <w:p w14:paraId="36FD7598" w14:textId="4DA180D4"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oGUID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("scriptlet.typelib")</w:t>
      </w:r>
    </w:p>
    <w:p w14:paraId="34950A9B" w14:textId="47D8351C"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 xml:space="preserve">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Strextract</w:t>
      </w:r>
      <w:r w:rsidRPr="00A31022">
        <w:rPr>
          <w:rFonts w:ascii="Consolas" w:hAnsi="Consolas" w:cs="Courier New"/>
          <w:color w:val="000000"/>
          <w:sz w:val="18"/>
          <w:szCs w:val="18"/>
        </w:rPr>
        <w:t>(oGUID.GUID, "{", "}" )</w:t>
      </w:r>
    </w:p>
    <w:p w14:paraId="54C4B399" w14:textId="4C7A42D2"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.oData.Entered = </w:t>
      </w:r>
      <w:r w:rsidRPr="00A31022">
        <w:rPr>
          <w:rFonts w:ascii="Consolas" w:hAnsi="Consolas" w:cs="Courier New"/>
          <w:color w:val="0000FF"/>
          <w:sz w:val="18"/>
          <w:szCs w:val="18"/>
        </w:rPr>
        <w:t>DATETIME</w:t>
      </w:r>
      <w:r w:rsidRPr="00A31022">
        <w:rPr>
          <w:rFonts w:ascii="Consolas" w:hAnsi="Consolas" w:cs="Courier New"/>
          <w:color w:val="000000"/>
          <w:sz w:val="18"/>
          <w:szCs w:val="18"/>
        </w:rPr>
        <w:t>()</w:t>
      </w:r>
    </w:p>
    <w:p w14:paraId="192AE5E0" w14:textId="09624F5B"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INSERT INTO </w:t>
      </w:r>
      <w:r w:rsidRPr="00A31022">
        <w:rPr>
          <w:rFonts w:ascii="Consolas" w:hAnsi="Consolas" w:cs="Courier New"/>
          <w:color w:val="000000"/>
          <w:sz w:val="18"/>
          <w:szCs w:val="18"/>
        </w:rPr>
        <w:t xml:space="preserve">ToDos </w:t>
      </w:r>
      <w:r w:rsidRPr="00A31022">
        <w:rPr>
          <w:rFonts w:ascii="Consolas" w:hAnsi="Consolas" w:cs="Courier New"/>
          <w:color w:val="0000FF"/>
          <w:sz w:val="18"/>
          <w:szCs w:val="18"/>
        </w:rPr>
        <w:t>FROM NAME This</w:t>
      </w:r>
      <w:r w:rsidRPr="00A31022">
        <w:rPr>
          <w:rFonts w:ascii="Consolas" w:hAnsi="Consolas" w:cs="Courier New"/>
          <w:color w:val="000000"/>
          <w:sz w:val="18"/>
          <w:szCs w:val="18"/>
        </w:rPr>
        <w:t xml:space="preserve">.oData </w:t>
      </w:r>
    </w:p>
    <w:p w14:paraId="1DC18E6E" w14:textId="1B8AFA1A"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.cId = </w:t>
      </w:r>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
    <w:p w14:paraId="2581D373" w14:textId="3DA97915"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ELSE</w:t>
      </w:r>
    </w:p>
    <w:p w14:paraId="0099B32E" w14:textId="2996F8F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LOCATE FOR 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237B9B5E" w14:textId="1FD9E982"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GATHER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58042CB4" w14:textId="05DFE889"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3333ECA4" w14:textId="79E88E1B"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.lSaved = .t.</w:t>
      </w:r>
    </w:p>
    <w:p w14:paraId="6A0A194E" w14:textId="69A0A6CE"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.lNew = .f.</w:t>
      </w:r>
    </w:p>
    <w:p w14:paraId="2079BB5A" w14:textId="532C168F"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CATCH TO </w:t>
      </w:r>
      <w:r w:rsidRPr="00A31022">
        <w:rPr>
          <w:rFonts w:ascii="Consolas" w:hAnsi="Consolas" w:cs="Courier New"/>
          <w:color w:val="000000"/>
          <w:sz w:val="18"/>
          <w:szCs w:val="18"/>
        </w:rPr>
        <w:t>oEx</w:t>
      </w:r>
    </w:p>
    <w:p w14:paraId="79152264" w14:textId="5D6A511A"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.oException = oEx</w:t>
      </w:r>
    </w:p>
    <w:p w14:paraId="3AD54719" w14:textId="52B6348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23154BCC" w14:textId="3309EFF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0309900E" w14:textId="1F47B72A"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ENDTRY </w:t>
      </w:r>
    </w:p>
    <w:p w14:paraId="20E80C61"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1D30088F" w14:textId="744581C8"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This</w:t>
      </w:r>
      <w:r w:rsidRPr="00A31022">
        <w:rPr>
          <w:rFonts w:ascii="Consolas" w:hAnsi="Consolas" w:cs="Courier New"/>
          <w:color w:val="000000"/>
          <w:sz w:val="18"/>
          <w:szCs w:val="18"/>
        </w:rPr>
        <w:t>.lSaved</w:t>
      </w:r>
    </w:p>
    <w:p w14:paraId="56C516EA"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p>
    <w:p w14:paraId="620CE07E"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230D1CE3"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lUsed, lReturn</w:t>
      </w:r>
    </w:p>
    <w:p w14:paraId="491A0582"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06522C4A"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1979C11E"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6EF25225"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lReturn = </w:t>
      </w:r>
      <w:r w:rsidRPr="00A31022">
        <w:rPr>
          <w:rFonts w:ascii="Consolas" w:hAnsi="Consolas" w:cs="Courier New"/>
          <w:color w:val="0000FF"/>
          <w:sz w:val="18"/>
          <w:szCs w:val="18"/>
        </w:rPr>
        <w:t>FOUND</w:t>
      </w:r>
      <w:r w:rsidRPr="00A31022">
        <w:rPr>
          <w:rFonts w:ascii="Consolas" w:hAnsi="Consolas" w:cs="Courier New"/>
          <w:color w:val="000000"/>
          <w:sz w:val="18"/>
          <w:szCs w:val="18"/>
        </w:rPr>
        <w:t>()</w:t>
      </w:r>
    </w:p>
    <w:p w14:paraId="614642C3"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lReturn</w:t>
      </w:r>
    </w:p>
    <w:p w14:paraId="5F7C0D47"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DELETE</w:t>
      </w:r>
    </w:p>
    <w:p w14:paraId="35163FD9"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319C469E"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534DEC9F" w14:textId="77777777" w:rsidR="00511A8E" w:rsidRPr="00A31022" w:rsidRDefault="00511A8E" w:rsidP="00025F53">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6BF99157" w14:textId="2990C30E" w:rsidR="00511A8E" w:rsidRPr="00A31022" w:rsidRDefault="00511A8E" w:rsidP="00A31022">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r w:rsidRPr="00A31022">
        <w:rPr>
          <w:rFonts w:ascii="Consolas" w:hAnsi="Consolas" w:cs="Courier New"/>
          <w:color w:val="000000"/>
          <w:sz w:val="18"/>
          <w:szCs w:val="18"/>
        </w:rPr>
        <w:t>lReturn</w:t>
      </w:r>
    </w:p>
    <w:p w14:paraId="6049A69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048A10E2"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OpenTodos</w:t>
      </w:r>
    </w:p>
    <w:p w14:paraId="3FB66FE4"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lUsed</w:t>
      </w:r>
    </w:p>
    <w:p w14:paraId="54EF43BC"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USED</w:t>
      </w:r>
      <w:r w:rsidRPr="00A31022">
        <w:rPr>
          <w:rFonts w:ascii="Consolas" w:hAnsi="Consolas" w:cs="Courier New"/>
          <w:color w:val="000000"/>
          <w:sz w:val="18"/>
          <w:szCs w:val="18"/>
        </w:rPr>
        <w:t>("ToDos")</w:t>
      </w:r>
    </w:p>
    <w:p w14:paraId="7A066F31"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lUsed</w:t>
      </w:r>
    </w:p>
    <w:p w14:paraId="63E49A38"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data</w:t>
      </w:r>
      <w:r w:rsidRPr="00A31022">
        <w:rPr>
          <w:rFonts w:ascii="Consolas" w:hAnsi="Consolas" w:cs="Courier New"/>
          <w:color w:val="000000"/>
          <w:sz w:val="18"/>
          <w:szCs w:val="18"/>
        </w:rPr>
        <w:t xml:space="preserve">\ToDos </w:t>
      </w:r>
      <w:r w:rsidRPr="00A31022">
        <w:rPr>
          <w:rFonts w:ascii="Consolas" w:hAnsi="Consolas" w:cs="Courier New"/>
          <w:color w:val="0000FF"/>
          <w:sz w:val="18"/>
          <w:szCs w:val="18"/>
        </w:rPr>
        <w:t xml:space="preserve">IN </w:t>
      </w:r>
      <w:r w:rsidRPr="00A31022">
        <w:rPr>
          <w:rFonts w:ascii="Consolas" w:hAnsi="Consolas" w:cs="Courier New"/>
          <w:color w:val="000000"/>
          <w:sz w:val="18"/>
          <w:szCs w:val="18"/>
        </w:rPr>
        <w:t>0</w:t>
      </w:r>
    </w:p>
    <w:p w14:paraId="53FD3414"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33C3C606"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SELECT </w:t>
      </w:r>
      <w:r w:rsidRPr="00A31022">
        <w:rPr>
          <w:rFonts w:ascii="Consolas" w:hAnsi="Consolas" w:cs="Courier New"/>
          <w:color w:val="000000"/>
          <w:sz w:val="18"/>
          <w:szCs w:val="18"/>
        </w:rPr>
        <w:t>ToDos</w:t>
      </w:r>
    </w:p>
    <w:p w14:paraId="78909716"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lUsed</w:t>
      </w:r>
    </w:p>
    <w:p w14:paraId="5E012F0F"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p>
    <w:p w14:paraId="6E774D41"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CloseToDos</w:t>
      </w:r>
    </w:p>
    <w:p w14:paraId="71DBABA6"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r w:rsidRPr="00A31022">
        <w:rPr>
          <w:rFonts w:ascii="Consolas" w:hAnsi="Consolas" w:cs="Courier New"/>
          <w:color w:val="000000"/>
          <w:sz w:val="18"/>
          <w:szCs w:val="18"/>
        </w:rPr>
        <w:t>lLeaveOpen</w:t>
      </w:r>
    </w:p>
    <w:p w14:paraId="1354F505"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lLeaveOpen</w:t>
      </w:r>
    </w:p>
    <w:p w14:paraId="3D488214" w14:textId="77777777" w:rsidR="00511A8E" w:rsidRPr="00A31022" w:rsidRDefault="00511A8E" w:rsidP="00511A8E">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("ToDos")</w:t>
      </w:r>
    </w:p>
    <w:p w14:paraId="21B31B20"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6F2456A4"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601CBE5F" w14:textId="77777777" w:rsidR="00511A8E" w:rsidRPr="00A31022" w:rsidRDefault="00511A8E" w:rsidP="00511A8E">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ENDDEFINE</w:t>
      </w:r>
    </w:p>
    <w:p w14:paraId="126B67D1" w14:textId="77777777" w:rsidR="00E54DFD" w:rsidRDefault="00E54DFD" w:rsidP="00940667">
      <w:pPr>
        <w:pStyle w:val="bodytext"/>
        <w:rPr>
          <w:lang w:val="en"/>
        </w:rPr>
        <w:sectPr w:rsidR="00E54DFD" w:rsidSect="00E54DFD">
          <w:type w:val="continuous"/>
          <w:pgSz w:w="12240" w:h="15840" w:code="1"/>
          <w:pgMar w:top="1440" w:right="1440" w:bottom="1440" w:left="1440" w:header="720" w:footer="720" w:gutter="0"/>
          <w:cols w:num="2" w:sep="1" w:space="720"/>
          <w:titlePg/>
          <w:docGrid w:linePitch="326"/>
        </w:sectPr>
      </w:pPr>
    </w:p>
    <w:p w14:paraId="1D32A149" w14:textId="77777777" w:rsidR="00E54DFD" w:rsidRDefault="00E54DFD" w:rsidP="00940667">
      <w:pPr>
        <w:pStyle w:val="bodytext"/>
        <w:rPr>
          <w:lang w:val="en"/>
        </w:rPr>
      </w:pPr>
    </w:p>
    <w:p w14:paraId="5087200F" w14:textId="3D7A704A" w:rsidR="00511A8E" w:rsidRDefault="00D74D44" w:rsidP="00940667">
      <w:pPr>
        <w:pStyle w:val="bodytext"/>
        <w:rPr>
          <w:lang w:val="en"/>
        </w:rPr>
      </w:pPr>
      <w:r>
        <w:rPr>
          <w:lang w:val="en"/>
        </w:rPr>
        <w:t>This FoxPro class library includes two class definitions</w:t>
      </w:r>
    </w:p>
    <w:p w14:paraId="4095AB8A" w14:textId="77777777" w:rsidR="00D74D44" w:rsidRDefault="00D74D44" w:rsidP="00940667">
      <w:pPr>
        <w:pStyle w:val="bulletfirst"/>
        <w:rPr>
          <w:lang w:val="en"/>
        </w:rPr>
      </w:pPr>
      <w:r>
        <w:rPr>
          <w:lang w:val="en"/>
        </w:rPr>
        <w:t>ToDo, which is the individual task, and</w:t>
      </w:r>
    </w:p>
    <w:p w14:paraId="72117FC1" w14:textId="7D23525F" w:rsidR="00D74D44" w:rsidRPr="00A017B4" w:rsidRDefault="00D74D44" w:rsidP="00940667">
      <w:pPr>
        <w:pStyle w:val="bulletlast"/>
      </w:pPr>
      <w:r w:rsidRPr="00A017B4">
        <w:t>ToDos, which is a collection of the ToDo objects.</w:t>
      </w:r>
    </w:p>
    <w:p w14:paraId="091128D9" w14:textId="23BF06C1" w:rsidR="00A017B4" w:rsidRDefault="00D74D44" w:rsidP="00940667">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code because it makes it easier to illustrate the transition to Visual Studio</w:t>
      </w:r>
      <w:r w:rsidR="00A017B4">
        <w:rPr>
          <w:lang w:val="en"/>
        </w:rPr>
        <w:t>, which doesn’t have any concept of “Visual Classes” as we know them.</w:t>
      </w:r>
      <w:r w:rsidR="00472AD9">
        <w:rPr>
          <w:lang w:val="en"/>
        </w:rPr>
        <w:t xml:space="preserve"> All items are done in </w:t>
      </w:r>
      <w:r w:rsidR="00D022D3">
        <w:rPr>
          <w:lang w:val="en"/>
        </w:rPr>
        <w:t>text</w:t>
      </w:r>
      <w:r w:rsidR="00472AD9">
        <w:rPr>
          <w:lang w:val="en"/>
        </w:rPr>
        <w:t xml:space="preserve">, </w:t>
      </w:r>
      <w:r w:rsidR="00472AD9">
        <w:rPr>
          <w:lang w:val="en"/>
        </w:rPr>
        <w:lastRenderedPageBreak/>
        <w:t xml:space="preserve">which is a huge advantage when it comes to source control because there’s no need for any of the myriad </w:t>
      </w:r>
      <w:r w:rsidR="0033285B">
        <w:rPr>
          <w:lang w:val="en"/>
        </w:rPr>
        <w:t>workarounds</w:t>
      </w:r>
      <w:r w:rsidR="00472AD9">
        <w:rPr>
          <w:lang w:val="en"/>
        </w:rPr>
        <w:t xml:space="preserve"> we</w:t>
      </w:r>
      <w:r w:rsidR="0033285B">
        <w:rPr>
          <w:lang w:val="en"/>
        </w:rPr>
        <w:t xml:space="preserve"> </w:t>
      </w:r>
      <w:r w:rsidR="00472AD9">
        <w:rPr>
          <w:lang w:val="en"/>
        </w:rPr>
        <w:t>had to implement in VFP to serialize our binaries.</w:t>
      </w:r>
    </w:p>
    <w:p w14:paraId="07828BD2" w14:textId="65F9175A" w:rsidR="00511A8E" w:rsidRDefault="00A017B4" w:rsidP="00940667">
      <w:pPr>
        <w:pStyle w:val="bodytext"/>
        <w:rPr>
          <w:lang w:val="en"/>
        </w:rPr>
      </w:pPr>
      <w:r>
        <w:rPr>
          <w:lang w:val="en"/>
        </w:rPr>
        <w:t xml:space="preserve">I’d also like to state that any imperfections </w:t>
      </w:r>
      <w:r w:rsidR="00465EC5">
        <w:rPr>
          <w:lang w:val="en"/>
        </w:rPr>
        <w:t xml:space="preserve">or design flaws </w:t>
      </w:r>
      <w:r>
        <w:rPr>
          <w:lang w:val="en"/>
        </w:rPr>
        <w:t xml:space="preserve">you find in this code may have been purposely included to illustrate some important point. Or they may just be an error. It’s </w:t>
      </w:r>
      <w:r w:rsidR="00465EC5">
        <w:rPr>
          <w:lang w:val="en"/>
        </w:rPr>
        <w:t xml:space="preserve">hard to say. </w:t>
      </w:r>
    </w:p>
    <w:p w14:paraId="2001C2FF" w14:textId="15BF4841" w:rsidR="0033285B" w:rsidRDefault="0033285B" w:rsidP="00940667">
      <w:pPr>
        <w:pStyle w:val="bodytext"/>
        <w:rPr>
          <w:lang w:val="en"/>
        </w:rPr>
      </w:pPr>
      <w:r>
        <w:rPr>
          <w:lang w:val="en"/>
        </w:rPr>
        <w:t>The source control repositories for our two codebases are at:</w:t>
      </w:r>
    </w:p>
    <w:p w14:paraId="66439364" w14:textId="30D4D3C5" w:rsidR="0033285B" w:rsidRDefault="0033285B" w:rsidP="00940667">
      <w:pPr>
        <w:pStyle w:val="bodytext"/>
        <w:rPr>
          <w:lang w:val="en"/>
        </w:rPr>
      </w:pPr>
      <w:hyperlink r:id="rId31" w:history="1">
        <w:r w:rsidRPr="003408C1">
          <w:rPr>
            <w:rStyle w:val="Hyperlink"/>
            <w:lang w:val="en"/>
          </w:rPr>
          <w:t>https://github.com/eselje/FoxToDos</w:t>
        </w:r>
      </w:hyperlink>
      <w:r>
        <w:rPr>
          <w:lang w:val="en"/>
        </w:rPr>
        <w:br/>
      </w:r>
      <w:hyperlink r:id="rId32" w:history="1">
        <w:r w:rsidRPr="003408C1">
          <w:rPr>
            <w:rStyle w:val="Hyperlink"/>
            <w:lang w:val="en"/>
          </w:rPr>
          <w:t>https://github.com/eselje/XToDos</w:t>
        </w:r>
      </w:hyperlink>
      <w:r>
        <w:rPr>
          <w:lang w:val="en"/>
        </w:rPr>
        <w:br/>
      </w:r>
    </w:p>
    <w:p w14:paraId="19C867A9" w14:textId="0B034B8F" w:rsidR="00041DB1" w:rsidRDefault="00041DB1" w:rsidP="00041DB1">
      <w:pPr>
        <w:pStyle w:val="Heading30"/>
      </w:pPr>
      <w:r>
        <w:t>ToDo =&gt; XtoDo</w:t>
      </w:r>
    </w:p>
    <w:p w14:paraId="5528B659" w14:textId="17873209" w:rsidR="00041DB1" w:rsidRPr="00041DB1" w:rsidRDefault="00041DB1" w:rsidP="00940667">
      <w:pPr>
        <w:pStyle w:val="bodytext"/>
        <w:rPr>
          <w:lang w:val="en"/>
        </w:rPr>
      </w:pPr>
      <w:r>
        <w:rPr>
          <w:lang w:val="en"/>
        </w:rPr>
        <w:t xml:space="preserve">We’ll start with the ToDo class, which reads and writes individual tasks to the DBF file. </w:t>
      </w:r>
    </w:p>
    <w:p w14:paraId="1301661A" w14:textId="77777777" w:rsidR="00EA4C80" w:rsidRDefault="00EA4C80" w:rsidP="00940667">
      <w:pPr>
        <w:pStyle w:val="bodytext"/>
        <w:rPr>
          <w:lang w:val="en"/>
        </w:rPr>
        <w:sectPr w:rsidR="00EA4C80" w:rsidSect="00E54DFD">
          <w:type w:val="continuous"/>
          <w:pgSz w:w="12240" w:h="15840" w:code="1"/>
          <w:pgMar w:top="1440" w:right="1440" w:bottom="1440" w:left="1440" w:header="720" w:footer="720" w:gutter="0"/>
          <w:cols w:space="720"/>
          <w:titlePg/>
          <w:docGrid w:linePitch="326"/>
        </w:sectPr>
      </w:pPr>
    </w:p>
    <w:p w14:paraId="39B40EAD" w14:textId="07D860AC" w:rsidR="00465EC5" w:rsidRDefault="00041DB1" w:rsidP="00940667">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 xml:space="preserve">cId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oData</w:t>
      </w:r>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lNew</w:t>
      </w:r>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lSaved</w:t>
      </w:r>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lLoaded</w:t>
      </w:r>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r w:rsidRPr="00041DB1">
        <w:rPr>
          <w:rFonts w:ascii="Consolas" w:hAnsi="Consolas" w:cs="Courier New"/>
          <w:color w:val="0070C0"/>
          <w:sz w:val="18"/>
          <w:szCs w:val="18"/>
        </w:rPr>
        <w:t>oException</w:t>
      </w:r>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System.Collections.Generic</w:t>
      </w:r>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System.Text</w:t>
      </w:r>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B9434A7"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5FB4C1E2" w14:textId="77777777" w:rsidR="00041DB1" w:rsidRPr="00041DB1" w:rsidRDefault="00041DB1" w:rsidP="00041DB1">
      <w:pPr>
        <w:overflowPunct/>
        <w:spacing w:after="0"/>
        <w:textAlignment w:val="auto"/>
        <w:rPr>
          <w:rFonts w:ascii="Consolas" w:hAnsi="Consolas" w:cs="Consolas"/>
          <w:color w:val="000000"/>
          <w:sz w:val="18"/>
          <w:szCs w:val="18"/>
        </w:rPr>
      </w:pPr>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XToDo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boolean</w:t>
      </w:r>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940667">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078952D5" w14:textId="24F90557" w:rsidR="00041DB1" w:rsidRDefault="00041DB1" w:rsidP="00940667">
      <w:pPr>
        <w:pStyle w:val="bodytext"/>
        <w:rPr>
          <w:lang w:val="en"/>
        </w:rPr>
      </w:pPr>
      <w:r>
        <w:rPr>
          <w:lang w:val="en"/>
        </w:rPr>
        <w:t>Those</w:t>
      </w:r>
      <w:r w:rsidR="00EA4C80">
        <w:rPr>
          <w:lang w:val="en"/>
        </w:rPr>
        <w:t xml:space="preserve"> X#</w:t>
      </w:r>
      <w:r>
        <w:rPr>
          <w:lang w:val="en"/>
        </w:rPr>
        <w:t xml:space="preserve"> </w:t>
      </w:r>
      <w:r w:rsidRPr="0033285B">
        <w:rPr>
          <w:rStyle w:val="InlineCodeChar"/>
        </w:rPr>
        <w:t>using</w:t>
      </w:r>
      <w:r>
        <w:rPr>
          <w:lang w:val="en"/>
        </w:rPr>
        <w:t xml:space="preserve"> statements are akin to FoxPro’s </w:t>
      </w:r>
      <w:r w:rsidRPr="0033285B">
        <w:rPr>
          <w:rStyle w:val="InlineCodeChar"/>
        </w:rPr>
        <w:t>set classlib to</w:t>
      </w:r>
      <w:r>
        <w:rPr>
          <w:rFonts w:ascii="Consolas" w:hAnsi="Consolas"/>
          <w:b/>
          <w:lang w:val="en"/>
        </w:rPr>
        <w:t xml:space="preserve"> </w:t>
      </w:r>
      <w:r>
        <w:rPr>
          <w:lang w:val="en"/>
        </w:rPr>
        <w:t xml:space="preserve">in that they tell the program, “Hey I have some code stored somewhere else that I’m maybe going to use here so make this available to me.” There’s no requirement that you actually </w:t>
      </w:r>
      <w:r>
        <w:rPr>
          <w:i/>
          <w:iCs/>
          <w:lang w:val="en"/>
        </w:rPr>
        <w:t>do</w:t>
      </w:r>
      <w:r>
        <w:rPr>
          <w:lang w:val="en"/>
        </w:rPr>
        <w:t xml:space="preserve"> use them, but if you refer to them the compilers going to include them. </w:t>
      </w:r>
      <w:r w:rsidR="00CD7192">
        <w:rPr>
          <w:lang w:val="en"/>
        </w:rPr>
        <w:t xml:space="preserve">In other .Net code files you could remove any unneeded </w:t>
      </w:r>
      <w:r w:rsidR="00CD7192" w:rsidRPr="0033285B">
        <w:rPr>
          <w:rStyle w:val="InlineCodeChar"/>
        </w:rPr>
        <w:t>using</w:t>
      </w:r>
      <w:r w:rsidR="0033285B">
        <w:rPr>
          <w:rFonts w:ascii="Consolas" w:hAnsi="Consolas"/>
          <w:b/>
          <w:bCs w:val="0"/>
          <w:lang w:val="en"/>
        </w:rPr>
        <w:t xml:space="preserve"> </w:t>
      </w:r>
      <w:r w:rsidR="00CD7192">
        <w:rPr>
          <w:lang w:val="en"/>
        </w:rPr>
        <w:t>by right+clicking and choosing “Remove Unused Usings” (an awkward phrasing, in my opinion), but that doesn’t seem to work on .prg files so you’ll want to remove them manually.</w:t>
      </w:r>
      <w:r w:rsidR="00EA4C80">
        <w:rPr>
          <w:lang w:val="en"/>
        </w:rPr>
        <w:t xml:space="preserve"> </w:t>
      </w:r>
    </w:p>
    <w:p w14:paraId="02C1561A" w14:textId="28618B1C"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gotta include it or it’s not going to be available.”  SYSTEM is the root namespace and includes what we might refer to as the “Base Classes” in VFP, but not the visual base classes that were included in _Classes.vcx,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p>
    <w:p w14:paraId="78E67853" w14:textId="77777777" w:rsidR="006C70A7" w:rsidRDefault="006C70A7"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.Net’s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099CF82B" w14:textId="649F6336" w:rsidR="00CD7192" w:rsidRDefault="00CD7192" w:rsidP="00940667">
      <w:pPr>
        <w:pStyle w:val="bodytext"/>
        <w:rPr>
          <w:lang w:val="en"/>
        </w:rPr>
      </w:pPr>
      <w:r>
        <w:rPr>
          <w:lang w:val="en"/>
        </w:rPr>
        <w:lastRenderedPageBreak/>
        <w:t xml:space="preserve">After that we have </w:t>
      </w:r>
    </w:p>
    <w:p w14:paraId="1AE35DD6" w14:textId="77777777" w:rsidR="00CD7192" w:rsidRPr="00041DB1" w:rsidRDefault="00CD7192" w:rsidP="00CD7192">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51ADFD83" w14:textId="7530914B" w:rsidR="00CD7192" w:rsidRDefault="00CD7192" w:rsidP="00940667">
      <w:pPr>
        <w:pStyle w:val="bodytext"/>
        <w:rPr>
          <w:lang w:val="en"/>
        </w:rPr>
      </w:pPr>
    </w:p>
    <w:p w14:paraId="534BF44D" w14:textId="462FB929" w:rsidR="00041DB1" w:rsidRDefault="00CD7192" w:rsidP="00940667">
      <w:pPr>
        <w:pStyle w:val="bodytext"/>
        <w:rPr>
          <w:lang w:val="en"/>
        </w:rPr>
      </w:pPr>
      <w:r>
        <w:rPr>
          <w:lang w:val="en"/>
        </w:rPr>
        <w:t xml:space="preserve">Namespaces aren’t new to FoxPro developers, although we maybe didn’t refer to them as such. If you created an OLEPUBLIC class in Visual FoxPro, the name of the DLL you created would be its Namespace. You could then use that class from another program with </w:t>
      </w:r>
      <w:r w:rsidRPr="0033285B">
        <w:rPr>
          <w:rStyle w:val="InlineCodeChar"/>
        </w:rPr>
        <w:t>CreateObject(“NameSpace.ClassName”)</w:t>
      </w:r>
      <w:r>
        <w:rPr>
          <w:lang w:val="en"/>
        </w:rPr>
        <w:t xml:space="preserve">.  </w:t>
      </w:r>
    </w:p>
    <w:p w14:paraId="26F55AE2" w14:textId="633F61BA" w:rsidR="00CD7192" w:rsidRDefault="00CD7192" w:rsidP="00940667">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940667">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oData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3771A5">
      <w:pPr>
        <w:pStyle w:val="Heading30"/>
      </w:pPr>
      <w:r>
        <w:t>Properties v. Fields</w:t>
      </w:r>
    </w:p>
    <w:p w14:paraId="4E76C216" w14:textId="0A666166" w:rsidR="004244FE" w:rsidRDefault="00861981" w:rsidP="00940667">
      <w:pPr>
        <w:pStyle w:val="bodytext"/>
        <w:rPr>
          <w:lang w:val="en"/>
        </w:rPr>
      </w:pPr>
      <w:r>
        <w:rPr>
          <w:lang w:val="en"/>
        </w:rPr>
        <w:t xml:space="preserve">There is a fundamental difference in .NET classes vs Visual FoxPro classes. In VFP when we added what we called a “property” to a class, we could immediately assign values to that 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940667">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940667">
      <w:pPr>
        <w:pStyle w:val="bodytext"/>
        <w:rPr>
          <w:lang w:val="en"/>
        </w:rPr>
      </w:pPr>
      <w:r w:rsidRPr="0033285B">
        <w:rPr>
          <w:noProof/>
          <w:lang w:val="en"/>
        </w:rPr>
        <mc:AlternateContent>
          <mc:Choice Requires="wpg">
            <w:drawing>
              <wp:anchor distT="45720" distB="45720" distL="182880" distR="182880" simplePos="0" relativeHeight="251682816" behindDoc="0" locked="0" layoutInCell="1" allowOverlap="1" wp14:anchorId="00AA9454" wp14:editId="6136B2CB">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A65A57" w:rsidRDefault="00A65A57">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A65A57" w:rsidRDefault="00A65A57"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left:0;text-align:left;margin-left:169.1pt;margin-top:25.8pt;width:290.7pt;height:46.15pt;z-index:251682816;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A65A57" w:rsidRDefault="00A65A57">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A65A57" w:rsidRDefault="00A65A57"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940667">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975D4E">
      <w:pPr>
        <w:pStyle w:val="Heading30"/>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D022D3">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t>
      </w:r>
      <w:r w:rsidR="00D022D3">
        <w:lastRenderedPageBreak/>
        <w:t xml:space="preserve">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940667">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8F5D0A">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r w:rsidRPr="00D022D3">
        <w:rPr>
          <w:rFonts w:ascii="Consolas" w:hAnsi="Consolas" w:cs="Courier New"/>
          <w:color w:val="000000"/>
          <w:sz w:val="18"/>
          <w:szCs w:val="18"/>
        </w:rPr>
        <w:t>cId</w:t>
      </w:r>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E54DFD">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940667">
      <w:pPr>
        <w:pStyle w:val="bodytext"/>
        <w:rPr>
          <w:sz w:val="18"/>
          <w:szCs w:val="18"/>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5037C3">
      <w:pPr>
        <w:pStyle w:val="bodytext"/>
        <w:rPr>
          <w:lang w:val="en"/>
        </w:rPr>
      </w:pPr>
      <w:r>
        <w:rPr>
          <w:lang w:val="en"/>
        </w:rPr>
        <w:t xml:space="preserve">In the FoxPro dialect, class </w:t>
      </w:r>
      <w:r w:rsidR="00DF1C17">
        <w:rPr>
          <w:lang w:val="en"/>
        </w:rPr>
        <w:t>definition</w:t>
      </w:r>
      <w:r>
        <w:rPr>
          <w:lang w:val="en"/>
        </w:rPr>
        <w:t xml:space="preserve"> in X# do have an </w:t>
      </w:r>
      <w:r w:rsidRPr="00DF1C17">
        <w:rPr>
          <w:rStyle w:val="InlineCodeChar"/>
        </w:rPr>
        <w:t>init()</w:t>
      </w:r>
      <w:r>
        <w:rPr>
          <w:lang w:val="en"/>
        </w:rPr>
        <w:t xml:space="preserve"> method which you can use exactly like FoxPro’s. </w:t>
      </w:r>
    </w:p>
    <w:p w14:paraId="5631FEB9" w14:textId="3C7C3B94" w:rsidR="005037C3" w:rsidRDefault="00DF1C17" w:rsidP="005037C3">
      <w:pPr>
        <w:pStyle w:val="bodytext"/>
        <w:rPr>
          <w:lang w:val="en"/>
        </w:rPr>
      </w:pPr>
      <w:r>
        <w:rPr>
          <w:lang w:val="en"/>
        </w:rPr>
        <w:t xml:space="preserve">When you create a task object, you either send it the ID of the task, or leave it blank if you want to create a new task. FoxPro’s </w:t>
      </w:r>
      <w:r w:rsidRPr="00DF1C17">
        <w:rPr>
          <w:rStyle w:val="InlineCodeChar"/>
        </w:rPr>
        <w:t>init()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5037C3">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5037C3">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1A4899CD" w14:textId="77777777" w:rsidR="00523EB5" w:rsidRDefault="00523EB5" w:rsidP="00940667">
      <w:pPr>
        <w:pStyle w:val="bodytext"/>
        <w:rPr>
          <w:lang w:val="en"/>
        </w:rPr>
      </w:pPr>
      <w:r>
        <w:rPr>
          <w:lang w:val="en"/>
        </w:rPr>
        <w:t xml:space="preserve">Now that we’ve got a couple of methods written for our class and it compiles without any errors, we want to find a way to make sure it actually works.  </w:t>
      </w:r>
    </w:p>
    <w:p w14:paraId="4E1EE3D6" w14:textId="0A3C51DB" w:rsidR="00523EB5" w:rsidRDefault="00523EB5" w:rsidP="00523EB5">
      <w:pPr>
        <w:pStyle w:val="Heading3"/>
        <w:rPr>
          <w:lang w:val="en"/>
        </w:rPr>
      </w:pPr>
      <w:r>
        <w:rPr>
          <w:lang w:val="en"/>
        </w:rPr>
        <w:lastRenderedPageBreak/>
        <w:t xml:space="preserve">Command </w:t>
      </w:r>
      <w:r w:rsidR="00211DD1">
        <w:rPr>
          <w:lang w:val="en"/>
        </w:rPr>
        <w:t>Window?</w:t>
      </w:r>
    </w:p>
    <w:p w14:paraId="12B3AE39" w14:textId="251343B0" w:rsidR="00523EB5" w:rsidRDefault="00523EB5" w:rsidP="00523EB5">
      <w:pPr>
        <w:pStyle w:val="firstparagraph"/>
        <w:rPr>
          <w:lang w:val="en" w:eastAsia="en-US"/>
        </w:rPr>
      </w:pPr>
      <w:r>
        <w:rPr>
          <w:lang w:val="en" w:eastAsia="en-US"/>
        </w:rPr>
        <w:t xml:space="preserve">In FoxPro we’d probably just drop to a command line, instantiate an instance of our class, and run the methods, or possibly walk through them in debug mode, to see if they did what we expect. </w:t>
      </w:r>
    </w:p>
    <w:p w14:paraId="6F1874C0" w14:textId="313094CE" w:rsidR="00211DD1" w:rsidRDefault="00211DD1" w:rsidP="00211DD1">
      <w:pPr>
        <w:pStyle w:val="bodytext"/>
        <w:rPr>
          <w:lang w:val="en" w:eastAsia="en-US"/>
        </w:rPr>
      </w:pPr>
      <w:r>
        <w:rPr>
          <w:noProof/>
          <w:lang w:val="en" w:eastAsia="en-US"/>
        </w:rPr>
        <w:drawing>
          <wp:anchor distT="0" distB="0" distL="114300" distR="114300" simplePos="0" relativeHeight="251683840" behindDoc="1" locked="0" layoutInCell="1" allowOverlap="1" wp14:anchorId="6A3B42E8" wp14:editId="0E55EFDF">
            <wp:simplePos x="0" y="0"/>
            <wp:positionH relativeFrom="column">
              <wp:posOffset>3536171</wp:posOffset>
            </wp:positionH>
            <wp:positionV relativeFrom="paragraph">
              <wp:posOffset>822133</wp:posOffset>
            </wp:positionV>
            <wp:extent cx="2679065" cy="2301240"/>
            <wp:effectExtent l="0" t="0" r="6985" b="3810"/>
            <wp:wrapTight wrapText="bothSides">
              <wp:wrapPolygon edited="0">
                <wp:start x="0" y="0"/>
                <wp:lineTo x="0" y="21457"/>
                <wp:lineTo x="21503" y="21457"/>
                <wp:lineTo x="2150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4">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a:graphicData>
            </a:graphic>
          </wp:anchor>
        </w:drawing>
      </w:r>
      <w:r>
        <w:rPr>
          <w:lang w:val="en" w:eastAsia="en-US"/>
        </w:rPr>
        <w:t>Visual Studio doesn’t have a Command Window though. If you install the XIDE environment you will get something akin to a Command Window called XSI, but since we went with Visual Studio for our example we’ll instead create a quick Console Application that will flex our code:</w:t>
      </w:r>
    </w:p>
    <w:p w14:paraId="328F0C74" w14:textId="4C994562" w:rsidR="00211DD1" w:rsidRDefault="00211DD1" w:rsidP="00211DD1">
      <w:pPr>
        <w:pStyle w:val="bodytext"/>
        <w:rPr>
          <w:lang w:val="en" w:eastAsia="en-US"/>
        </w:rPr>
      </w:pPr>
      <w:r>
        <w:rPr>
          <w:lang w:val="en" w:eastAsia="en-US"/>
        </w:rPr>
        <w:t>Right click on the Soluti</w:t>
      </w:r>
      <w:r w:rsidR="00892672">
        <w:rPr>
          <w:lang w:val="en" w:eastAsia="en-US"/>
        </w:rPr>
        <w:t>o</w:t>
      </w:r>
      <w:r>
        <w:rPr>
          <w:lang w:val="en" w:eastAsia="en-US"/>
        </w:rPr>
        <w:t>n, choose Add, New Project</w:t>
      </w:r>
      <w:r w:rsidR="00892672">
        <w:rPr>
          <w:lang w:val="en" w:eastAsia="en-US"/>
        </w:rPr>
        <w:t>, base it on the FoxPro Console Project template (</w:t>
      </w:r>
      <w:r>
        <w:rPr>
          <w:lang w:val="en" w:eastAsia="en-US"/>
        </w:rPr>
        <w:t xml:space="preserve">see </w:t>
      </w:r>
      <w:r w:rsidRPr="00211DD1">
        <w:rPr>
          <w:rStyle w:val="figurename"/>
        </w:rPr>
        <w:fldChar w:fldCharType="begin"/>
      </w:r>
      <w:r w:rsidRPr="00211DD1">
        <w:rPr>
          <w:rStyle w:val="figurename"/>
        </w:rPr>
        <w:instrText xml:space="preserve"> REF _Ref52025495 \h </w:instrText>
      </w:r>
      <w:r w:rsidRPr="00211DD1">
        <w:rPr>
          <w:rStyle w:val="figurename"/>
        </w:rPr>
      </w:r>
      <w:r>
        <w:rPr>
          <w:rStyle w:val="figurename"/>
        </w:rPr>
        <w:instrText xml:space="preserve"> \* MERGEFORMAT </w:instrText>
      </w:r>
      <w:r w:rsidRPr="00211DD1">
        <w:rPr>
          <w:rStyle w:val="figurename"/>
        </w:rPr>
        <w:fldChar w:fldCharType="separate"/>
      </w:r>
      <w:r w:rsidRPr="00211DD1">
        <w:rPr>
          <w:rStyle w:val="figurename"/>
        </w:rPr>
        <w:t>Figure 3</w:t>
      </w:r>
      <w:r w:rsidRPr="00211DD1">
        <w:rPr>
          <w:rStyle w:val="figurename"/>
        </w:rPr>
        <w:fldChar w:fldCharType="end"/>
      </w:r>
      <w:r>
        <w:rPr>
          <w:lang w:val="en" w:eastAsia="en-US"/>
        </w:rPr>
        <w:t>), give it a name</w:t>
      </w:r>
      <w:r w:rsidR="00892672">
        <w:rPr>
          <w:lang w:val="en" w:eastAsia="en-US"/>
        </w:rPr>
        <w:t xml:space="preserve">, add a reference to the library that we want to test, set our new project as the Startup project, and change the code to write our rudimentary test: </w:t>
      </w:r>
    </w:p>
    <w:p w14:paraId="04E11C3C"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120336A0"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205358A4"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w:t>
      </w:r>
      <w:r>
        <w:rPr>
          <w:rFonts w:ascii="Consolas" w:hAnsi="Consolas" w:cs="Consolas"/>
          <w:color w:val="A31515"/>
          <w:sz w:val="19"/>
          <w:szCs w:val="19"/>
        </w:rPr>
        <w:t>"1"</w:t>
      </w:r>
      <w:r>
        <w:rPr>
          <w:rFonts w:ascii="Consolas" w:hAnsi="Consolas" w:cs="Consolas"/>
          <w:color w:val="000000"/>
          <w:sz w:val="19"/>
          <w:szCs w:val="19"/>
        </w:rPr>
        <w:t>)</w:t>
      </w:r>
    </w:p>
    <w:p w14:paraId="387C4E1E"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oToDo.descript</w:t>
      </w:r>
    </w:p>
    <w:p w14:paraId="13CD93C4"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50AA88E3" w14:textId="51F7C3EF"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ab/>
      </w:r>
    </w:p>
    <w:p w14:paraId="2F0795DF" w14:textId="77777777" w:rsidR="00892672" w:rsidRDefault="00892672" w:rsidP="00211DD1">
      <w:pPr>
        <w:pStyle w:val="bodytext"/>
        <w:rPr>
          <w:lang w:val="en" w:eastAsia="en-US"/>
        </w:rPr>
      </w:pPr>
    </w:p>
    <w:p w14:paraId="431DCC0C" w14:textId="2397845A" w:rsidR="00211DD1" w:rsidRDefault="00892672" w:rsidP="00211DD1">
      <w:pPr>
        <w:pStyle w:val="bodytext"/>
        <w:rPr>
          <w:lang w:val="en" w:eastAsia="en-US"/>
        </w:rPr>
      </w:pPr>
      <w:r>
        <w:rPr>
          <w:lang w:val="en" w:eastAsia="en-US"/>
        </w:rPr>
        <w:t>After a few rounds of debugging your code (and as an experienced FoxPro developer you’ll have no difficulty grokking Visual Studio’s debugger), you should get the expected output in the Output window:</w:t>
      </w:r>
    </w:p>
    <w:p w14:paraId="06BD38DB" w14:textId="37FCD150" w:rsidR="00892672" w:rsidRDefault="00892672" w:rsidP="00211DD1">
      <w:pPr>
        <w:pStyle w:val="bodytext"/>
        <w:rPr>
          <w:lang w:val="en" w:eastAsia="en-US"/>
        </w:rPr>
      </w:pPr>
    </w:p>
    <w:p w14:paraId="00C8993F" w14:textId="2AABC86D" w:rsidR="00892672" w:rsidRDefault="00892672" w:rsidP="00211DD1">
      <w:pPr>
        <w:pStyle w:val="bodytext"/>
        <w:rPr>
          <w:lang w:val="en" w:eastAsia="en-US"/>
        </w:rPr>
      </w:pPr>
    </w:p>
    <w:p w14:paraId="3F8F08FA" w14:textId="77777777" w:rsidR="004C2D7B" w:rsidRDefault="00892672" w:rsidP="00211DD1">
      <w:pPr>
        <w:pStyle w:val="bodytext"/>
        <w:rPr>
          <w:lang w:val="en" w:eastAsia="en-US"/>
        </w:rPr>
      </w:pPr>
      <w:r>
        <w:rPr>
          <w:lang w:val="en" w:eastAsia="en-US"/>
        </w:rPr>
        <w:t xml:space="preserve">But wait, you say, there’s a Command Window right there and you </w:t>
      </w:r>
      <w:r>
        <w:rPr>
          <w:i/>
          <w:iCs/>
          <w:lang w:val="en" w:eastAsia="en-US"/>
        </w:rPr>
        <w:t>just said</w:t>
      </w:r>
      <w:r>
        <w:rPr>
          <w:lang w:val="en" w:eastAsia="en-US"/>
        </w:rPr>
        <w:t xml:space="preserve"> Visual Studio doesn’t have a Command Window! </w:t>
      </w:r>
    </w:p>
    <w:p w14:paraId="1B34BC77" w14:textId="67839F9C" w:rsidR="00892672" w:rsidRDefault="004C2D7B" w:rsidP="00211DD1">
      <w:pPr>
        <w:pStyle w:val="bodytext"/>
        <w:rPr>
          <w:lang w:val="en" w:eastAsia="en-US"/>
        </w:rPr>
      </w:pPr>
      <w:r>
        <w:rPr>
          <w:noProof/>
          <w:lang w:val="en" w:eastAsia="en-US"/>
        </w:rPr>
        <w:drawing>
          <wp:inline distT="0" distB="0" distL="0" distR="0" wp14:anchorId="2F917BB0" wp14:editId="7B42D571">
            <wp:extent cx="5057143" cy="184761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5">
                      <a:extLst>
                        <a:ext uri="{28A0092B-C50C-407E-A947-70E740481C1C}">
                          <a14:useLocalDpi xmlns:a14="http://schemas.microsoft.com/office/drawing/2010/main" val="0"/>
                        </a:ext>
                      </a:extLst>
                    </a:blip>
                    <a:stretch>
                      <a:fillRect/>
                    </a:stretch>
                  </pic:blipFill>
                  <pic:spPr>
                    <a:xfrm>
                      <a:off x="0" y="0"/>
                      <a:ext cx="5057143" cy="1847619"/>
                    </a:xfrm>
                    <a:prstGeom prst="rect">
                      <a:avLst/>
                    </a:prstGeom>
                  </pic:spPr>
                </pic:pic>
              </a:graphicData>
            </a:graphic>
          </wp:inline>
        </w:drawing>
      </w:r>
    </w:p>
    <w:p w14:paraId="5D01C98B" w14:textId="49B0EB8F" w:rsidR="00892672" w:rsidRPr="00892672" w:rsidRDefault="00892672" w:rsidP="00211DD1">
      <w:pPr>
        <w:pStyle w:val="bodytext"/>
        <w:rPr>
          <w:lang w:val="en" w:eastAsia="en-US"/>
        </w:rPr>
      </w:pPr>
      <w:r>
        <w:rPr>
          <w:lang w:val="en" w:eastAsia="en-US"/>
        </w:rPr>
        <w:lastRenderedPageBreak/>
        <w:t xml:space="preserve">Don’t get too excited about this. This “Command Window” is only available while you’re actively debugging code, and it doesn’t </w:t>
      </w:r>
      <w:r w:rsidR="00E91AFC">
        <w:rPr>
          <w:lang w:val="en" w:eastAsia="en-US"/>
        </w:rPr>
        <w:t>understand all of our FoxPro commands, so it’s not particularly useful (yet).</w:t>
      </w:r>
    </w:p>
    <w:p w14:paraId="402490C8" w14:textId="12ADD0D1" w:rsidR="00523EB5" w:rsidRDefault="00523EB5" w:rsidP="00523EB5">
      <w:pPr>
        <w:pStyle w:val="Heading3"/>
        <w:rPr>
          <w:lang w:val="en"/>
        </w:rPr>
      </w:pPr>
      <w:r>
        <w:rPr>
          <w:lang w:val="en"/>
        </w:rPr>
        <w:t>Unit Tests</w:t>
      </w:r>
    </w:p>
    <w:p w14:paraId="35BD4699" w14:textId="32024E00" w:rsidR="00523EB5" w:rsidRPr="00523EB5" w:rsidRDefault="00523EB5" w:rsidP="00523EB5">
      <w:pPr>
        <w:pStyle w:val="firstparagraph"/>
        <w:rPr>
          <w:lang w:val="en" w:eastAsia="en-US"/>
        </w:rPr>
      </w:pPr>
    </w:p>
    <w:p w14:paraId="48B5DBF3" w14:textId="6703034B" w:rsidR="005037C3" w:rsidRDefault="00523EB5" w:rsidP="00940667">
      <w:pPr>
        <w:pStyle w:val="bodytext"/>
        <w:rPr>
          <w:lang w:val="en"/>
        </w:rPr>
      </w:pPr>
      <w:r>
        <w:rPr>
          <w:lang w:val="en"/>
        </w:rPr>
        <w:t>The best way of course is to write unit tests, and in fact true Test-Driven development would have directed us to write those even before we started coding. Without getting too deep into the semantics of why these aren’t true “unit tests”, let’s see how this might work.</w:t>
      </w:r>
    </w:p>
    <w:p w14:paraId="4448DD14" w14:textId="39487EB4" w:rsidR="00523EB5" w:rsidRDefault="00523EB5" w:rsidP="00940667">
      <w:pPr>
        <w:pStyle w:val="bodytext"/>
        <w:rPr>
          <w:lang w:val="en"/>
        </w:rPr>
      </w:pPr>
      <w:r>
        <w:rPr>
          <w:lang w:val="en"/>
        </w:rPr>
        <w:t>With FoxPro there is one popular unit testing</w:t>
      </w:r>
      <w:r w:rsidR="004C2D7B">
        <w:rPr>
          <w:lang w:val="en"/>
        </w:rPr>
        <w:t xml:space="preserve"> harness, FoxUnit. It’s a separate install (via Thor, ideally) and not integrated into the IDE at all. </w:t>
      </w:r>
    </w:p>
    <w:p w14:paraId="2D318826" w14:textId="11FA706E" w:rsidR="004C2D7B" w:rsidRDefault="004C2D7B" w:rsidP="00A65A57">
      <w:pPr>
        <w:pStyle w:val="bodytext"/>
        <w:rPr>
          <w:rStyle w:val="figurename"/>
          <w:b w:val="0"/>
          <w:bCs w:val="0"/>
        </w:rPr>
      </w:pPr>
      <w:r>
        <w:rPr>
          <w:lang w:val="en"/>
        </w:rPr>
        <w:t>Visual Studio on the other hand has testing built-in from the ground up, and you have multiple testing frameworks to choose from</w:t>
      </w:r>
      <w:r w:rsidR="00A65A57">
        <w:rPr>
          <w:lang w:val="en"/>
        </w:rPr>
        <w:t xml:space="preserve">. I chose Nunit to demo because it’s very similar to FoxUnit. In order to create tests, you add a new project based on the Class Library with Nunit Testing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A65A57">
      <w:pPr>
        <w:pStyle w:val="bodytext"/>
        <w:rPr>
          <w:rStyle w:val="figurename"/>
          <w:b w:val="0"/>
          <w:sz w:val="24"/>
          <w:szCs w:val="24"/>
        </w:rPr>
      </w:pPr>
      <w:r>
        <w:rPr>
          <w:rStyle w:val="figurename"/>
          <w:b w:val="0"/>
          <w:sz w:val="24"/>
          <w:szCs w:val="24"/>
        </w:rPr>
        <w:t>Next add a reference to the library we’re testing, XSharpToDo,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472D0E1E"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getToDo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683661F"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oToDos := XSharpToDo.XToDos{}</w:t>
      </w:r>
    </w:p>
    <w:p w14:paraId="19F18935"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oToDos.openTodos()</w:t>
      </w:r>
    </w:p>
    <w:p w14:paraId="622976D7"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oToDos.getToDo(</w:t>
      </w:r>
      <w:r>
        <w:rPr>
          <w:rFonts w:ascii="Consolas" w:hAnsi="Consolas" w:cs="Consolas"/>
          <w:color w:val="A31515"/>
          <w:sz w:val="19"/>
          <w:szCs w:val="19"/>
        </w:rPr>
        <w:t>"1"</w:t>
      </w:r>
      <w:r>
        <w:rPr>
          <w:rFonts w:ascii="Consolas" w:hAnsi="Consolas" w:cs="Consolas"/>
          <w:color w:val="000000"/>
          <w:sz w:val="19"/>
          <w:szCs w:val="19"/>
        </w:rPr>
        <w:t>)</w:t>
      </w:r>
    </w:p>
    <w:p w14:paraId="6BC105F9"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cExpected := </w:t>
      </w:r>
      <w:r>
        <w:rPr>
          <w:rFonts w:ascii="Consolas" w:hAnsi="Consolas" w:cs="Consolas"/>
          <w:color w:val="A31515"/>
          <w:sz w:val="19"/>
          <w:szCs w:val="19"/>
        </w:rPr>
        <w:t>"Load up sailing gear"</w:t>
      </w:r>
    </w:p>
    <w:p w14:paraId="670F029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t xml:space="preserve">        Assert.AreEqual(cExpected, oTodo.descript, </w:t>
      </w:r>
      <w:r>
        <w:rPr>
          <w:rFonts w:ascii="Consolas" w:hAnsi="Consolas" w:cs="Consolas"/>
          <w:color w:val="A31515"/>
          <w:sz w:val="19"/>
          <w:szCs w:val="19"/>
        </w:rPr>
        <w:t>"Did not get the right TODO"</w:t>
      </w:r>
      <w:r>
        <w:rPr>
          <w:rFonts w:ascii="Consolas" w:hAnsi="Consolas" w:cs="Consolas"/>
          <w:color w:val="000000"/>
          <w:sz w:val="19"/>
          <w:szCs w:val="19"/>
        </w:rPr>
        <w:t>)</w:t>
      </w:r>
    </w:p>
    <w:p w14:paraId="45E237BD"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8116F1"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Assert.Fail(</w:t>
      </w:r>
      <w:r>
        <w:rPr>
          <w:rFonts w:ascii="Consolas" w:hAnsi="Consolas" w:cs="Consolas"/>
          <w:color w:val="A31515"/>
          <w:sz w:val="19"/>
          <w:szCs w:val="19"/>
        </w:rPr>
        <w:t>"Could not open TODOS.dbf"</w:t>
      </w:r>
      <w:r>
        <w:rPr>
          <w:rFonts w:ascii="Consolas" w:hAnsi="Consolas" w:cs="Consolas"/>
          <w:color w:val="000000"/>
          <w:sz w:val="19"/>
          <w:szCs w:val="19"/>
        </w:rPr>
        <w:t>)</w:t>
      </w:r>
    </w:p>
    <w:p w14:paraId="7D59E7C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4021B8C3" w14:textId="7D1CA689" w:rsidR="00A65A57" w:rsidRPr="00A65A57" w:rsidRDefault="00A65A57" w:rsidP="00A65A57">
      <w:pPr>
        <w:pStyle w:val="bodytext"/>
        <w:rPr>
          <w:rStyle w:val="figurename"/>
          <w:b w:val="0"/>
          <w:sz w:val="24"/>
          <w:szCs w:val="24"/>
        </w:rPr>
      </w:pPr>
      <w:r>
        <w:rPr>
          <w:rFonts w:ascii="Consolas" w:hAnsi="Consolas" w:cs="Consolas"/>
          <w:color w:val="000000"/>
          <w:sz w:val="19"/>
          <w:szCs w:val="19"/>
        </w:rPr>
        <w:tab/>
      </w:r>
      <w:r>
        <w:rPr>
          <w:rFonts w:ascii="Consolas" w:hAnsi="Consolas" w:cs="Consolas"/>
          <w:color w:val="0000FF"/>
          <w:sz w:val="19"/>
          <w:szCs w:val="19"/>
        </w:rPr>
        <w:t>RETURN</w:t>
      </w:r>
    </w:p>
    <w:p w14:paraId="17E73C63" w14:textId="638A9F23" w:rsidR="00A65A57" w:rsidRDefault="00A65A57" w:rsidP="00940667">
      <w:pPr>
        <w:pStyle w:val="bodytext"/>
        <w:rPr>
          <w:bCs w:val="0"/>
          <w:lang w:val="en"/>
        </w:rPr>
      </w:pPr>
      <w:r>
        <w:rPr>
          <w:bCs w:val="0"/>
          <w:lang w:val="en"/>
        </w:rPr>
        <w:t>That test now appears in the Test Explorer</w:t>
      </w:r>
    </w:p>
    <w:p w14:paraId="580800B8" w14:textId="66920F67" w:rsidR="00A65A57" w:rsidRPr="00A65A57" w:rsidRDefault="00DD22AA" w:rsidP="00940667">
      <w:pPr>
        <w:pStyle w:val="bodytext"/>
        <w:rPr>
          <w:bCs w:val="0"/>
          <w:lang w:val="en"/>
        </w:rPr>
      </w:pPr>
      <w:r>
        <w:rPr>
          <w:bCs w:val="0"/>
          <w:noProof/>
          <w:lang w:val="en"/>
        </w:rPr>
        <w:drawing>
          <wp:inline distT="0" distB="0" distL="0" distR="0" wp14:anchorId="0C65CB3F" wp14:editId="65422171">
            <wp:extent cx="3028571" cy="2228571"/>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36">
                      <a:extLst>
                        <a:ext uri="{28A0092B-C50C-407E-A947-70E740481C1C}">
                          <a14:useLocalDpi xmlns:a14="http://schemas.microsoft.com/office/drawing/2010/main" val="0"/>
                        </a:ext>
                      </a:extLst>
                    </a:blip>
                    <a:stretch>
                      <a:fillRect/>
                    </a:stretch>
                  </pic:blipFill>
                  <pic:spPr>
                    <a:xfrm>
                      <a:off x="0" y="0"/>
                      <a:ext cx="3028571" cy="2228571"/>
                    </a:xfrm>
                    <a:prstGeom prst="rect">
                      <a:avLst/>
                    </a:prstGeom>
                  </pic:spPr>
                </pic:pic>
              </a:graphicData>
            </a:graphic>
          </wp:inline>
        </w:drawing>
      </w:r>
    </w:p>
    <w:p w14:paraId="415FF53E" w14:textId="77777777" w:rsidR="00523EB5" w:rsidRDefault="00523EB5" w:rsidP="00940667">
      <w:pPr>
        <w:pStyle w:val="bodytext"/>
        <w:rPr>
          <w:lang w:val="en"/>
        </w:rPr>
      </w:pPr>
      <w:r>
        <w:rPr>
          <w:lang w:val="en"/>
        </w:rPr>
        <w:lastRenderedPageBreak/>
        <w:t xml:space="preserve">One </w:t>
      </w:r>
      <w:r w:rsidRPr="00DD22AA">
        <w:rPr>
          <w:i/>
          <w:iCs/>
          <w:lang w:val="en"/>
        </w:rPr>
        <w:t>very</w:t>
      </w:r>
      <w:r>
        <w:rPr>
          <w:lang w:val="en"/>
        </w:rPr>
        <w:t xml:space="preserve"> frustrating problem I was having, and this is an Nunit problem and not an X# problem, is that I kept getting this mssage when trying to run my tests:</w:t>
      </w:r>
    </w:p>
    <w:p w14:paraId="02A254A9" w14:textId="47C83288" w:rsidR="00092E26" w:rsidRDefault="00DF1C17" w:rsidP="00940667">
      <w:pPr>
        <w:pStyle w:val="bodytext"/>
      </w:pPr>
      <w:r>
        <w:rPr>
          <w:rFonts w:ascii="Calibri" w:hAnsi="Calibri" w:cs="Calibri"/>
          <w:noProof/>
          <w:sz w:val="22"/>
          <w:szCs w:val="22"/>
          <w:lang w:val="en"/>
        </w:rPr>
        <w:drawing>
          <wp:inline distT="0" distB="0" distL="0" distR="0" wp14:anchorId="66475E5A" wp14:editId="5AFB7F75">
            <wp:extent cx="54864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CADB741" w14:textId="77777777" w:rsidR="004C2D7B" w:rsidRDefault="00523EB5" w:rsidP="00940667">
      <w:pPr>
        <w:pStyle w:val="bodytext"/>
        <w:rPr>
          <w:lang w:val="en"/>
        </w:rPr>
      </w:pPr>
      <w:r>
        <w:rPr>
          <w:lang w:val="en"/>
        </w:rPr>
        <w:t xml:space="preserve">I wasn’t the only person having this issue, and the only reliable solution seemed to be clearing out the Nunit cache at </w:t>
      </w:r>
      <w:r w:rsidR="004C2D7B">
        <w:rPr>
          <w:lang w:val="en"/>
        </w:rPr>
        <w:t xml:space="preserve"> </w:t>
      </w:r>
    </w:p>
    <w:p w14:paraId="6050893E" w14:textId="2C3D74C2" w:rsidR="00077D1D" w:rsidRPr="004C2D7B" w:rsidRDefault="004C2D7B" w:rsidP="00940667">
      <w:pPr>
        <w:pStyle w:val="bodytext"/>
        <w:rPr>
          <w:rFonts w:asciiTheme="minorHAnsi" w:hAnsiTheme="minorHAnsi" w:cstheme="minorHAnsi"/>
          <w:lang w:val="en"/>
        </w:rPr>
      </w:pPr>
      <w:r w:rsidRPr="004C2D7B">
        <w:rPr>
          <w:rFonts w:asciiTheme="minorHAnsi" w:hAnsiTheme="minorHAnsi" w:cstheme="minorHAnsi"/>
          <w:lang w:val="en"/>
        </w:rPr>
        <w:t>%appdata%\..\Local\Temp\VisualStudioTestExplorerExtensions\&lt;nUnitVersion&gt;</w:t>
      </w:r>
    </w:p>
    <w:p w14:paraId="560E6DA6" w14:textId="77777777" w:rsidR="00DF1C17" w:rsidRDefault="00DF1C17" w:rsidP="00DF1C17">
      <w:pPr>
        <w:pStyle w:val="bodytext"/>
        <w:rPr>
          <w:lang w:val="en"/>
        </w:rPr>
      </w:pPr>
    </w:p>
    <w:p w14:paraId="02914B81" w14:textId="77777777" w:rsidR="00DF1C17" w:rsidRDefault="00DF1C17" w:rsidP="00DF1C17">
      <w:pPr>
        <w:pStyle w:val="bodytext"/>
        <w:rPr>
          <w:lang w:val="en"/>
        </w:rPr>
      </w:pPr>
      <w:r>
        <w:rPr>
          <w:lang w:val="en"/>
        </w:rPr>
        <w:t>Where we would have multiple classes defined in a class library in either a VCX or one codefile, each class in X# should be in its own codefile (.prg) and the classlibrary is its own project.</w:t>
      </w:r>
    </w:p>
    <w:p w14:paraId="1B0A514F" w14:textId="77777777" w:rsidR="00DF1C17" w:rsidRDefault="00DF1C17" w:rsidP="00DF1C17">
      <w:pPr>
        <w:pStyle w:val="bodytext"/>
        <w:rPr>
          <w:lang w:val="en"/>
        </w:rPr>
      </w:pPr>
    </w:p>
    <w:p w14:paraId="75DDF514" w14:textId="77777777" w:rsidR="00DF1C17" w:rsidRDefault="00DF1C17" w:rsidP="00DF1C17">
      <w:pPr>
        <w:pStyle w:val="bodytext"/>
        <w:rPr>
          <w:lang w:val="en"/>
        </w:rPr>
      </w:pPr>
    </w:p>
    <w:p w14:paraId="5F0FE5A4" w14:textId="77777777" w:rsidR="00DF1C17" w:rsidRDefault="00DF1C17" w:rsidP="00DF1C17">
      <w:pPr>
        <w:pStyle w:val="bodytext"/>
        <w:rPr>
          <w:lang w:val="en"/>
        </w:rPr>
      </w:pPr>
      <w:r>
        <w:rPr>
          <w:lang w:val="en"/>
        </w:rPr>
        <w:t>Your choices in databases</w:t>
      </w:r>
    </w:p>
    <w:p w14:paraId="7FE9BBA3" w14:textId="77777777" w:rsidR="00DF1C17" w:rsidRDefault="00DF1C17" w:rsidP="00DF1C17">
      <w:pPr>
        <w:pStyle w:val="bodytext"/>
        <w:rPr>
          <w:lang w:val="en"/>
        </w:rPr>
      </w:pPr>
    </w:p>
    <w:p w14:paraId="44D04E1B" w14:textId="77777777" w:rsidR="00DF1C17" w:rsidRDefault="00DF1C17" w:rsidP="00DF1C17">
      <w:pPr>
        <w:pStyle w:val="bodytext"/>
        <w:rPr>
          <w:lang w:val="en"/>
        </w:rPr>
      </w:pPr>
      <w:r>
        <w:rPr>
          <w:lang w:val="en"/>
        </w:rPr>
        <w:t>Frameworks?</w:t>
      </w:r>
    </w:p>
    <w:p w14:paraId="06513F3F" w14:textId="78F6BB35" w:rsidR="00DF1C17" w:rsidRDefault="00DF1C17" w:rsidP="00BD0D6F">
      <w:pPr>
        <w:pStyle w:val="Heading2"/>
        <w:rPr>
          <w:lang w:val="en"/>
        </w:rPr>
      </w:pPr>
      <w:r>
        <w:rPr>
          <w:lang w:val="en"/>
        </w:rPr>
        <w:lastRenderedPageBreak/>
        <w:t>Source Control</w:t>
      </w:r>
    </w:p>
    <w:p w14:paraId="2C78D598" w14:textId="32A6ED14" w:rsidR="00BD0D6F" w:rsidRPr="00BD0D6F" w:rsidRDefault="00BD0D6F" w:rsidP="00BD0D6F">
      <w:pPr>
        <w:pStyle w:val="firstparagraph"/>
        <w:rPr>
          <w:lang w:val="en" w:eastAsia="en-US"/>
        </w:rPr>
      </w:pPr>
      <w:r>
        <w:rPr>
          <w:noProof/>
          <w:lang w:val="en" w:eastAsia="en-US"/>
        </w:rPr>
        <w:drawing>
          <wp:inline distT="0" distB="0" distL="0" distR="0" wp14:anchorId="48E1EF55" wp14:editId="1EA76C45">
            <wp:extent cx="2913954" cy="4330460"/>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38">
                      <a:extLst>
                        <a:ext uri="{28A0092B-C50C-407E-A947-70E740481C1C}">
                          <a14:useLocalDpi xmlns:a14="http://schemas.microsoft.com/office/drawing/2010/main" val="0"/>
                        </a:ext>
                      </a:extLst>
                    </a:blip>
                    <a:stretch>
                      <a:fillRect/>
                    </a:stretch>
                  </pic:blipFill>
                  <pic:spPr>
                    <a:xfrm>
                      <a:off x="0" y="0"/>
                      <a:ext cx="2918027" cy="4336513"/>
                    </a:xfrm>
                    <a:prstGeom prst="rect">
                      <a:avLst/>
                    </a:prstGeom>
                  </pic:spPr>
                </pic:pic>
              </a:graphicData>
            </a:graphic>
          </wp:inline>
        </w:drawing>
      </w:r>
    </w:p>
    <w:p w14:paraId="75F41AC4" w14:textId="77777777" w:rsidR="00DF1C17" w:rsidRDefault="00DF1C17" w:rsidP="00DF1C17">
      <w:pPr>
        <w:pStyle w:val="bodytext"/>
        <w:rPr>
          <w:lang w:val="en"/>
        </w:rPr>
      </w:pPr>
      <w:r>
        <w:rPr>
          <w:lang w:val="en"/>
        </w:rPr>
        <w:t>Thor vs. Nuget</w:t>
      </w:r>
    </w:p>
    <w:p w14:paraId="30B3CAF6" w14:textId="77777777" w:rsidR="00DF1C17" w:rsidRDefault="00DF1C17" w:rsidP="00DF1C17">
      <w:pPr>
        <w:pStyle w:val="bodytext"/>
        <w:rPr>
          <w:lang w:val="en"/>
        </w:rPr>
      </w:pPr>
      <w:r>
        <w:rPr>
          <w:lang w:val="en"/>
        </w:rPr>
        <w:t>Reports</w:t>
      </w:r>
    </w:p>
    <w:p w14:paraId="7C7E1FA6" w14:textId="77777777" w:rsidR="00DF1C17" w:rsidRDefault="00DF1C17" w:rsidP="00DF1C17">
      <w:pPr>
        <w:pStyle w:val="bodytext"/>
        <w:rPr>
          <w:lang w:val="en"/>
        </w:rPr>
      </w:pPr>
      <w:r>
        <w:rPr>
          <w:lang w:val="en"/>
        </w:rPr>
        <w:t>Getting Help</w:t>
      </w:r>
    </w:p>
    <w:p w14:paraId="2BFCAB3B" w14:textId="01E76A47" w:rsidR="002E0502" w:rsidRDefault="00DF1C17" w:rsidP="00940667">
      <w:pPr>
        <w:pStyle w:val="Heading1"/>
      </w:pPr>
      <w:bookmarkStart w:id="6" w:name="_GoBack"/>
      <w:r>
        <w:rPr>
          <w:noProof/>
        </w:rPr>
        <w:lastRenderedPageBreak/>
        <mc:AlternateContent>
          <mc:Choice Requires="wpg">
            <w:drawing>
              <wp:anchor distT="0" distB="0" distL="114300" distR="114300" simplePos="0" relativeHeight="251659264" behindDoc="0" locked="0" layoutInCell="1" allowOverlap="1" wp14:anchorId="4E2097E9" wp14:editId="76C549D5">
                <wp:simplePos x="0" y="0"/>
                <wp:positionH relativeFrom="column">
                  <wp:posOffset>228600</wp:posOffset>
                </wp:positionH>
                <wp:positionV relativeFrom="paragraph">
                  <wp:posOffset>546483</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5CDBBD4A" w14:textId="154AC16A" w:rsidR="00A65A57" w:rsidRPr="000B29E1" w:rsidRDefault="00A65A57" w:rsidP="00AE12F3">
                              <w:pPr>
                                <w:pStyle w:val="Caption"/>
                                <w:rPr>
                                  <w:noProof/>
                                  <w:sz w:val="24"/>
                                  <w:lang w:val="en" w:eastAsia="de-DE"/>
                                </w:rPr>
                              </w:pPr>
                              <w:bookmarkStart w:id="7" w:name="_Ref52024745"/>
                              <w:r>
                                <w:t xml:space="preserve">Figure </w:t>
                              </w:r>
                              <w:r>
                                <w:fldChar w:fldCharType="begin"/>
                              </w:r>
                              <w:r>
                                <w:instrText xml:space="preserve"> SEQ Figure \* ARABIC </w:instrText>
                              </w:r>
                              <w:r>
                                <w:fldChar w:fldCharType="separate"/>
                              </w:r>
                              <w:r>
                                <w:rPr>
                                  <w:noProof/>
                                </w:rPr>
                                <w:t>6</w:t>
                              </w:r>
                              <w:r>
                                <w:fldChar w:fldCharType="end"/>
                              </w:r>
                              <w:bookmarkEnd w:id="7"/>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2097E9" id="Group 12" o:spid="_x0000_s1048" style="position:absolute;margin-left:18pt;margin-top:43.05pt;width:217.15pt;height:199.95pt;z-index:251659264"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40"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CDBBD4A" w14:textId="154AC16A" w:rsidR="00A65A57" w:rsidRPr="000B29E1" w:rsidRDefault="00A65A57" w:rsidP="00AE12F3">
                        <w:pPr>
                          <w:pStyle w:val="Caption"/>
                          <w:rPr>
                            <w:noProof/>
                            <w:sz w:val="24"/>
                            <w:lang w:val="en" w:eastAsia="de-DE"/>
                          </w:rPr>
                        </w:pPr>
                        <w:bookmarkStart w:id="8" w:name="_Ref52024745"/>
                        <w:r>
                          <w:t xml:space="preserve">Figure </w:t>
                        </w:r>
                        <w:r>
                          <w:fldChar w:fldCharType="begin"/>
                        </w:r>
                        <w:r>
                          <w:instrText xml:space="preserve"> SEQ Figure \* ARABIC </w:instrText>
                        </w:r>
                        <w:r>
                          <w:fldChar w:fldCharType="separate"/>
                        </w:r>
                        <w:r>
                          <w:rPr>
                            <w:noProof/>
                          </w:rPr>
                          <w:t>6</w:t>
                        </w:r>
                        <w:r>
                          <w:fldChar w:fldCharType="end"/>
                        </w:r>
                        <w:bookmarkEnd w:id="8"/>
                        <w:r>
                          <w:t>: Add project to existing solution</w:t>
                        </w:r>
                      </w:p>
                    </w:txbxContent>
                  </v:textbox>
                </v:shape>
                <w10:wrap type="square"/>
              </v:group>
            </w:pict>
          </mc:Fallback>
        </mc:AlternateContent>
      </w:r>
      <w:bookmarkEnd w:id="6"/>
      <w:r w:rsidR="002E0502">
        <w:br w:type="page"/>
      </w:r>
      <w:r w:rsidR="00940667">
        <w:lastRenderedPageBreak/>
        <w:t>Conclusion</w:t>
      </w:r>
    </w:p>
    <w:p w14:paraId="4E37B1B1" w14:textId="3F60EA7F" w:rsidR="00940667" w:rsidRDefault="002238AD" w:rsidP="00940667">
      <w:pPr>
        <w:pStyle w:val="firstparagraph"/>
        <w:rPr>
          <w:lang w:eastAsia="en-US"/>
        </w:rPr>
      </w:pPr>
      <w:r>
        <w:rPr>
          <w:lang w:eastAsia="en-US"/>
        </w:rPr>
        <w:t xml:space="preserve">This session barely covers all of the power and awesomeness of Visual Studio and coding in .NET, but </w:t>
      </w:r>
      <w:r w:rsidR="00940667">
        <w:rPr>
          <w:lang w:eastAsia="en-US"/>
        </w:rPr>
        <w:t>I hope this walkthrough of converting a simple FoxPro app to X# has been enlightening. In my limited experience I think X# provides a very nice entré into understanding .NET development. I think it’s important to get that, though X# gives have access to FoxPro-like syntax and concepts that give you an anchor into your development history, you’re not constrained to that – the entire .NET library is available to you. X# is never going to be able to take your existing FoxPro code and just compile it – it will take effort on your part but it’s really not that difficult and it will give you the opportunity to revisit and refactor your code, as well as add robustness through unit tests and integrated version control.</w:t>
      </w:r>
    </w:p>
    <w:p w14:paraId="5AF4CD79" w14:textId="163A0E56" w:rsidR="005757F1" w:rsidRPr="005757F1" w:rsidRDefault="005757F1" w:rsidP="005757F1">
      <w:pPr>
        <w:pStyle w:val="bodytext"/>
        <w:rPr>
          <w:lang w:eastAsia="en-US"/>
        </w:rPr>
      </w:pPr>
      <w:r>
        <w:rPr>
          <w:lang w:eastAsia="en-US"/>
        </w:rPr>
        <w:t xml:space="preserve">The FoxPro compatibility has made </w:t>
      </w:r>
      <w:r w:rsidR="008A3C2D">
        <w:rPr>
          <w:lang w:eastAsia="en-US"/>
        </w:rPr>
        <w:t xml:space="preserve">impressive </w:t>
      </w:r>
      <w:r>
        <w:rPr>
          <w:lang w:eastAsia="en-US"/>
        </w:rPr>
        <w:t>stride</w:t>
      </w:r>
      <w:r w:rsidR="008A3C2D">
        <w:rPr>
          <w:lang w:eastAsia="en-US"/>
        </w:rPr>
        <w:t>s</w:t>
      </w:r>
      <w:r>
        <w:rPr>
          <w:lang w:eastAsia="en-US"/>
        </w:rPr>
        <w:t xml:space="preserve"> since I wrote </w:t>
      </w:r>
      <w:r w:rsidR="008A3C2D">
        <w:rPr>
          <w:lang w:eastAsia="en-US"/>
        </w:rPr>
        <w:t xml:space="preserve">the 2019 </w:t>
      </w:r>
      <w:r>
        <w:rPr>
          <w:lang w:eastAsia="en-US"/>
        </w:rPr>
        <w:t>session</w:t>
      </w:r>
      <w:r w:rsidR="008A3C2D">
        <w:rPr>
          <w:lang w:eastAsia="en-US"/>
        </w:rPr>
        <w:t xml:space="preserve">. X# is open source, but the focus of the core of developers will be the wishlist of members of Friends of X#. If you’d like to see continued </w:t>
      </w:r>
      <w:r w:rsidR="002238AD">
        <w:rPr>
          <w:lang w:eastAsia="en-US"/>
        </w:rPr>
        <w:t>development,</w:t>
      </w:r>
      <w:r w:rsidR="008A3C2D">
        <w:rPr>
          <w:lang w:eastAsia="en-US"/>
        </w:rPr>
        <w:t xml:space="preserve"> </w:t>
      </w:r>
      <w:r w:rsidR="002E06D3">
        <w:rPr>
          <w:lang w:eastAsia="en-US"/>
        </w:rPr>
        <w:t>you may 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41" w:history="1">
        <w:r w:rsidRPr="002E0502">
          <w:rPr>
            <w:rStyle w:val="Hyperlink"/>
          </w:rPr>
          <w:t>Smashicons</w:t>
        </w:r>
      </w:hyperlink>
      <w:r>
        <w:t xml:space="preserve"> </w:t>
      </w:r>
      <w:r w:rsidRPr="002E0502">
        <w:t xml:space="preserve">from </w:t>
      </w:r>
      <w:hyperlink r:id="rId42"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B368D7" w:rsidP="00F34C31">
      <w:pPr>
        <w:overflowPunct/>
        <w:autoSpaceDE/>
        <w:autoSpaceDN/>
        <w:adjustRightInd/>
        <w:spacing w:after="0"/>
        <w:textAlignment w:val="auto"/>
      </w:pPr>
      <w:hyperlink r:id="rId43" w:history="1">
        <w:r w:rsidRPr="003408C1">
          <w:rPr>
            <w:rStyle w:val="Hyperlink"/>
          </w:rPr>
          <w:t>https://docs.microsoft.com/en-us/windows/apps/desktop/visual-studio-templates</w:t>
        </w:r>
      </w:hyperlink>
    </w:p>
    <w:p w14:paraId="75DE79A2" w14:textId="3610F469" w:rsidR="00393126" w:rsidRDefault="00D74D44" w:rsidP="00F34C31">
      <w:pPr>
        <w:overflowPunct/>
        <w:autoSpaceDE/>
        <w:autoSpaceDN/>
        <w:adjustRightInd/>
        <w:spacing w:after="0"/>
        <w:textAlignment w:val="auto"/>
      </w:pPr>
      <w:hyperlink r:id="rId44" w:history="1">
        <w:r w:rsidRPr="003408C1">
          <w:rPr>
            <w:rStyle w:val="Hyperlink"/>
          </w:rPr>
          <w:t>https://fox.wikis.com/wc.dll?Wiki~GUIDGenerationCode~VB</w:t>
        </w:r>
      </w:hyperlink>
    </w:p>
    <w:p w14:paraId="2CE6BE72" w14:textId="6C22BFDD" w:rsidR="00D74D44" w:rsidRDefault="00F05728" w:rsidP="00F34C31">
      <w:pPr>
        <w:overflowPunct/>
        <w:autoSpaceDE/>
        <w:autoSpaceDN/>
        <w:adjustRightInd/>
        <w:spacing w:after="0"/>
        <w:textAlignment w:val="auto"/>
      </w:pPr>
      <w:hyperlink r:id="rId45" w:history="1">
        <w:r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B368D7" w:rsidP="00F34C31">
      <w:pPr>
        <w:overflowPunct/>
        <w:autoSpaceDE/>
        <w:autoSpaceDN/>
        <w:adjustRightInd/>
        <w:spacing w:after="0"/>
        <w:textAlignment w:val="auto"/>
      </w:pPr>
      <w:hyperlink r:id="rId46" w:history="1">
        <w:r w:rsidRPr="003408C1">
          <w:rPr>
            <w:rStyle w:val="Hyperlink"/>
          </w:rPr>
          <w:t>https://www.xsharp.info/itm-help/foxpro-compatibility-list</w:t>
        </w:r>
      </w:hyperlink>
    </w:p>
    <w:p w14:paraId="550DD84D" w14:textId="77777777" w:rsidR="00B368D7" w:rsidRDefault="00B368D7"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47" w:history="1">
        <w:r w:rsidRPr="003408C1">
          <w:rPr>
            <w:rStyle w:val="Hyperlink"/>
          </w:rPr>
          <w:t>https://support.west-wind.com/Thread5U70W2EQW.wwt</w:t>
        </w:r>
      </w:hyperlink>
    </w:p>
    <w:p w14:paraId="71BC3274" w14:textId="7F4F457D" w:rsidR="00B368D7" w:rsidRPr="00092E26" w:rsidRDefault="00B368D7" w:rsidP="00F34C31">
      <w:pPr>
        <w:overflowPunct/>
        <w:autoSpaceDE/>
        <w:autoSpaceDN/>
        <w:adjustRightInd/>
        <w:spacing w:after="0"/>
        <w:textAlignment w:val="auto"/>
      </w:pPr>
    </w:p>
    <w:sectPr w:rsidR="00B368D7" w:rsidRPr="00092E26"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36FA6" w14:textId="77777777" w:rsidR="007068C4" w:rsidRDefault="007068C4">
      <w:r>
        <w:separator/>
      </w:r>
    </w:p>
  </w:endnote>
  <w:endnote w:type="continuationSeparator" w:id="0">
    <w:p w14:paraId="4B203D99" w14:textId="77777777" w:rsidR="007068C4" w:rsidRDefault="00706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A65A57" w:rsidRDefault="00A65A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A65A57" w:rsidRDefault="00A65A57"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A65A57" w:rsidRDefault="00A65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C4836" w14:textId="77777777" w:rsidR="007068C4" w:rsidRDefault="007068C4">
      <w:r>
        <w:separator/>
      </w:r>
    </w:p>
  </w:footnote>
  <w:footnote w:type="continuationSeparator" w:id="0">
    <w:p w14:paraId="12BAD902" w14:textId="77777777" w:rsidR="007068C4" w:rsidRDefault="00706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A65A57" w:rsidRDefault="00A65A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A65A57" w:rsidRDefault="00A65A57" w:rsidP="00307759">
        <w:pPr>
          <w:pStyle w:val="Header"/>
          <w:pBdr>
            <w:bottom w:val="single" w:sz="4" w:space="1" w:color="auto"/>
          </w:pBdr>
        </w:pPr>
        <w:r>
          <w:t>X# from Scratch</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A65A57" w:rsidRDefault="00A65A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5" type="#_x0000_t75" style="width:14.95pt;height:13.6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11F98"/>
    <w:rsid w:val="00025F53"/>
    <w:rsid w:val="0002744E"/>
    <w:rsid w:val="000327A7"/>
    <w:rsid w:val="00041DB1"/>
    <w:rsid w:val="00046601"/>
    <w:rsid w:val="0007437D"/>
    <w:rsid w:val="00077D1D"/>
    <w:rsid w:val="00092E26"/>
    <w:rsid w:val="000A74B1"/>
    <w:rsid w:val="000B55C1"/>
    <w:rsid w:val="000B6035"/>
    <w:rsid w:val="000F3F9D"/>
    <w:rsid w:val="00102842"/>
    <w:rsid w:val="00104D51"/>
    <w:rsid w:val="00120533"/>
    <w:rsid w:val="0012533E"/>
    <w:rsid w:val="00126419"/>
    <w:rsid w:val="00127EE8"/>
    <w:rsid w:val="00132D4D"/>
    <w:rsid w:val="00140CAE"/>
    <w:rsid w:val="001415FB"/>
    <w:rsid w:val="001461DC"/>
    <w:rsid w:val="00153C23"/>
    <w:rsid w:val="00161BE9"/>
    <w:rsid w:val="001935C9"/>
    <w:rsid w:val="001A6CF1"/>
    <w:rsid w:val="001D17A0"/>
    <w:rsid w:val="001D7A78"/>
    <w:rsid w:val="001E69D1"/>
    <w:rsid w:val="001F4B55"/>
    <w:rsid w:val="001F5D81"/>
    <w:rsid w:val="001F6C04"/>
    <w:rsid w:val="00211DD1"/>
    <w:rsid w:val="002138A9"/>
    <w:rsid w:val="0022290C"/>
    <w:rsid w:val="002238AD"/>
    <w:rsid w:val="00224C70"/>
    <w:rsid w:val="00235006"/>
    <w:rsid w:val="00266102"/>
    <w:rsid w:val="00280063"/>
    <w:rsid w:val="002870E4"/>
    <w:rsid w:val="002B0B95"/>
    <w:rsid w:val="002D2D76"/>
    <w:rsid w:val="002D3101"/>
    <w:rsid w:val="002E0502"/>
    <w:rsid w:val="002E06D3"/>
    <w:rsid w:val="003011B4"/>
    <w:rsid w:val="00307759"/>
    <w:rsid w:val="00313806"/>
    <w:rsid w:val="00327210"/>
    <w:rsid w:val="0033285B"/>
    <w:rsid w:val="00342A9A"/>
    <w:rsid w:val="003771A5"/>
    <w:rsid w:val="00393126"/>
    <w:rsid w:val="003A5755"/>
    <w:rsid w:val="003D73E4"/>
    <w:rsid w:val="004244FE"/>
    <w:rsid w:val="0044471C"/>
    <w:rsid w:val="004527BA"/>
    <w:rsid w:val="00465EC5"/>
    <w:rsid w:val="004728C6"/>
    <w:rsid w:val="004728D5"/>
    <w:rsid w:val="00472AD9"/>
    <w:rsid w:val="004A20FE"/>
    <w:rsid w:val="004A6176"/>
    <w:rsid w:val="004B46D4"/>
    <w:rsid w:val="004B6C25"/>
    <w:rsid w:val="004C2D7B"/>
    <w:rsid w:val="005037C3"/>
    <w:rsid w:val="00511A8E"/>
    <w:rsid w:val="00523EB5"/>
    <w:rsid w:val="005305DD"/>
    <w:rsid w:val="00530A42"/>
    <w:rsid w:val="00542486"/>
    <w:rsid w:val="005757F1"/>
    <w:rsid w:val="005876E8"/>
    <w:rsid w:val="00593572"/>
    <w:rsid w:val="005A4B44"/>
    <w:rsid w:val="005C5EB1"/>
    <w:rsid w:val="005D11C0"/>
    <w:rsid w:val="005E4244"/>
    <w:rsid w:val="0060629C"/>
    <w:rsid w:val="00633F73"/>
    <w:rsid w:val="00640799"/>
    <w:rsid w:val="00666F39"/>
    <w:rsid w:val="006A4BBE"/>
    <w:rsid w:val="006B356C"/>
    <w:rsid w:val="006C144E"/>
    <w:rsid w:val="006C70A7"/>
    <w:rsid w:val="006D41BC"/>
    <w:rsid w:val="006D4C1E"/>
    <w:rsid w:val="006F2D34"/>
    <w:rsid w:val="007068C4"/>
    <w:rsid w:val="00714DA6"/>
    <w:rsid w:val="0079629D"/>
    <w:rsid w:val="00797851"/>
    <w:rsid w:val="007A61A5"/>
    <w:rsid w:val="00805BCC"/>
    <w:rsid w:val="00814F96"/>
    <w:rsid w:val="008248BF"/>
    <w:rsid w:val="008312DF"/>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40667"/>
    <w:rsid w:val="00973905"/>
    <w:rsid w:val="00975D4E"/>
    <w:rsid w:val="009A220A"/>
    <w:rsid w:val="009B4C61"/>
    <w:rsid w:val="009C37C7"/>
    <w:rsid w:val="009D0F07"/>
    <w:rsid w:val="009D7B7E"/>
    <w:rsid w:val="009F5792"/>
    <w:rsid w:val="00A017B4"/>
    <w:rsid w:val="00A03873"/>
    <w:rsid w:val="00A05168"/>
    <w:rsid w:val="00A1467E"/>
    <w:rsid w:val="00A1701C"/>
    <w:rsid w:val="00A26946"/>
    <w:rsid w:val="00A30000"/>
    <w:rsid w:val="00A31022"/>
    <w:rsid w:val="00A31E41"/>
    <w:rsid w:val="00A43300"/>
    <w:rsid w:val="00A65A57"/>
    <w:rsid w:val="00A67758"/>
    <w:rsid w:val="00A755A6"/>
    <w:rsid w:val="00A84E69"/>
    <w:rsid w:val="00A90747"/>
    <w:rsid w:val="00AC3187"/>
    <w:rsid w:val="00AE12F3"/>
    <w:rsid w:val="00B27825"/>
    <w:rsid w:val="00B368D7"/>
    <w:rsid w:val="00B6323D"/>
    <w:rsid w:val="00B70E90"/>
    <w:rsid w:val="00B82FD7"/>
    <w:rsid w:val="00B91A17"/>
    <w:rsid w:val="00BA4527"/>
    <w:rsid w:val="00BA6725"/>
    <w:rsid w:val="00BB5CCC"/>
    <w:rsid w:val="00BC7994"/>
    <w:rsid w:val="00BD0D6F"/>
    <w:rsid w:val="00BD6E8C"/>
    <w:rsid w:val="00BE6B64"/>
    <w:rsid w:val="00C27837"/>
    <w:rsid w:val="00C743C2"/>
    <w:rsid w:val="00C7699C"/>
    <w:rsid w:val="00CB0B2D"/>
    <w:rsid w:val="00CD1459"/>
    <w:rsid w:val="00CD7192"/>
    <w:rsid w:val="00CE7C74"/>
    <w:rsid w:val="00D022D3"/>
    <w:rsid w:val="00D02703"/>
    <w:rsid w:val="00D10AE9"/>
    <w:rsid w:val="00D5540A"/>
    <w:rsid w:val="00D56EEA"/>
    <w:rsid w:val="00D74D44"/>
    <w:rsid w:val="00D83257"/>
    <w:rsid w:val="00D93099"/>
    <w:rsid w:val="00D9705E"/>
    <w:rsid w:val="00DA7492"/>
    <w:rsid w:val="00DD22AA"/>
    <w:rsid w:val="00DF1C17"/>
    <w:rsid w:val="00DF722B"/>
    <w:rsid w:val="00E05D08"/>
    <w:rsid w:val="00E13AD8"/>
    <w:rsid w:val="00E543FE"/>
    <w:rsid w:val="00E54DFD"/>
    <w:rsid w:val="00E61F36"/>
    <w:rsid w:val="00E674E8"/>
    <w:rsid w:val="00E72BA8"/>
    <w:rsid w:val="00E91AFC"/>
    <w:rsid w:val="00E972CE"/>
    <w:rsid w:val="00E97DFE"/>
    <w:rsid w:val="00EA4C80"/>
    <w:rsid w:val="00ED0FB2"/>
    <w:rsid w:val="00EE2F8D"/>
    <w:rsid w:val="00EF08D8"/>
    <w:rsid w:val="00F05728"/>
    <w:rsid w:val="00F22515"/>
    <w:rsid w:val="00F23EF2"/>
    <w:rsid w:val="00F34C31"/>
    <w:rsid w:val="00F402ED"/>
    <w:rsid w:val="00F54F6F"/>
    <w:rsid w:val="00F97C54"/>
    <w:rsid w:val="00FA0F85"/>
    <w:rsid w:val="00FA7D8D"/>
    <w:rsid w:val="00FB72D7"/>
    <w:rsid w:val="00FC546B"/>
    <w:rsid w:val="00FD7E3B"/>
    <w:rsid w:val="00FE49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rsid w:val="00BB5CCC"/>
    <w:pPr>
      <w:spacing w:before="240" w:after="60"/>
      <w:outlineLvl w:val="5"/>
    </w:pPr>
    <w:rPr>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A65A57"/>
    <w:rPr>
      <w:rFonts w:ascii="Cambria" w:hAnsi="Cambria"/>
      <w:bCs/>
      <w:sz w:val="24"/>
      <w:szCs w:val="24"/>
      <w:lang w:val="en-US" w:eastAsia="de-DE" w:bidi="ar-SA"/>
    </w:rPr>
  </w:style>
  <w:style w:type="paragraph" w:customStyle="1" w:styleId="bodytext">
    <w:name w:val="_body text"/>
    <w:basedOn w:val="body"/>
    <w:link w:val="bodytextChar"/>
    <w:autoRedefine/>
    <w:qFormat/>
    <w:rsid w:val="00A65A57"/>
    <w:pPr>
      <w:spacing w:after="240"/>
      <w:jc w:val="both"/>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hyperlink" Target="https://www.flaticon.com/authors/smashicons" TargetMode="External"/><Relationship Id="rId47" Type="http://schemas.openxmlformats.org/officeDocument/2006/relationships/hyperlink" Target="https://support.west-wind.com/Thread5U70W2EQW.wwt"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eader" Target="header1.xm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hyperlink" Target="https://www.xsharp.info/itm-help/foxpro-compatibility-lis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41" Type="http://schemas.openxmlformats.org/officeDocument/2006/relationships/hyperlink" Target="https://www.flaticon.com/authors/smashic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eselje/XToDo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docs.microsoft.com/en-us/dotnet/csharp/programming-guide/classes-and-structs/fields"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eselje/FoxToDos" TargetMode="External"/><Relationship Id="rId44" Type="http://schemas.openxmlformats.org/officeDocument/2006/relationships/hyperlink" Target="https://fox.wikis.com/wc.dll?Wiki~GUIDGenerationCode~VB" TargetMode="Externa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18.png"/><Relationship Id="rId43" Type="http://schemas.openxmlformats.org/officeDocument/2006/relationships/hyperlink" Target="https://docs.microsoft.com/en-us/windows/apps/desktop/visual-studio-templates" TargetMode="External"/><Relationship Id="rId48"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C142A"/>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6E8EBC-6868-4DC4-B4EA-57B7F7949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2254</TotalTime>
  <Pages>1</Pages>
  <Words>3753</Words>
  <Characters>21395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25098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42</cp:revision>
  <cp:lastPrinted>2012-05-10T18:18:00Z</cp:lastPrinted>
  <dcterms:created xsi:type="dcterms:W3CDTF">2020-09-19T15:11:00Z</dcterms:created>
  <dcterms:modified xsi:type="dcterms:W3CDTF">2020-09-28T21:03:00Z</dcterms:modified>
  <cp:category>Geek Gatherings 2019</cp:category>
</cp:coreProperties>
</file>