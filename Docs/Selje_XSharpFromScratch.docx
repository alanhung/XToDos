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43904" behindDoc="0" locked="0" layoutInCell="1" allowOverlap="1" wp14:anchorId="28968FF8" wp14:editId="1D42581A">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create classes, forms, and reports 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940667">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940667">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940667">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940667">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940667">
      <w:pPr>
        <w:pStyle w:val="bodytext"/>
        <w:rPr>
          <w:lang w:val="en"/>
        </w:rPr>
      </w:pPr>
      <w:r>
        <w:rPr>
          <w:noProof/>
          <w:lang w:val="en"/>
        </w:rPr>
        <mc:AlternateContent>
          <mc:Choice Requires="wpg">
            <w:drawing>
              <wp:anchor distT="0" distB="0" distL="114300" distR="114300" simplePos="0" relativeHeight="251648000" behindDoc="0" locked="0" layoutInCell="1" allowOverlap="1" wp14:anchorId="53CACE03" wp14:editId="153AA6F4">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01D37E22" w:rsidR="007522D6" w:rsidRPr="00B6525D" w:rsidRDefault="007522D6" w:rsidP="000F3F9D">
                              <w:pPr>
                                <w:pStyle w:val="Caption"/>
                                <w:rPr>
                                  <w:noProof/>
                                  <w:sz w:val="24"/>
                                </w:rPr>
                              </w:pPr>
                              <w:bookmarkStart w:id="0" w:name="_Ref52208734"/>
                              <w:bookmarkStart w:id="1" w:name="_Ref52208739"/>
                              <w:r>
                                <w:t xml:space="preserve">Figure </w:t>
                              </w:r>
                              <w:r>
                                <w:fldChar w:fldCharType="begin"/>
                              </w:r>
                              <w:r>
                                <w:instrText xml:space="preserve"> SEQ Figure \* ARABIC </w:instrText>
                              </w:r>
                              <w:r>
                                <w:fldChar w:fldCharType="separate"/>
                              </w:r>
                              <w:r w:rsidR="006D0C1E">
                                <w:rPr>
                                  <w:noProof/>
                                </w:rPr>
                                <w:t>1</w:t>
                              </w:r>
                              <w:r>
                                <w:fldChar w:fldCharType="end"/>
                              </w:r>
                              <w:bookmarkEnd w:id="1"/>
                              <w:r>
                                <w:t>: FoxToDos</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left:0;text-align:left;margin-left:297.75pt;margin-top:40.85pt;width:164.45pt;height:254.7pt;z-index:251648000"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01D37E22" w:rsidR="007522D6" w:rsidRPr="00B6525D" w:rsidRDefault="007522D6" w:rsidP="000F3F9D">
                        <w:pPr>
                          <w:pStyle w:val="Caption"/>
                          <w:rPr>
                            <w:noProof/>
                            <w:sz w:val="24"/>
                          </w:rPr>
                        </w:pPr>
                        <w:bookmarkStart w:id="2" w:name="_Ref52208734"/>
                        <w:bookmarkStart w:id="3" w:name="_Ref52208739"/>
                        <w:r>
                          <w:t xml:space="preserve">Figure </w:t>
                        </w:r>
                        <w:r>
                          <w:fldChar w:fldCharType="begin"/>
                        </w:r>
                        <w:r>
                          <w:instrText xml:space="preserve"> SEQ Figure \* ARABIC </w:instrText>
                        </w:r>
                        <w:r>
                          <w:fldChar w:fldCharType="separate"/>
                        </w:r>
                        <w:r w:rsidR="006D0C1E">
                          <w:rPr>
                            <w:noProof/>
                          </w:rPr>
                          <w:t>1</w:t>
                        </w:r>
                        <w:r>
                          <w:fldChar w:fldCharType="end"/>
                        </w:r>
                        <w:bookmarkEnd w:id="3"/>
                        <w:r>
                          <w:t>: FoxToDos</w:t>
                        </w:r>
                        <w:bookmarkEnd w:id="2"/>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940667">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940667">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940667">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940667">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940667">
      <w:pPr>
        <w:pStyle w:val="bulletfirst"/>
        <w:rPr>
          <w:lang w:val="en"/>
        </w:rPr>
      </w:pPr>
      <w:r>
        <w:rPr>
          <w:noProof/>
          <w:lang w:val="en"/>
        </w:rPr>
        <mc:AlternateContent>
          <mc:Choice Requires="wpg">
            <w:drawing>
              <wp:anchor distT="0" distB="0" distL="114300" distR="114300" simplePos="0" relativeHeight="251652096" behindDoc="0" locked="0" layoutInCell="1" allowOverlap="1" wp14:anchorId="3B43514E" wp14:editId="06239963">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018894B6"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6D0C1E">
                                <w:rPr>
                                  <w:noProof/>
                                </w:rPr>
                                <w:t>2</w:t>
                              </w:r>
                              <w: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52096;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018894B6" w:rsidR="007522D6" w:rsidRPr="00BF59E0" w:rsidRDefault="007522D6" w:rsidP="00A67758">
                        <w:pPr>
                          <w:pStyle w:val="Caption"/>
                          <w:rPr>
                            <w:sz w:val="24"/>
                            <w:lang w:val="en" w:eastAsia="de-DE"/>
                          </w:rPr>
                        </w:pPr>
                        <w:r>
                          <w:t xml:space="preserve">Figure </w:t>
                        </w:r>
                        <w:r>
                          <w:fldChar w:fldCharType="begin"/>
                        </w:r>
                        <w:r>
                          <w:instrText xml:space="preserve"> SEQ Figure \* ARABIC </w:instrText>
                        </w:r>
                        <w:r>
                          <w:fldChar w:fldCharType="separate"/>
                        </w:r>
                        <w:r w:rsidR="006D0C1E">
                          <w:rPr>
                            <w:noProof/>
                          </w:rPr>
                          <w:t>2</w:t>
                        </w:r>
                        <w: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940667">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940667">
      <w:pPr>
        <w:pStyle w:val="bullet"/>
        <w:rPr>
          <w:lang w:val="en"/>
        </w:rPr>
      </w:pPr>
      <w:r>
        <w:rPr>
          <w:lang w:val="en"/>
        </w:rPr>
        <w:t xml:space="preserve">ToDos.frx, a simple, wizard-generated report for those that like their tasks on paper.  </w:t>
      </w:r>
    </w:p>
    <w:p w14:paraId="674A57CF" w14:textId="70C51E62" w:rsidR="00A67758" w:rsidRDefault="00A67758" w:rsidP="00940667">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940667">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940667">
      <w:pPr>
        <w:pStyle w:val="bulletlast"/>
      </w:pPr>
      <w:r>
        <w:t xml:space="preserve">ToDoMain.prg.  A simple startup program that gets us going. </w:t>
      </w:r>
    </w:p>
    <w:p w14:paraId="0431BF66" w14:textId="77777777" w:rsidR="00A67758" w:rsidRDefault="00A67758" w:rsidP="00940667">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940667">
      <w:pPr>
        <w:pStyle w:val="firstparagraph"/>
        <w:rPr>
          <w:lang w:val="en"/>
        </w:rPr>
      </w:pPr>
      <w:r>
        <w:rPr>
          <w:lang w:val="en"/>
        </w:rPr>
        <w:t>The steps we’re going to follow to convert this Visual FoxPro application to X# is:</w:t>
      </w:r>
    </w:p>
    <w:p w14:paraId="0E4B29BD" w14:textId="1EFADDFB" w:rsidR="00FD7E3B" w:rsidRDefault="00FD7E3B" w:rsidP="00940667">
      <w:pPr>
        <w:pStyle w:val="bodytext"/>
        <w:numPr>
          <w:ilvl w:val="0"/>
          <w:numId w:val="22"/>
        </w:numPr>
        <w:rPr>
          <w:lang w:val="en"/>
        </w:rPr>
      </w:pPr>
      <w:r>
        <w:rPr>
          <w:lang w:val="en"/>
        </w:rPr>
        <w:t>Create a new project in Visual Studio</w:t>
      </w:r>
    </w:p>
    <w:p w14:paraId="1922B277" w14:textId="41AA4ED6" w:rsidR="00FD7E3B" w:rsidRDefault="003D73E4" w:rsidP="00940667">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940667">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940667">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940667">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940667">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940667">
      <w:pPr>
        <w:pStyle w:val="bodytext"/>
        <w:rPr>
          <w:lang w:val="en"/>
        </w:rPr>
      </w:pPr>
      <w:r>
        <w:rPr>
          <w:lang w:val="en"/>
        </w:rPr>
        <w:t>For developing in X#, you have three choices:</w:t>
      </w:r>
    </w:p>
    <w:p w14:paraId="088B98BB" w14:textId="371CC431" w:rsidR="008921E8" w:rsidRDefault="008921E8" w:rsidP="00940667">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940667">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940667">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940667">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17FE3991" w:rsidR="00BD6E8C" w:rsidRDefault="00E72BA8" w:rsidP="00940667">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can be 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940667">
      <w:pPr>
        <w:pStyle w:val="firstparagraph"/>
        <w:rPr>
          <w:lang w:val="en"/>
        </w:rPr>
      </w:pPr>
      <w:r>
        <w:rPr>
          <w:lang w:val="en"/>
        </w:rPr>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w:t>
      </w:r>
      <w:r w:rsidR="00AE12F3">
        <w:rPr>
          <w:lang w:val="en"/>
        </w:rPr>
        <w:lastRenderedPageBreak/>
        <w:t xml:space="preserve">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14716E14" w:rsidR="00F54F6F" w:rsidRPr="00F54F6F" w:rsidRDefault="00F54F6F" w:rsidP="00940667">
      <w:pPr>
        <w:pStyle w:val="bodytext"/>
        <w:rPr>
          <w:lang w:val="en"/>
        </w:rPr>
      </w:pPr>
      <w:r>
        <w:rPr>
          <w:lang w:val="en"/>
        </w:rPr>
        <w:t xml:space="preserve">Because we’ve installed X# already (an exercise left to the reader, but it’s a straightforward download and install from http://www.xsharp.info), we have XSharp Templates available to us. </w:t>
      </w:r>
    </w:p>
    <w:p w14:paraId="39F79884" w14:textId="50E83EA7" w:rsidR="00AE12F3" w:rsidRDefault="00AE12F3" w:rsidP="00940667">
      <w:pPr>
        <w:pStyle w:val="bodytext"/>
      </w:pPr>
      <w:r>
        <w:rPr>
          <w:noProof/>
        </w:rPr>
        <mc:AlternateContent>
          <mc:Choice Requires="wpg">
            <w:drawing>
              <wp:anchor distT="0" distB="0" distL="114300" distR="114300" simplePos="0" relativeHeight="251660288" behindDoc="0" locked="0" layoutInCell="1" allowOverlap="1" wp14:anchorId="78B85AAA" wp14:editId="1EC02E07">
                <wp:simplePos x="0" y="0"/>
                <wp:positionH relativeFrom="column">
                  <wp:posOffset>0</wp:posOffset>
                </wp:positionH>
                <wp:positionV relativeFrom="paragraph">
                  <wp:posOffset>0</wp:posOffset>
                </wp:positionV>
                <wp:extent cx="5943600" cy="5558790"/>
                <wp:effectExtent l="0" t="0" r="0" b="3810"/>
                <wp:wrapSquare wrapText="bothSides"/>
                <wp:docPr id="14" name="Group 14"/>
                <wp:cNvGraphicFramePr/>
                <a:graphic xmlns:a="http://schemas.openxmlformats.org/drawingml/2006/main">
                  <a:graphicData uri="http://schemas.microsoft.com/office/word/2010/wordprocessingGroup">
                    <wpg:wgp>
                      <wpg:cNvGrpSpPr/>
                      <wpg:grpSpPr>
                        <a:xfrm>
                          <a:off x="0" y="0"/>
                          <a:ext cx="5943600" cy="555879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79A54941" w:rsidR="007522D6" w:rsidRPr="00234A28" w:rsidRDefault="007522D6"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sidR="006D0C1E">
                                <w:rPr>
                                  <w:noProof/>
                                </w:rPr>
                                <w:t>3</w:t>
                              </w:r>
                              <w: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85AAA" id="Group 14" o:spid="_x0000_s1032" style="position:absolute;left:0;text-align:left;margin-left:0;margin-top:0;width:468pt;height:437.7pt;z-index:251660288"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nqZzsQcD&#10;i8fZA+gs1f/ps2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20CA848" w14:textId="79A54941" w:rsidR="007522D6" w:rsidRPr="00234A28" w:rsidRDefault="007522D6"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sidR="006D0C1E">
                          <w:rPr>
                            <w:noProof/>
                          </w:rPr>
                          <w:t>3</w:t>
                        </w:r>
                        <w:r>
                          <w:fldChar w:fldCharType="end"/>
                        </w:r>
                        <w:bookmarkEnd w:id="5"/>
                        <w:r>
                          <w:t>: New Project dialog, with interesting Project Templates noted</w:t>
                        </w:r>
                      </w:p>
                    </w:txbxContent>
                  </v:textbox>
                </v:shape>
                <w10:wrap type="square"/>
              </v:group>
            </w:pict>
          </mc:Fallback>
        </mc:AlternateContent>
      </w: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940667">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this </w:t>
      </w:r>
      <w:r>
        <w:rPr>
          <w:lang w:val="en"/>
        </w:rPr>
        <w:lastRenderedPageBreak/>
        <w:t>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940667">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73600" behindDoc="1" locked="0" layoutInCell="1" allowOverlap="1" wp14:anchorId="4EF383B3" wp14:editId="4DB28BD3">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6CDA6742" w:rsidR="007522D6" w:rsidRPr="00472DBD" w:rsidRDefault="007522D6"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sidR="006D0C1E">
                                <w:rPr>
                                  <w:noProof/>
                                </w:rPr>
                                <w:t>4</w:t>
                              </w:r>
                              <w: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left:0;text-align:left;margin-left:173.25pt;margin-top:39.2pt;width:285.85pt;height:550.95pt;z-index:-251642880"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6CDA6742" w:rsidR="007522D6" w:rsidRPr="00472DBD" w:rsidRDefault="007522D6"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sidR="006D0C1E">
                          <w:rPr>
                            <w:noProof/>
                          </w:rPr>
                          <w:t>4</w:t>
                        </w:r>
                        <w: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940667">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940667">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940667">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940667">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940667">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50881B6F" w:rsidR="00511A8E" w:rsidRDefault="00B70E90" w:rsidP="00940667">
      <w:pPr>
        <w:pStyle w:val="bodytext"/>
        <w:rPr>
          <w:lang w:val="en"/>
        </w:rPr>
      </w:pPr>
      <w:r>
        <w:rPr>
          <w:noProof/>
          <w:lang w:val="en"/>
        </w:rPr>
        <w:lastRenderedPageBreak/>
        <mc:AlternateContent>
          <mc:Choice Requires="wpg">
            <w:drawing>
              <wp:anchor distT="0" distB="0" distL="114300" distR="114300" simplePos="0" relativeHeight="251677696" behindDoc="0" locked="0" layoutInCell="1" allowOverlap="1" wp14:anchorId="16662927" wp14:editId="55AAE9D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02417554" w:rsidR="007522D6" w:rsidRPr="00CE6626" w:rsidRDefault="007522D6"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sidR="006D0C1E">
                                <w:rPr>
                                  <w:noProof/>
                                </w:rPr>
                                <w:t>5</w:t>
                              </w:r>
                              <w: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left:0;text-align:left;margin-left:0;margin-top:0;width:192pt;height:155.25pt;z-index:251677696;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02417554" w:rsidR="007522D6" w:rsidRPr="00CE6626" w:rsidRDefault="007522D6"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sidR="006D0C1E">
                          <w:rPr>
                            <w:noProof/>
                          </w:rPr>
                          <w:t>5</w:t>
                        </w:r>
                        <w: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305BFD3E" w14:textId="285E10DC" w:rsidR="00DD1D4D" w:rsidRPr="00DD1D4D" w:rsidRDefault="00DD1D4D" w:rsidP="00940667">
      <w:pPr>
        <w:pStyle w:val="bodytext"/>
        <w:rPr>
          <w:color w:val="0000FF" w:themeColor="hyperlink"/>
          <w:u w:val="single"/>
          <w:lang w:val="en"/>
        </w:rPr>
      </w:pPr>
      <w:r>
        <w:rPr>
          <w:lang w:val="en"/>
        </w:rPr>
        <w:t xml:space="preserve">The code for the classes we’re going to migrate is in Appendix A,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940667">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940667">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940667">
      <w:pPr>
        <w:pStyle w:val="bulletlast"/>
      </w:pPr>
      <w:r w:rsidRPr="00A017B4">
        <w:t xml:space="preserve">ToDos, which </w:t>
      </w:r>
      <w:r w:rsidR="00DD1D4D">
        <w:t xml:space="preserve">manages </w:t>
      </w:r>
      <w:r w:rsidRPr="00A017B4">
        <w:t>a collection of the ToDo objects</w:t>
      </w:r>
    </w:p>
    <w:p w14:paraId="091128D9" w14:textId="4D5BD297" w:rsidR="00A017B4" w:rsidRDefault="00D74D44" w:rsidP="00940667">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D1D4D">
        <w:rPr>
          <w:lang w:val="en"/>
        </w:rPr>
        <w:t>.NET</w:t>
      </w:r>
      <w:r w:rsidR="00A017B4">
        <w:rPr>
          <w:lang w:val="en"/>
        </w:rPr>
        <w:t>, which doesn’t have any 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33285B">
        <w:rPr>
          <w:lang w:val="en"/>
        </w:rPr>
        <w:t>workarounds</w:t>
      </w:r>
      <w:r w:rsidR="00472AD9">
        <w:rPr>
          <w:lang w:val="en"/>
        </w:rPr>
        <w:t xml:space="preserve"> we</w:t>
      </w:r>
      <w:r w:rsidR="0033285B">
        <w:rPr>
          <w:lang w:val="en"/>
        </w:rPr>
        <w:t xml:space="preserve"> </w:t>
      </w:r>
      <w:r w:rsidR="00472AD9">
        <w:rPr>
          <w:lang w:val="en"/>
        </w:rPr>
        <w:t>had to implement in VFP to serialize our binaries.</w:t>
      </w:r>
    </w:p>
    <w:p w14:paraId="66439364" w14:textId="68B0054E" w:rsidR="0033285B" w:rsidRDefault="00A017B4" w:rsidP="00DD1D4D">
      <w:pPr>
        <w:pStyle w:val="bodytext"/>
        <w:rPr>
          <w:lang w:val="en"/>
        </w:rPr>
      </w:pPr>
      <w:r>
        <w:rPr>
          <w:lang w:val="en"/>
        </w:rPr>
        <w:t xml:space="preserve">I’d also like to state that any imperfections </w:t>
      </w:r>
      <w:r w:rsidR="00465EC5">
        <w:rPr>
          <w:lang w:val="en"/>
        </w:rPr>
        <w:t xml:space="preserve">or design flaws </w:t>
      </w:r>
      <w:r>
        <w:rPr>
          <w:lang w:val="en"/>
        </w:rPr>
        <w:t xml:space="preserve">you find in this code may have been purposely included to illustrate some important point. Or they may just be an error. It’s </w:t>
      </w:r>
      <w:r w:rsidR="00465EC5">
        <w:rPr>
          <w:lang w:val="en"/>
        </w:rPr>
        <w:t xml:space="preserve">hard to say. </w:t>
      </w:r>
    </w:p>
    <w:p w14:paraId="1A828C92" w14:textId="7369F9CC" w:rsidR="00BA7078" w:rsidRDefault="00BA7078" w:rsidP="00BA7078">
      <w:pPr>
        <w:pStyle w:val="Heading2"/>
      </w:pPr>
      <w:r>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940667">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940667">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940667">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940667">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lastRenderedPageBreak/>
        <w:t>Using</w:t>
      </w:r>
    </w:p>
    <w:p w14:paraId="078952D5" w14:textId="7D8EA344" w:rsidR="00041DB1" w:rsidRDefault="00041DB1" w:rsidP="00940667">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bCs w:val="0"/>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940667">
      <w:pPr>
        <w:pStyle w:val="bodytext"/>
        <w:rPr>
          <w:lang w:val="en"/>
        </w:rPr>
      </w:pPr>
      <w:r>
        <w:rPr>
          <w:lang w:val="en"/>
        </w:rPr>
        <w:t xml:space="preserve">Namespaces aren’t new to FoxPro developers, although we maybe didn’t refer to them as such. If you created an OLEPUBLIC class in Visual FoxPro, the name of the DLL you created 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940667">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940667">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940667">
      <w:pPr>
        <w:pStyle w:val="bodytext"/>
        <w:rPr>
          <w:lang w:val="en"/>
        </w:rPr>
      </w:pPr>
      <w:r>
        <w:rPr>
          <w:lang w:val="en"/>
        </w:rPr>
        <w:t xml:space="preserve">There is a fundamental difference in .NET classes vs Visual FoxPro classes. In VFP when we added what we called a “property” to a class, we could immediately assign values to that </w:t>
      </w:r>
      <w:r>
        <w:rPr>
          <w:lang w:val="en"/>
        </w:rPr>
        <w:lastRenderedPageBreak/>
        <w:t xml:space="preserve">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940667">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940667">
      <w:pPr>
        <w:pStyle w:val="bodytext"/>
        <w:rPr>
          <w:lang w:val="en"/>
        </w:rPr>
      </w:pPr>
      <w:r w:rsidRPr="0033285B">
        <w:rPr>
          <w:noProof/>
          <w:lang w:val="en"/>
        </w:rPr>
        <mc:AlternateContent>
          <mc:Choice Requires="wpg">
            <w:drawing>
              <wp:anchor distT="45720" distB="45720" distL="182880" distR="182880" simplePos="0" relativeHeight="251679744" behindDoc="0" locked="0" layoutInCell="1" allowOverlap="1" wp14:anchorId="00AA9454" wp14:editId="18DA45FC">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left:0;text-align:left;margin-left:169.1pt;margin-top:25.8pt;width:290.7pt;height:46.15pt;z-index:251679744;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7522D6" w:rsidRDefault="007522D6">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7522D6" w:rsidRDefault="007522D6"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940667">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D022D3">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940667">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8F5D0A">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E54DFD">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940667">
      <w:pPr>
        <w:pStyle w:val="bodytext"/>
        <w:rPr>
          <w:sz w:val="18"/>
          <w:szCs w:val="18"/>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5037C3">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5037C3">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5037C3">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lastRenderedPageBreak/>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5037C3">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940667">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940667">
      <w:pPr>
        <w:pStyle w:val="bodytext"/>
        <w:rPr>
          <w:lang w:val="en"/>
        </w:rPr>
      </w:pPr>
      <w:r>
        <w:rPr>
          <w:noProof/>
          <w:lang w:val="en"/>
        </w:rPr>
        <w:drawing>
          <wp:inline distT="0" distB="0" distL="0" distR="0" wp14:anchorId="33059B3A" wp14:editId="08BB9CB5">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940667">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14DDC17E" w:rsidR="00523EB5" w:rsidRDefault="00115BA4" w:rsidP="00523EB5">
      <w:pPr>
        <w:pStyle w:val="firstparagraph"/>
        <w:rPr>
          <w:lang w:val="en" w:eastAsia="en-US"/>
        </w:rPr>
      </w:pPr>
      <w:r>
        <w:rPr>
          <w:lang w:val="en" w:eastAsia="en-US"/>
        </w:rPr>
        <w:t xml:space="preserve">We </w:t>
      </w:r>
      <w:r w:rsidR="00523EB5">
        <w:rPr>
          <w:lang w:val="en" w:eastAsia="en-US"/>
        </w:rPr>
        <w:t xml:space="preserve">FoxPro </w:t>
      </w:r>
      <w:r>
        <w:rPr>
          <w:lang w:val="en" w:eastAsia="en-US"/>
        </w:rPr>
        <w:t>developers love to “test” our code by opening up the Command Window</w:t>
      </w:r>
      <w:r w:rsidR="00523EB5">
        <w:rPr>
          <w:lang w:val="en" w:eastAsia="en-US"/>
        </w:rPr>
        <w:t>, instantiat</w:t>
      </w:r>
      <w:r>
        <w:rPr>
          <w:lang w:val="en" w:eastAsia="en-US"/>
        </w:rPr>
        <w:t>ing</w:t>
      </w:r>
      <w:r w:rsidR="00523EB5">
        <w:rPr>
          <w:lang w:val="en" w:eastAsia="en-US"/>
        </w:rPr>
        <w:t xml:space="preserve"> an instance of our class, and </w:t>
      </w:r>
      <w:r>
        <w:rPr>
          <w:lang w:val="en" w:eastAsia="en-US"/>
        </w:rPr>
        <w:t xml:space="preserve">invoking </w:t>
      </w:r>
      <w:r w:rsidR="00523EB5">
        <w:rPr>
          <w:lang w:val="en" w:eastAsia="en-US"/>
        </w:rPr>
        <w:t>the methods</w:t>
      </w:r>
      <w:r>
        <w:rPr>
          <w:lang w:val="en" w:eastAsia="en-US"/>
        </w:rPr>
        <w:t xml:space="preserve"> manually. If they didn’t do what we expected, we’d set a Breakpoint and </w:t>
      </w:r>
      <w:r w:rsidR="00523EB5">
        <w:rPr>
          <w:lang w:val="en" w:eastAsia="en-US"/>
        </w:rPr>
        <w:t xml:space="preserve">walk through </w:t>
      </w:r>
      <w:r>
        <w:rPr>
          <w:lang w:val="en" w:eastAsia="en-US"/>
        </w:rPr>
        <w:t xml:space="preserve">the code </w:t>
      </w:r>
      <w:r w:rsidR="00523EB5">
        <w:rPr>
          <w:lang w:val="en" w:eastAsia="en-US"/>
        </w:rPr>
        <w:t>in debug mode</w:t>
      </w:r>
      <w:r>
        <w:rPr>
          <w:lang w:val="en" w:eastAsia="en-US"/>
        </w:rPr>
        <w:t>.</w:t>
      </w:r>
      <w:r w:rsidR="00523EB5">
        <w:rPr>
          <w:lang w:val="en" w:eastAsia="en-US"/>
        </w:rPr>
        <w:t xml:space="preserve"> </w:t>
      </w:r>
    </w:p>
    <w:p w14:paraId="6F1874C0" w14:textId="283DF7B2" w:rsidR="00211DD1" w:rsidRDefault="00211DD1" w:rsidP="00211DD1">
      <w:pPr>
        <w:pStyle w:val="bodytext"/>
        <w:rPr>
          <w:lang w:val="en" w:eastAsia="en-US"/>
        </w:rPr>
      </w:pPr>
      <w:r>
        <w:rPr>
          <w:lang w:val="en" w:eastAsia="en-US"/>
        </w:rPr>
        <w:t xml:space="preserve">Visual Studio doesn’t have a Command Window though. If you install the XIDE environment you will get something </w:t>
      </w:r>
      <w:r w:rsidR="00B54717" w:rsidRPr="00115BA4">
        <w:rPr>
          <w:i/>
          <w:iCs/>
          <w:lang w:val="en" w:eastAsia="en-US"/>
        </w:rPr>
        <w:t>like</w:t>
      </w:r>
      <w:r w:rsidR="00B54717">
        <w:rPr>
          <w:lang w:val="en" w:eastAsia="en-US"/>
        </w:rPr>
        <w:t xml:space="preserve"> </w:t>
      </w:r>
      <w:r>
        <w:rPr>
          <w:lang w:val="en" w:eastAsia="en-US"/>
        </w:rPr>
        <w:t xml:space="preserve">a Command Window called XSI, but since we went with Visual Studio for our example we’ll instead create a quick Console Application that </w:t>
      </w:r>
      <w:r w:rsidR="00115BA4">
        <w:rPr>
          <w:lang w:val="en" w:eastAsia="en-US"/>
        </w:rPr>
        <w:t xml:space="preserve">we can use to </w:t>
      </w:r>
      <w:r>
        <w:rPr>
          <w:lang w:val="en" w:eastAsia="en-US"/>
        </w:rPr>
        <w:t>flex our code</w:t>
      </w:r>
      <w:r w:rsidR="00D85193">
        <w:rPr>
          <w:lang w:val="en" w:eastAsia="en-US"/>
        </w:rPr>
        <w:t>.</w:t>
      </w:r>
    </w:p>
    <w:p w14:paraId="328F0C74" w14:textId="54E674DD" w:rsidR="00211DD1" w:rsidRDefault="00211DD1" w:rsidP="00211DD1">
      <w:pPr>
        <w:pStyle w:val="bodytext"/>
        <w:rPr>
          <w:lang w:val="en" w:eastAsia="en-US"/>
        </w:rPr>
      </w:pPr>
      <w:r>
        <w:rPr>
          <w:lang w:val="en" w:eastAsia="en-US"/>
        </w:rPr>
        <w:t>Right click on the Soluti</w:t>
      </w:r>
      <w:r w:rsidR="00892672">
        <w:rPr>
          <w:lang w:val="en" w:eastAsia="en-US"/>
        </w:rPr>
        <w:t>o</w:t>
      </w:r>
      <w:r>
        <w:rPr>
          <w:lang w:val="en" w:eastAsia="en-US"/>
        </w:rPr>
        <w:t>n, choose Add, New Project</w:t>
      </w:r>
      <w:r w:rsidR="00D85193">
        <w:rPr>
          <w:lang w:val="en" w:eastAsia="en-US"/>
        </w:rPr>
        <w:t xml:space="preserve"> (See </w:t>
      </w:r>
      <w:r w:rsidR="00D85193" w:rsidRPr="00D85193">
        <w:rPr>
          <w:rStyle w:val="figurename"/>
        </w:rPr>
        <w:t>figure 6</w:t>
      </w:r>
      <w:r w:rsidR="00D85193">
        <w:rPr>
          <w:lang w:val="en" w:eastAsia="en-US"/>
        </w:rPr>
        <w:t>)</w:t>
      </w:r>
      <w:r w:rsidR="00892672">
        <w:rPr>
          <w:lang w:val="en" w:eastAsia="en-US"/>
        </w:rPr>
        <w:t xml:space="preserve">, base it on the </w:t>
      </w:r>
      <w:r w:rsidR="00892672" w:rsidRPr="00B54717">
        <w:rPr>
          <w:b/>
          <w:bCs w:val="0"/>
          <w:lang w:val="en" w:eastAsia="en-US"/>
        </w:rPr>
        <w:t>FoxPro Console Project</w:t>
      </w:r>
      <w:r w:rsidR="00892672">
        <w:rPr>
          <w:lang w:val="en" w:eastAsia="en-US"/>
        </w:rPr>
        <w:t xml:space="preserve"> template (</w:t>
      </w:r>
      <w:r w:rsidR="00D85193">
        <w:rPr>
          <w:lang w:val="en" w:eastAsia="en-US"/>
        </w:rPr>
        <w:t>refer back to</w:t>
      </w:r>
      <w:r>
        <w:rPr>
          <w:lang w:val="en" w:eastAsia="en-US"/>
        </w:rPr>
        <w:t xml:space="preserve"> </w:t>
      </w:r>
      <w:r w:rsidRPr="00211DD1">
        <w:rPr>
          <w:rStyle w:val="figurename"/>
        </w:rPr>
        <w:fldChar w:fldCharType="begin"/>
      </w:r>
      <w:r w:rsidRPr="00211DD1">
        <w:rPr>
          <w:rStyle w:val="figurename"/>
        </w:rPr>
        <w:instrText xml:space="preserve"> REF _Ref52025495 \h </w:instrText>
      </w:r>
      <w:r>
        <w:rPr>
          <w:rStyle w:val="figurename"/>
        </w:rPr>
        <w:instrText xml:space="preserve"> \* MERGEFORMAT </w:instrText>
      </w:r>
      <w:r w:rsidRPr="00211DD1">
        <w:rPr>
          <w:rStyle w:val="figurename"/>
        </w:rPr>
      </w:r>
      <w:r w:rsidRPr="00211DD1">
        <w:rPr>
          <w:rStyle w:val="figurename"/>
        </w:rPr>
        <w:fldChar w:fldCharType="separate"/>
      </w:r>
      <w:r w:rsidRPr="00211DD1">
        <w:rPr>
          <w:rStyle w:val="figurename"/>
        </w:rPr>
        <w:t>Figure 3</w:t>
      </w:r>
      <w:r w:rsidRPr="00211DD1">
        <w:rPr>
          <w:rStyle w:val="figurename"/>
        </w:rPr>
        <w:fldChar w:fldCharType="end"/>
      </w:r>
      <w:r>
        <w:rPr>
          <w:lang w:val="en" w:eastAsia="en-US"/>
        </w:rPr>
        <w:t>), give it a name</w:t>
      </w:r>
      <w:r w:rsidR="00892672">
        <w:rPr>
          <w:lang w:val="en" w:eastAsia="en-US"/>
        </w:rPr>
        <w:t xml:space="preserve">, add a reference to the </w:t>
      </w:r>
      <w:r w:rsidR="00D85193">
        <w:rPr>
          <w:noProof/>
        </w:rPr>
        <w:lastRenderedPageBreak/>
        <mc:AlternateContent>
          <mc:Choice Requires="wpg">
            <w:drawing>
              <wp:anchor distT="0" distB="0" distL="114300" distR="114300" simplePos="0" relativeHeight="251687936" behindDoc="0" locked="0" layoutInCell="1" allowOverlap="1" wp14:anchorId="67865EB2" wp14:editId="20777C29">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4F9CC50" w:rsidR="00D85193" w:rsidRPr="000B29E1" w:rsidRDefault="00D85193"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sidR="006D0C1E">
                                <w:rPr>
                                  <w:noProof/>
                                </w:rPr>
                                <w:t>6</w:t>
                              </w:r>
                              <w: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left:0;text-align:left;margin-left:241.5pt;margin-top:0;width:217.15pt;height:199.95pt;z-index:251687936"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4F9CC50" w:rsidR="00D85193" w:rsidRPr="000B29E1" w:rsidRDefault="00D85193"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sidR="006D0C1E">
                          <w:rPr>
                            <w:noProof/>
                          </w:rPr>
                          <w:t>6</w:t>
                        </w:r>
                        <w:r>
                          <w:fldChar w:fldCharType="end"/>
                        </w:r>
                        <w:bookmarkEnd w:id="11"/>
                        <w:r>
                          <w:t>: Add project to existing solution</w:t>
                        </w:r>
                      </w:p>
                    </w:txbxContent>
                  </v:textbox>
                </v:shape>
                <w10:wrap type="square"/>
              </v:group>
            </w:pict>
          </mc:Fallback>
        </mc:AlternateContent>
      </w:r>
      <w:r w:rsidR="00892672">
        <w:rPr>
          <w:lang w:val="en" w:eastAsia="en-US"/>
        </w:rPr>
        <w:t xml:space="preserve">library that we want to test, set our new project as the Startup project, and change the code to write our rudimentary test: </w:t>
      </w:r>
    </w:p>
    <w:p w14:paraId="04E11C3C"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120336A0" w14:textId="77777777"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205358A4" w14:textId="2D294634"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w:t>
      </w:r>
      <w:r>
        <w:rPr>
          <w:rFonts w:ascii="Consolas" w:hAnsi="Consolas" w:cs="Consolas"/>
          <w:color w:val="A31515"/>
          <w:sz w:val="19"/>
          <w:szCs w:val="19"/>
        </w:rPr>
        <w:t>"1"</w:t>
      </w:r>
      <w:r>
        <w:rPr>
          <w:rFonts w:ascii="Consolas" w:hAnsi="Consolas" w:cs="Consolas"/>
          <w:color w:val="000000"/>
          <w:sz w:val="19"/>
          <w:szCs w:val="19"/>
        </w:rPr>
        <w:t>)</w:t>
      </w:r>
    </w:p>
    <w:p w14:paraId="387C4E1E" w14:textId="66AD65A9"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oToDo.descript</w:t>
      </w:r>
    </w:p>
    <w:p w14:paraId="13CD93C4" w14:textId="52BBA94A"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50AA88E3" w14:textId="51F7C3EF" w:rsidR="00892672" w:rsidRDefault="00892672" w:rsidP="00892672">
      <w:pPr>
        <w:overflowPunct/>
        <w:spacing w:after="0"/>
        <w:textAlignment w:val="auto"/>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ab/>
      </w:r>
    </w:p>
    <w:p w14:paraId="2F0795DF" w14:textId="2CB1DA04" w:rsidR="00892672" w:rsidRDefault="00892672" w:rsidP="00211DD1">
      <w:pPr>
        <w:pStyle w:val="bodytext"/>
        <w:rPr>
          <w:lang w:val="en" w:eastAsia="en-US"/>
        </w:rPr>
      </w:pPr>
    </w:p>
    <w:p w14:paraId="431DCC0C" w14:textId="691729CD" w:rsidR="00211DD1" w:rsidRDefault="00D85193" w:rsidP="00211DD1">
      <w:pPr>
        <w:pStyle w:val="bodytext"/>
        <w:rPr>
          <w:lang w:val="en" w:eastAsia="en-US"/>
        </w:rPr>
      </w:pPr>
      <w:r>
        <w:rPr>
          <w:noProof/>
          <w:lang w:val="en" w:eastAsia="en-US"/>
        </w:rPr>
        <mc:AlternateContent>
          <mc:Choice Requires="wpg">
            <w:drawing>
              <wp:anchor distT="0" distB="0" distL="114300" distR="114300" simplePos="0" relativeHeight="251691008" behindDoc="0" locked="0" layoutInCell="1" allowOverlap="1" wp14:anchorId="40E34301" wp14:editId="22E2F169">
                <wp:simplePos x="0" y="0"/>
                <wp:positionH relativeFrom="column">
                  <wp:posOffset>3000375</wp:posOffset>
                </wp:positionH>
                <wp:positionV relativeFrom="paragraph">
                  <wp:posOffset>819150</wp:posOffset>
                </wp:positionV>
                <wp:extent cx="2679065" cy="2577465"/>
                <wp:effectExtent l="0" t="0" r="6985" b="0"/>
                <wp:wrapTight wrapText="bothSides">
                  <wp:wrapPolygon edited="0">
                    <wp:start x="0" y="0"/>
                    <wp:lineTo x="0" y="21392"/>
                    <wp:lineTo x="21503" y="21392"/>
                    <wp:lineTo x="21503"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2679065" cy="2577465"/>
                          <a:chOff x="0" y="0"/>
                          <a:chExt cx="2679065" cy="2577465"/>
                        </a:xfrm>
                      </wpg:grpSpPr>
                      <pic:pic xmlns:pic="http://schemas.openxmlformats.org/drawingml/2006/picture">
                        <pic:nvPicPr>
                          <pic:cNvPr id="29" name="Picture 2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02BE50BA"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sidR="006D0C1E">
                                <w:rPr>
                                  <w:noProof/>
                                </w:rPr>
                                <w:t>7</w:t>
                              </w:r>
                              <w:r>
                                <w:fldChar w:fldCharType="end"/>
                              </w:r>
                              <w:r>
                                <w:t>: Add a Reference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E34301" id="Group 30" o:spid="_x0000_s1051" style="position:absolute;left:0;text-align:left;margin-left:236.25pt;margin-top:64.5pt;width:210.95pt;height:202.95pt;z-index:251691008"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BF0348C" w14:textId="02BE50BA" w:rsidR="00D85193" w:rsidRPr="00E536FF" w:rsidRDefault="00D85193" w:rsidP="00D85193">
                        <w:pPr>
                          <w:pStyle w:val="Caption"/>
                          <w:rPr>
                            <w:noProof/>
                            <w:sz w:val="24"/>
                            <w:lang w:val="en"/>
                          </w:rPr>
                        </w:pPr>
                        <w:r>
                          <w:t xml:space="preserve">Figure </w:t>
                        </w:r>
                        <w:r>
                          <w:fldChar w:fldCharType="begin"/>
                        </w:r>
                        <w:r>
                          <w:instrText xml:space="preserve"> SEQ Figure \* ARABIC </w:instrText>
                        </w:r>
                        <w:r>
                          <w:fldChar w:fldCharType="separate"/>
                        </w:r>
                        <w:r w:rsidR="006D0C1E">
                          <w:rPr>
                            <w:noProof/>
                          </w:rPr>
                          <w:t>7</w:t>
                        </w:r>
                        <w:r>
                          <w:fldChar w:fldCharType="end"/>
                        </w:r>
                        <w:r>
                          <w:t>: Add a Reference</w:t>
                        </w:r>
                      </w:p>
                    </w:txbxContent>
                  </v:textbox>
                </v:shape>
                <w10:wrap type="tight"/>
              </v:group>
            </w:pict>
          </mc:Fallback>
        </mc:AlternateContent>
      </w:r>
      <w:r w:rsidR="00892672">
        <w:rPr>
          <w:lang w:val="en" w:eastAsia="en-US"/>
        </w:rPr>
        <w:t>After a few rounds of debugging your code (and as an experienced FoxPro developer you’ll have no difficulty grokking Visual Studio’s debugger), you should get the expected output in the Output window:</w:t>
      </w:r>
    </w:p>
    <w:p w14:paraId="7A37DAC1" w14:textId="62FEEEAC" w:rsidR="00B54717" w:rsidRDefault="00B54717" w:rsidP="00211DD1">
      <w:pPr>
        <w:pStyle w:val="bodytext"/>
        <w:rPr>
          <w:lang w:val="en" w:eastAsia="en-US"/>
        </w:rPr>
      </w:pPr>
    </w:p>
    <w:p w14:paraId="06BD38DB" w14:textId="779A78EA" w:rsidR="00892672" w:rsidRDefault="00892672" w:rsidP="00211DD1">
      <w:pPr>
        <w:pStyle w:val="bodytext"/>
        <w:rPr>
          <w:lang w:val="en" w:eastAsia="en-US"/>
        </w:rPr>
      </w:pPr>
    </w:p>
    <w:p w14:paraId="00C8993F" w14:textId="2AABC86D" w:rsidR="00892672" w:rsidRDefault="00892672" w:rsidP="00211DD1">
      <w:pPr>
        <w:pStyle w:val="bodytext"/>
        <w:rPr>
          <w:lang w:val="en" w:eastAsia="en-US"/>
        </w:rPr>
      </w:pPr>
    </w:p>
    <w:p w14:paraId="3F8F08FA" w14:textId="7031EED7" w:rsidR="004C2D7B" w:rsidRDefault="00892672" w:rsidP="00211DD1">
      <w:pPr>
        <w:pStyle w:val="bodytext"/>
        <w:rPr>
          <w:lang w:val="en" w:eastAsia="en-US"/>
        </w:rPr>
      </w:pPr>
      <w:r>
        <w:rPr>
          <w:lang w:val="en" w:eastAsia="en-US"/>
        </w:rPr>
        <w:t xml:space="preserve">But wait, you say, there’s a Command Window right there and you </w:t>
      </w:r>
      <w:r>
        <w:rPr>
          <w:i/>
          <w:iCs/>
          <w:lang w:val="en" w:eastAsia="en-US"/>
        </w:rPr>
        <w:t>just said</w:t>
      </w:r>
      <w:r>
        <w:rPr>
          <w:lang w:val="en" w:eastAsia="en-US"/>
        </w:rPr>
        <w:t xml:space="preserve"> Visual Studio doesn’t have a Command Window! </w:t>
      </w:r>
    </w:p>
    <w:p w14:paraId="5D01C98B" w14:textId="19383829" w:rsidR="00892672" w:rsidRPr="00892672" w:rsidRDefault="00D85193" w:rsidP="00211DD1">
      <w:pPr>
        <w:pStyle w:val="bodytext"/>
        <w:rPr>
          <w:lang w:val="en" w:eastAsia="en-US"/>
        </w:rPr>
      </w:pPr>
      <w:r>
        <w:rPr>
          <w:noProof/>
          <w:lang w:val="en"/>
        </w:rPr>
        <mc:AlternateContent>
          <mc:Choice Requires="wpg">
            <w:drawing>
              <wp:anchor distT="0" distB="0" distL="114300" distR="114300" simplePos="0" relativeHeight="251695104" behindDoc="0" locked="0" layoutInCell="1" allowOverlap="1" wp14:anchorId="3B55554B" wp14:editId="77540BAE">
                <wp:simplePos x="0" y="0"/>
                <wp:positionH relativeFrom="column">
                  <wp:posOffset>95250</wp:posOffset>
                </wp:positionH>
                <wp:positionV relativeFrom="paragraph">
                  <wp:posOffset>1008380</wp:posOffset>
                </wp:positionV>
                <wp:extent cx="5057140" cy="1847215"/>
                <wp:effectExtent l="0" t="0" r="0" b="635"/>
                <wp:wrapTopAndBottom/>
                <wp:docPr id="195" name="Group 195"/>
                <wp:cNvGraphicFramePr/>
                <a:graphic xmlns:a="http://schemas.openxmlformats.org/drawingml/2006/main">
                  <a:graphicData uri="http://schemas.microsoft.com/office/word/2010/wordprocessingGroup">
                    <wpg:wgp>
                      <wpg:cNvGrpSpPr/>
                      <wpg:grpSpPr>
                        <a:xfrm>
                          <a:off x="0" y="0"/>
                          <a:ext cx="5057140" cy="1847215"/>
                          <a:chOff x="0" y="0"/>
                          <a:chExt cx="5057140" cy="1847215"/>
                        </a:xfrm>
                      </wpg:grpSpPr>
                      <pic:pic xmlns:pic="http://schemas.openxmlformats.org/drawingml/2006/picture">
                        <pic:nvPicPr>
                          <pic:cNvPr id="31" name="Picture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57140" cy="184721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2B773BD1"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sidR="006D0C1E">
                                <w:rPr>
                                  <w:noProof/>
                                </w:rPr>
                                <w:t>8</w:t>
                              </w:r>
                              <w: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55554B" id="Group 195" o:spid="_x0000_s1054" style="position:absolute;left:0;text-align:left;margin-left:7.5pt;margin-top:79.4pt;width:398.2pt;height:145.45pt;z-index:251695104;mso-width-relative:margin" coordsize="50571,1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">
                <v:shape id="Picture 31" o:spid="_x0000_s1055" type="#_x0000_t75" style="position:absolute;width:50571;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0"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671650BA" w14:textId="2B773BD1" w:rsidR="00D85193" w:rsidRPr="00970A61" w:rsidRDefault="00D85193" w:rsidP="00D85193">
                        <w:pPr>
                          <w:pStyle w:val="Caption"/>
                          <w:rPr>
                            <w:sz w:val="24"/>
                            <w:lang w:val="en"/>
                          </w:rPr>
                        </w:pPr>
                        <w:r>
                          <w:t xml:space="preserve">Figure </w:t>
                        </w:r>
                        <w:r>
                          <w:fldChar w:fldCharType="begin"/>
                        </w:r>
                        <w:r>
                          <w:instrText xml:space="preserve"> SEQ Figure \* ARABIC </w:instrText>
                        </w:r>
                        <w:r>
                          <w:fldChar w:fldCharType="separate"/>
                        </w:r>
                        <w:r w:rsidR="006D0C1E">
                          <w:rPr>
                            <w:noProof/>
                          </w:rPr>
                          <w:t>8</w:t>
                        </w:r>
                        <w:r>
                          <w:fldChar w:fldCharType="end"/>
                        </w:r>
                        <w:r>
                          <w:t>: The Command Window</w:t>
                        </w:r>
                      </w:p>
                    </w:txbxContent>
                  </v:textbox>
                </v:shape>
                <w10:wrap type="topAndBottom"/>
              </v:group>
            </w:pict>
          </mc:Fallback>
        </mc:AlternateContent>
      </w:r>
      <w:r w:rsidR="00892672">
        <w:rPr>
          <w:lang w:val="en" w:eastAsia="en-US"/>
        </w:rPr>
        <w:t xml:space="preserve">Don’t get too excited about this. This “Command Window” is only available while you’re actively debugging code, and it doesn’t </w:t>
      </w:r>
      <w:r w:rsidR="00E91AFC">
        <w:rPr>
          <w:lang w:val="en" w:eastAsia="en-US"/>
        </w:rPr>
        <w:t>understand all of our FoxPro commands, so it’s not particularly useful (yet).</w:t>
      </w:r>
    </w:p>
    <w:p w14:paraId="4161BC6A" w14:textId="77777777" w:rsidR="00A101B2" w:rsidRDefault="00A101B2">
      <w:pPr>
        <w:overflowPunct/>
        <w:autoSpaceDE/>
        <w:autoSpaceDN/>
        <w:adjustRightInd/>
        <w:spacing w:after="0"/>
        <w:textAlignment w:val="auto"/>
        <w:rPr>
          <w:rFonts w:ascii="Calibri" w:hAnsi="Calibri"/>
          <w:b/>
          <w:bCs/>
          <w:color w:val="A34713"/>
          <w:kern w:val="32"/>
          <w:sz w:val="32"/>
          <w:szCs w:val="32"/>
          <w:lang w:val="en"/>
        </w:rPr>
      </w:pPr>
      <w:r>
        <w:rPr>
          <w:lang w:val="en"/>
        </w:rPr>
        <w:br w:type="page"/>
      </w:r>
    </w:p>
    <w:p w14:paraId="00285845" w14:textId="432018BC" w:rsidR="00A101B2" w:rsidRDefault="00A101B2" w:rsidP="00A101B2">
      <w:pPr>
        <w:pStyle w:val="Heading1"/>
        <w:rPr>
          <w:lang w:val="en"/>
        </w:rPr>
      </w:pPr>
      <w:r>
        <w:rPr>
          <w:lang w:val="en"/>
        </w:rPr>
        <w:lastRenderedPageBreak/>
        <w:t>The Startup Project</w:t>
      </w:r>
    </w:p>
    <w:p w14:paraId="26CF0CBC" w14:textId="13409F59" w:rsidR="00A101B2" w:rsidRDefault="00C36DC2" w:rsidP="00A101B2">
      <w:pPr>
        <w:pStyle w:val="firstparagraph"/>
        <w:rPr>
          <w:lang w:val="en" w:eastAsia="en-US"/>
        </w:rPr>
      </w:pPr>
      <w:r>
        <w:rPr>
          <w:lang w:val="en" w:eastAsia="en-US"/>
        </w:rPr>
        <w:t xml:space="preserve">Earlier when we created </w:t>
      </w:r>
      <w:r w:rsidR="00A101B2">
        <w:rPr>
          <w:lang w:val="en" w:eastAsia="en-US"/>
        </w:rPr>
        <w:t xml:space="preserve">the Console Project to </w:t>
      </w:r>
      <w:r>
        <w:rPr>
          <w:lang w:val="en" w:eastAsia="en-US"/>
        </w:rPr>
        <w:t xml:space="preserve">test our software, we set that to </w:t>
      </w:r>
      <w:r w:rsidR="00A101B2">
        <w:rPr>
          <w:lang w:val="en" w:eastAsia="en-US"/>
        </w:rPr>
        <w:t xml:space="preserve">be the Startup Project. </w:t>
      </w:r>
      <w:r>
        <w:rPr>
          <w:lang w:val="en" w:eastAsia="en-US"/>
        </w:rPr>
        <w:t xml:space="preserve">Each </w:t>
      </w:r>
      <w:r w:rsidR="00A101B2">
        <w:rPr>
          <w:lang w:val="en" w:eastAsia="en-US"/>
        </w:rPr>
        <w:t xml:space="preserve">application has to know what to do when you click </w:t>
      </w:r>
      <w:r>
        <w:rPr>
          <w:lang w:val="en" w:eastAsia="en-US"/>
        </w:rPr>
        <w:t>S</w:t>
      </w:r>
      <w:r w:rsidR="00A101B2">
        <w:rPr>
          <w:lang w:val="en" w:eastAsia="en-US"/>
        </w:rPr>
        <w:t>tart, so s</w:t>
      </w:r>
      <w:r w:rsidR="00A101B2">
        <w:rPr>
          <w:lang w:val="en" w:eastAsia="en-US"/>
        </w:rPr>
        <w:t xml:space="preserve">omewhere in your </w:t>
      </w:r>
      <w:r w:rsidR="00A101B2">
        <w:rPr>
          <w:lang w:val="en" w:eastAsia="en-US"/>
        </w:rPr>
        <w:t>S</w:t>
      </w:r>
      <w:r w:rsidR="00A101B2">
        <w:rPr>
          <w:lang w:val="en" w:eastAsia="en-US"/>
        </w:rPr>
        <w:t>olution there must be at least one “Startup Project.” Th</w:t>
      </w:r>
      <w:r w:rsidR="00FB00EE">
        <w:rPr>
          <w:lang w:val="en" w:eastAsia="en-US"/>
        </w:rPr>
        <w:t>e Startup P</w:t>
      </w:r>
      <w:r w:rsidR="00A101B2">
        <w:rPr>
          <w:lang w:val="en" w:eastAsia="en-US"/>
        </w:rPr>
        <w:t xml:space="preserve">roject must have a class with a method called </w:t>
      </w:r>
      <w:r w:rsidR="00A101B2" w:rsidRPr="00E65C87">
        <w:rPr>
          <w:rStyle w:val="InlineCodeChar"/>
        </w:rPr>
        <w:t>Start</w:t>
      </w:r>
      <w:r w:rsidR="00FB00EE">
        <w:rPr>
          <w:rStyle w:val="InlineCodeChar"/>
        </w:rPr>
        <w:t>()</w:t>
      </w:r>
      <w:r w:rsidR="00A101B2">
        <w:rPr>
          <w:lang w:val="en" w:eastAsia="en-US"/>
        </w:rPr>
        <w:t xml:space="preserve"> </w:t>
      </w:r>
      <w:r w:rsidR="00FB00EE">
        <w:rPr>
          <w:lang w:val="en" w:eastAsia="en-US"/>
        </w:rPr>
        <w:t xml:space="preserve">to </w:t>
      </w:r>
      <w:r w:rsidR="00A101B2">
        <w:rPr>
          <w:lang w:val="en" w:eastAsia="en-US"/>
        </w:rPr>
        <w:t xml:space="preserve">get things going for your application: setting up the environment and global variables, opening tables, invoking forms, etc. To set the Startup Project for your Solution, right+click on the Project and choose </w:t>
      </w:r>
      <w:r w:rsidR="00A101B2" w:rsidRPr="00E65C87">
        <w:rPr>
          <w:rStyle w:val="InlineCodeChar"/>
        </w:rPr>
        <w:t>Set As Startup</w:t>
      </w:r>
      <w:r w:rsidR="00A101B2">
        <w:rPr>
          <w:lang w:val="en" w:eastAsia="en-US"/>
        </w:rPr>
        <w:t>.</w:t>
      </w:r>
    </w:p>
    <w:p w14:paraId="70284E94" w14:textId="77777777" w:rsidR="00A101B2" w:rsidRPr="00E65C87" w:rsidRDefault="00A101B2" w:rsidP="00A101B2">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402490C8" w14:textId="2AA50EDF" w:rsidR="00523EB5" w:rsidRDefault="00523EB5" w:rsidP="00115BA4">
      <w:pPr>
        <w:pStyle w:val="Heading2"/>
        <w:rPr>
          <w:lang w:val="en"/>
        </w:rPr>
      </w:pPr>
      <w:r>
        <w:rPr>
          <w:lang w:val="en"/>
        </w:rPr>
        <w:t>Unit Tests</w:t>
      </w:r>
    </w:p>
    <w:p w14:paraId="48B5DBF3" w14:textId="5E8618EC" w:rsidR="005037C3" w:rsidRDefault="000045B5" w:rsidP="00940667">
      <w:pPr>
        <w:pStyle w:val="bodytext"/>
        <w:rPr>
          <w:lang w:val="en"/>
        </w:rPr>
      </w:pPr>
      <w:r>
        <w:rPr>
          <w:lang w:val="en"/>
        </w:rPr>
        <w:t xml:space="preserve">A better way to test your code </w:t>
      </w:r>
      <w:r w:rsidR="00523EB5">
        <w:rPr>
          <w:lang w:val="en"/>
        </w:rPr>
        <w:t>is to write unit tests, and in fact true Test-Driven development would have directed us to write those even before we started coding. Without getting too deep into the semantics of why these aren’t true “unit tests”, let’s see how this might work.</w:t>
      </w:r>
    </w:p>
    <w:p w14:paraId="4448DD14" w14:textId="39487EB4" w:rsidR="00523EB5" w:rsidRDefault="00523EB5" w:rsidP="00940667">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A65A57">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bCs w:val="0"/>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A65A57">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472D0E1E"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683661F"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9F18935"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oToDos.openTodos()</w:t>
      </w:r>
    </w:p>
    <w:p w14:paraId="622976D7"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"1"</w:t>
      </w:r>
      <w:r>
        <w:rPr>
          <w:rFonts w:ascii="Consolas" w:hAnsi="Consolas" w:cs="Consolas"/>
          <w:color w:val="000000"/>
          <w:sz w:val="19"/>
          <w:szCs w:val="19"/>
        </w:rPr>
        <w:t>)</w:t>
      </w:r>
    </w:p>
    <w:p w14:paraId="6BC105F9"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"Load up sailing gear"</w:t>
      </w:r>
    </w:p>
    <w:p w14:paraId="670F029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t xml:space="preserve">        Assert.AreEqual(cExpected, oTodo.descript, </w:t>
      </w:r>
      <w:r>
        <w:rPr>
          <w:rFonts w:ascii="Consolas" w:hAnsi="Consolas" w:cs="Consolas"/>
          <w:color w:val="A31515"/>
          <w:sz w:val="19"/>
          <w:szCs w:val="19"/>
        </w:rPr>
        <w:t>"Did not get the right TODO"</w:t>
      </w:r>
      <w:r>
        <w:rPr>
          <w:rFonts w:ascii="Consolas" w:hAnsi="Consolas" w:cs="Consolas"/>
          <w:color w:val="000000"/>
          <w:sz w:val="19"/>
          <w:szCs w:val="19"/>
        </w:rPr>
        <w:t>)</w:t>
      </w:r>
    </w:p>
    <w:p w14:paraId="45E237BD"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28116F1"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Assert.Fail(</w:t>
      </w:r>
      <w:r>
        <w:rPr>
          <w:rFonts w:ascii="Consolas" w:hAnsi="Consolas" w:cs="Consolas"/>
          <w:color w:val="A31515"/>
          <w:sz w:val="19"/>
          <w:szCs w:val="19"/>
        </w:rPr>
        <w:t>"Could not open TODOS.dbf"</w:t>
      </w:r>
      <w:r>
        <w:rPr>
          <w:rFonts w:ascii="Consolas" w:hAnsi="Consolas" w:cs="Consolas"/>
          <w:color w:val="000000"/>
          <w:sz w:val="19"/>
          <w:szCs w:val="19"/>
        </w:rPr>
        <w:t>)</w:t>
      </w:r>
    </w:p>
    <w:p w14:paraId="7D59E7C0"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r>
        <w:rPr>
          <w:rFonts w:ascii="Consolas" w:hAnsi="Consolas" w:cs="Consolas"/>
          <w:color w:val="000000"/>
          <w:sz w:val="19"/>
          <w:szCs w:val="19"/>
        </w:rPr>
        <w:t xml:space="preserve"> </w:t>
      </w:r>
    </w:p>
    <w:p w14:paraId="4021B8C3" w14:textId="7D1CA689" w:rsidR="00A65A57" w:rsidRPr="00A65A57" w:rsidRDefault="00A65A57" w:rsidP="00A65A57">
      <w:pPr>
        <w:pStyle w:val="bodytext"/>
        <w:rPr>
          <w:rStyle w:val="figurename"/>
          <w:b w:val="0"/>
          <w:sz w:val="24"/>
          <w:szCs w:val="24"/>
        </w:rPr>
      </w:pPr>
      <w:r>
        <w:rPr>
          <w:rFonts w:ascii="Consolas" w:hAnsi="Consolas" w:cs="Consolas"/>
          <w:color w:val="000000"/>
          <w:sz w:val="19"/>
          <w:szCs w:val="19"/>
        </w:rPr>
        <w:tab/>
      </w:r>
      <w:r>
        <w:rPr>
          <w:rFonts w:ascii="Consolas" w:hAnsi="Consolas" w:cs="Consolas"/>
          <w:color w:val="0000FF"/>
          <w:sz w:val="19"/>
          <w:szCs w:val="19"/>
        </w:rPr>
        <w:t>RETURN</w:t>
      </w:r>
    </w:p>
    <w:p w14:paraId="17E73C63" w14:textId="14BF66C4" w:rsidR="00A65A57" w:rsidRDefault="00DC2F32" w:rsidP="00940667">
      <w:pPr>
        <w:pStyle w:val="bodytext"/>
        <w:rPr>
          <w:bCs w:val="0"/>
          <w:lang w:val="en"/>
        </w:rPr>
      </w:pPr>
      <w:r>
        <w:rPr>
          <w:bCs w:val="0"/>
          <w:noProof/>
          <w:lang w:val="en"/>
        </w:rPr>
        <w:lastRenderedPageBreak/>
        <w:drawing>
          <wp:anchor distT="0" distB="0" distL="114300" distR="114300" simplePos="0" relativeHeight="251682816" behindDoc="0" locked="0" layoutInCell="1" allowOverlap="1" wp14:anchorId="3BB900DB" wp14:editId="6E50F770">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bCs w:val="0"/>
          <w:lang w:val="en"/>
        </w:rPr>
        <w:t>That test now appears in the Test Explorer</w:t>
      </w:r>
      <w:r>
        <w:rPr>
          <w:bCs w:val="0"/>
          <w:lang w:val="en"/>
        </w:rPr>
        <w:t xml:space="preserve">. When you run the tests, either individually or entirely </w:t>
      </w:r>
      <w:r w:rsidRPr="00DC2F32">
        <w:rPr>
          <w:rStyle w:val="InlineCodeChar"/>
        </w:rPr>
        <w:t>(Ctrl+R, A)</w:t>
      </w:r>
      <w:r>
        <w:rPr>
          <w:bCs w:val="0"/>
          <w:lang w:val="en"/>
        </w:rPr>
        <w:t xml:space="preserve"> there’s a clear signal whether the test passed, failed, or hasn’t been implemented yet. It also indicates how long the test took to run, which is an early indicator of the performance of your methods.</w:t>
      </w:r>
    </w:p>
    <w:p w14:paraId="1861FFD0" w14:textId="09C9CB20" w:rsidR="00DC2F32" w:rsidRDefault="00DC2F32" w:rsidP="00940667">
      <w:pPr>
        <w:pStyle w:val="bodytext"/>
        <w:rPr>
          <w:bCs w:val="0"/>
          <w:lang w:val="en"/>
        </w:rPr>
      </w:pPr>
      <w:r>
        <w:rPr>
          <w:bCs w:val="0"/>
          <w:noProof/>
          <w:lang w:val="en"/>
        </w:rPr>
        <w:drawing>
          <wp:anchor distT="0" distB="0" distL="114300" distR="114300" simplePos="0" relativeHeight="251683840" behindDoc="0" locked="0" layoutInCell="1" allowOverlap="1" wp14:anchorId="1EFE997A" wp14:editId="33316CD0">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2">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bCs w:val="0"/>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674BE649" w:rsidR="00DC2F32" w:rsidRDefault="00DC2F32" w:rsidP="00940667">
      <w:pPr>
        <w:pStyle w:val="bodytext"/>
        <w:rPr>
          <w:bCs w:val="0"/>
          <w:lang w:val="en"/>
        </w:rPr>
      </w:pPr>
    </w:p>
    <w:p w14:paraId="560E6DA6" w14:textId="3BCA3BAB" w:rsidR="00DF1C17" w:rsidRDefault="00A44175" w:rsidP="00DF1C17">
      <w:pPr>
        <w:pStyle w:val="bodytext"/>
        <w:rPr>
          <w:lang w:val="en"/>
        </w:rPr>
      </w:pPr>
      <w:r>
        <w:rPr>
          <w:lang w:val="en"/>
        </w:rPr>
        <w:br/>
      </w:r>
      <w:r w:rsidR="004B10EA" w:rsidRPr="004B10EA">
        <w:rPr>
          <w:noProof/>
          <w:lang w:val="en"/>
        </w:rPr>
        <mc:AlternateContent>
          <mc:Choice Requires="wps">
            <w:drawing>
              <wp:anchor distT="45720" distB="45720" distL="114300" distR="114300" simplePos="0" relativeHeight="251685888" behindDoc="0" locked="0" layoutInCell="1" allowOverlap="1" wp14:anchorId="486A768A" wp14:editId="447BE870">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an Nunit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4B10EA" w:rsidRDefault="004B10EA" w:rsidP="004B10EA">
                            <w:pPr>
                              <w:pStyle w:val="bodytext"/>
                              <w:rPr>
                                <w:lang w:val="en"/>
                              </w:rPr>
                            </w:pPr>
                            <w:r>
                              <w:rPr>
                                <w:lang w:val="en"/>
                              </w:rPr>
                              <w:t xml:space="preserve">I </w:t>
                            </w:r>
                            <w:r w:rsidR="00950A79">
                              <w:rPr>
                                <w:lang w:val="en"/>
                              </w:rPr>
                              <w:t xml:space="preserve">am not </w:t>
                            </w:r>
                            <w:r>
                              <w:rPr>
                                <w:lang w:val="en"/>
                              </w:rPr>
                              <w:t xml:space="preserve">the only person having this issue, and the only reliable solution seemed to be clearing out the Nunit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4526578B" w:rsidR="004B10EA" w:rsidRDefault="004B10EA">
                            <w:r>
                              <w:t>and restarting Visual Studio.</w:t>
                            </w:r>
                            <w:r w:rsidR="00A33E2E">
                              <w:t xml:space="preserve">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left:0;text-align:left;margin-left:2.25pt;margin-top:0;width:459.75pt;height:18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4B10EA" w:rsidRDefault="004B10EA" w:rsidP="004B10EA">
                      <w:pPr>
                        <w:pStyle w:val="bodytext"/>
                        <w:rPr>
                          <w:lang w:val="en"/>
                        </w:rPr>
                      </w:pPr>
                      <w:r w:rsidRPr="004B10EA">
                        <w:rPr>
                          <w:b/>
                          <w:lang w:val="en"/>
                        </w:rPr>
                        <w:t>Side Note:</w:t>
                      </w:r>
                      <w:r>
                        <w:rPr>
                          <w:bCs w:val="0"/>
                          <w:lang w:val="en"/>
                        </w:rPr>
                        <w:t xml:space="preserve">  </w:t>
                      </w:r>
                      <w:r>
                        <w:rPr>
                          <w:lang w:val="en"/>
                        </w:rPr>
                        <w:t xml:space="preserve">One </w:t>
                      </w:r>
                      <w:r w:rsidRPr="00DD22AA">
                        <w:rPr>
                          <w:i/>
                          <w:iCs/>
                          <w:lang w:val="en"/>
                        </w:rPr>
                        <w:t>very</w:t>
                      </w:r>
                      <w:r>
                        <w:rPr>
                          <w:lang w:val="en"/>
                        </w:rPr>
                        <w:t xml:space="preserve"> frustrating problem I was having, and this is an Nunit problem and not an X# problem, is that I kept getting this m</w:t>
                      </w:r>
                      <w:r>
                        <w:rPr>
                          <w:lang w:val="en"/>
                        </w:rPr>
                        <w:t>e</w:t>
                      </w:r>
                      <w:r>
                        <w:rPr>
                          <w:lang w:val="en"/>
                        </w:rPr>
                        <w:t>ssage when trying to run my tests:</w:t>
                      </w:r>
                    </w:p>
                    <w:p w14:paraId="29DDD481" w14:textId="77777777" w:rsidR="004B10EA" w:rsidRDefault="004B10EA" w:rsidP="004B10EA">
                      <w:pPr>
                        <w:pStyle w:val="bodytext"/>
                      </w:pPr>
                      <w:r>
                        <w:rPr>
                          <w:rFonts w:ascii="Calibri" w:hAnsi="Calibri" w:cs="Calibri"/>
                          <w:noProof/>
                          <w:sz w:val="22"/>
                          <w:szCs w:val="22"/>
                          <w:lang w:val="en"/>
                        </w:rPr>
                        <w:drawing>
                          <wp:inline distT="0" distB="0" distL="0" distR="0" wp14:anchorId="4598AA26" wp14:editId="0CC43CB7">
                            <wp:extent cx="5486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4B10EA" w:rsidRDefault="004B10EA" w:rsidP="004B10EA">
                      <w:pPr>
                        <w:pStyle w:val="bodytext"/>
                        <w:rPr>
                          <w:lang w:val="en"/>
                        </w:rPr>
                      </w:pPr>
                      <w:r>
                        <w:rPr>
                          <w:lang w:val="en"/>
                        </w:rPr>
                        <w:t xml:space="preserve">I </w:t>
                      </w:r>
                      <w:r w:rsidR="00950A79">
                        <w:rPr>
                          <w:lang w:val="en"/>
                        </w:rPr>
                        <w:t xml:space="preserve">am not </w:t>
                      </w:r>
                      <w:r>
                        <w:rPr>
                          <w:lang w:val="en"/>
                        </w:rPr>
                        <w:t xml:space="preserve">the only person having this issue, and the only reliable solution seemed to be clearing out the Nunit cache </w:t>
                      </w:r>
                      <w:r>
                        <w:rPr>
                          <w:lang w:val="en"/>
                        </w:rPr>
                        <w:t xml:space="preserve">(deleting the folder) </w:t>
                      </w:r>
                      <w:r>
                        <w:rPr>
                          <w:lang w:val="en"/>
                        </w:rPr>
                        <w:t xml:space="preserve">at  </w:t>
                      </w:r>
                    </w:p>
                    <w:p w14:paraId="0AE67163" w14:textId="77777777" w:rsidR="004B10EA" w:rsidRPr="004C2D7B" w:rsidRDefault="004B10EA" w:rsidP="004B10EA">
                      <w:pPr>
                        <w:pStyle w:val="InlineCode"/>
                        <w:rPr>
                          <w:lang w:val="en"/>
                        </w:rPr>
                      </w:pPr>
                      <w:r w:rsidRPr="004C2D7B">
                        <w:rPr>
                          <w:lang w:val="en"/>
                        </w:rPr>
                        <w:t>%appdata%\..\Local\Temp\VisualStudioTestExplorerExtensions\&lt;nUnitVersion&gt;</w:t>
                      </w:r>
                    </w:p>
                    <w:p w14:paraId="76CCC148" w14:textId="77777777" w:rsidR="004B10EA" w:rsidRDefault="004B10EA"/>
                    <w:p w14:paraId="0A9614AA" w14:textId="4526578B" w:rsidR="004B10EA" w:rsidRDefault="004B10EA">
                      <w:r>
                        <w:t>and restarting Visual Studio.</w:t>
                      </w:r>
                      <w:r w:rsidR="00A33E2E">
                        <w:t xml:space="preserve">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bCs w:val="0"/>
          <w:lang w:val="en"/>
        </w:rPr>
        <w:t>Appendix B</w:t>
      </w:r>
      <w:r w:rsidR="00CE2E20">
        <w:rPr>
          <w:lang w:val="en"/>
        </w:rPr>
        <w:t xml:space="preserve"> for the finished X# code for this class.</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651B7B94" w:rsidR="004D0773" w:rsidRDefault="00474B5B" w:rsidP="00DF1C17">
      <w:pPr>
        <w:pStyle w:val="bodytext"/>
        <w:rPr>
          <w:lang w:val="en"/>
        </w:rPr>
      </w:pPr>
      <w:r>
        <w:rPr>
          <w:lang w:val="en"/>
        </w:rPr>
        <w:t xml:space="preserve">In FoxPro </w:t>
      </w:r>
      <w:r w:rsidR="00DF1C17">
        <w:rPr>
          <w:lang w:val="en"/>
        </w:rPr>
        <w:t xml:space="preserve">we </w:t>
      </w:r>
      <w:r>
        <w:rPr>
          <w:lang w:val="en"/>
        </w:rPr>
        <w:t xml:space="preserve">can, and usually do, stick all of our individual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VCX or </w:t>
      </w:r>
      <w:r w:rsidR="004D0773">
        <w:rPr>
          <w:lang w:val="en"/>
        </w:rPr>
        <w:t xml:space="preserve">one </w:t>
      </w:r>
      <w:r w:rsidR="00CE2E20">
        <w:rPr>
          <w:lang w:val="en"/>
        </w:rPr>
        <w:t>PRG</w:t>
      </w:r>
      <w:r w:rsidR="004D0773">
        <w:rPr>
          <w:lang w:val="en"/>
        </w:rPr>
        <w:t xml:space="preserve">. The name of our FoxPro project determined the NameSpace of our classes.  </w:t>
      </w:r>
    </w:p>
    <w:p w14:paraId="02914B81" w14:textId="749F935C" w:rsidR="00DF1C17" w:rsidRDefault="004D0773" w:rsidP="00DF1C17">
      <w:pPr>
        <w:pStyle w:val="bodytext"/>
        <w:rPr>
          <w:lang w:val="en"/>
        </w:rPr>
      </w:pPr>
      <w:r>
        <w:rPr>
          <w:lang w:val="en"/>
        </w:rPr>
        <w:lastRenderedPageBreak/>
        <w:t>In .NET, this is discouraged. E</w:t>
      </w:r>
      <w:r w:rsidR="00DF1C17">
        <w:rPr>
          <w:lang w:val="en"/>
        </w:rPr>
        <w:t>ach class in X# should be in its own codefile (.prg) and the classlibrary is its own project.</w:t>
      </w:r>
      <w:r>
        <w:rPr>
          <w:lang w:val="en"/>
        </w:rPr>
        <w:t xml:space="preserve"> This makes it much easier to determine which exact class was modifed when examing source code check-ins, and reduces file conflicts.</w:t>
      </w:r>
    </w:p>
    <w:p w14:paraId="6C73CB2D" w14:textId="40A8206C" w:rsidR="004D0773" w:rsidRDefault="006D0C1E" w:rsidP="006D0C1E">
      <w:pPr>
        <w:pStyle w:val="bodytext"/>
        <w:keepNext/>
        <w:rPr>
          <w:lang w:val="en"/>
        </w:rPr>
      </w:pPr>
      <w:r>
        <w:rPr>
          <w:bCs w:val="0"/>
          <w:noProof/>
          <w:lang w:val="en"/>
        </w:rPr>
        <mc:AlternateContent>
          <mc:Choice Requires="wpg">
            <w:drawing>
              <wp:anchor distT="0" distB="0" distL="114300" distR="114300" simplePos="0" relativeHeight="251703296" behindDoc="1" locked="0" layoutInCell="1" allowOverlap="1" wp14:anchorId="4DC8DD0A" wp14:editId="6C871BA4">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436CCF83" w:rsidR="006D0C1E" w:rsidRPr="00785D22" w:rsidRDefault="006D0C1E" w:rsidP="006D0C1E">
                              <w:pPr>
                                <w:pStyle w:val="Caption"/>
                                <w:rPr>
                                  <w:sz w:val="24"/>
                                  <w:lang w:val="en" w:eastAsia="de-DE"/>
                                </w:rPr>
                              </w:pPr>
                              <w:bookmarkStart w:id="12" w:name="_Ref52211859"/>
                              <w:r>
                                <w:t xml:space="preserve">Figure </w:t>
                              </w:r>
                              <w:r>
                                <w:fldChar w:fldCharType="begin"/>
                              </w:r>
                              <w:r>
                                <w:instrText xml:space="preserve"> SEQ Figure \* ARABIC </w:instrText>
                              </w:r>
                              <w:r>
                                <w:fldChar w:fldCharType="separate"/>
                              </w:r>
                              <w:r>
                                <w:rPr>
                                  <w:noProof/>
                                </w:rPr>
                                <w:t>9</w:t>
                              </w:r>
                              <w:r>
                                <w:fldChar w:fldCharType="end"/>
                              </w:r>
                              <w:bookmarkEnd w:id="12"/>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58" style="position:absolute;left:0;text-align:left;margin-left:171.75pt;margin-top:43.15pt;width:290.25pt;height:152.25pt;z-index:-251613184;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">
                <v:shape id="Picture 206" o:spid="_x0000_s1059"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5" o:title=""/>
                </v:shape>
                <v:shape id="Text Box 207" o:spid="_x0000_s1060"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436CCF83" w:rsidR="006D0C1E" w:rsidRPr="00785D22" w:rsidRDefault="006D0C1E" w:rsidP="006D0C1E">
                        <w:pPr>
                          <w:pStyle w:val="Caption"/>
                          <w:rPr>
                            <w:sz w:val="24"/>
                            <w:lang w:val="en" w:eastAsia="de-DE"/>
                          </w:rPr>
                        </w:pPr>
                        <w:bookmarkStart w:id="13" w:name="_Ref52211859"/>
                        <w:r>
                          <w:t xml:space="preserve">Figure </w:t>
                        </w:r>
                        <w:r>
                          <w:fldChar w:fldCharType="begin"/>
                        </w:r>
                        <w:r>
                          <w:instrText xml:space="preserve"> SEQ Figure \* ARABIC </w:instrText>
                        </w:r>
                        <w:r>
                          <w:fldChar w:fldCharType="separate"/>
                        </w:r>
                        <w:r>
                          <w:rPr>
                            <w:noProof/>
                          </w:rPr>
                          <w:t>9</w:t>
                        </w:r>
                        <w:r>
                          <w:fldChar w:fldCharType="end"/>
                        </w:r>
                        <w:bookmarkEnd w:id="13"/>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 xml:space="preserve">to the Project, </w:t>
      </w:r>
      <w:r>
        <w:rPr>
          <w:lang w:val="en"/>
        </w:rPr>
        <w:t>right-click on the Project and choose Add, New Item. You’ll get the Add New Item dialog (</w:t>
      </w:r>
      <w:r w:rsidRPr="006D0C1E">
        <w:rPr>
          <w:rStyle w:val="figurename"/>
        </w:rPr>
        <w:fldChar w:fldCharType="begin"/>
      </w:r>
      <w:r w:rsidRPr="006D0C1E">
        <w:rPr>
          <w:rStyle w:val="figurename"/>
        </w:rPr>
        <w:instrText xml:space="preserve"> REF _Ref52211859 \h </w:instrText>
      </w:r>
      <w:r w:rsidRPr="006D0C1E">
        <w:rPr>
          <w:rStyle w:val="figurename"/>
        </w:rPr>
      </w:r>
      <w:r>
        <w:rPr>
          <w:rStyle w:val="figurename"/>
        </w:rPr>
        <w:instrText xml:space="preserve"> \* MERGEFORMAT </w:instrText>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(makes sense!). </w:t>
      </w:r>
    </w:p>
    <w:p w14:paraId="766C079C" w14:textId="0C5AB2E8" w:rsidR="006D0C1E" w:rsidRPr="006D0C1E" w:rsidRDefault="006D0C1E" w:rsidP="006D0C1E">
      <w:pPr>
        <w:pStyle w:val="bodytext"/>
        <w:keepNext/>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24FCE30A" w14:textId="6A60B8B3" w:rsidR="006D0C1E" w:rsidRDefault="00333070">
      <w:pPr>
        <w:overflowPunct/>
        <w:autoSpaceDE/>
        <w:autoSpaceDN/>
        <w:adjustRightInd/>
        <w:spacing w:after="0"/>
        <w:textAlignment w:val="auto"/>
        <w:rPr>
          <w:rFonts w:ascii="Calibri" w:hAnsi="Calibri" w:cs="Arial"/>
          <w:b/>
          <w:bCs/>
          <w:iCs/>
          <w:color w:val="1F497D" w:themeColor="text2"/>
          <w:sz w:val="28"/>
          <w:szCs w:val="28"/>
          <w:lang w:val="en"/>
        </w:rPr>
      </w:pPr>
      <w:r w:rsidRPr="0033285B">
        <w:rPr>
          <w:noProof/>
          <w:lang w:val="en"/>
        </w:rPr>
        <mc:AlternateContent>
          <mc:Choice Requires="wpg">
            <w:drawing>
              <wp:anchor distT="45720" distB="45720" distL="182880" distR="182880" simplePos="0" relativeHeight="251699200" behindDoc="1" locked="0" layoutInCell="1" allowOverlap="1" wp14:anchorId="5AFD3752" wp14:editId="6C90015A">
                <wp:simplePos x="0" y="0"/>
                <wp:positionH relativeFrom="margin">
                  <wp:posOffset>57150</wp:posOffset>
                </wp:positionH>
                <wp:positionV relativeFrom="margin">
                  <wp:posOffset>3757295</wp:posOffset>
                </wp:positionV>
                <wp:extent cx="3691890" cy="586105"/>
                <wp:effectExtent l="0" t="0" r="3810" b="4445"/>
                <wp:wrapTight wrapText="bothSides">
                  <wp:wrapPolygon edited="0">
                    <wp:start x="0" y="0"/>
                    <wp:lineTo x="0" y="21062"/>
                    <wp:lineTo x="21511" y="21062"/>
                    <wp:lineTo x="21511"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4D0773" w:rsidRDefault="004D0773"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4D0773" w:rsidRDefault="004D0773"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61" style="position:absolute;margin-left:4.5pt;margin-top:295.85pt;width:290.7pt;height:46.15pt;z-index:-251617280;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">
                <v:rect id="Rectangle 204" o:spid="_x0000_s106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4D0773" w:rsidRDefault="004D0773"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3"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4D0773" w:rsidRDefault="004D0773"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6D0C1E">
        <w:rPr>
          <w:lang w:val="en"/>
        </w:rPr>
        <w:br w:type="page"/>
      </w:r>
    </w:p>
    <w:p w14:paraId="58E95636" w14:textId="77777777" w:rsidR="00E65C87" w:rsidRPr="00E65C87" w:rsidRDefault="00E65C87" w:rsidP="00E65C87">
      <w:pPr>
        <w:pStyle w:val="bodytext"/>
        <w:rPr>
          <w:lang w:val="en" w:eastAsia="en-US"/>
        </w:rPr>
      </w:pPr>
    </w:p>
    <w:p w14:paraId="5E6A385D" w14:textId="2EAE3132" w:rsidR="00D101CB" w:rsidRDefault="00D101CB" w:rsidP="00D101CB">
      <w:pPr>
        <w:pStyle w:val="Heading1"/>
        <w:rPr>
          <w:lang w:val="en"/>
        </w:rPr>
      </w:pPr>
      <w:r>
        <w:rPr>
          <w:lang w:val="en"/>
        </w:rPr>
        <w:t>Forms</w:t>
      </w:r>
    </w:p>
    <w:p w14:paraId="2A9EB4EB" w14:textId="03F7F811" w:rsidR="0005260E" w:rsidRDefault="0005260E" w:rsidP="0093565F">
      <w:pPr>
        <w:pStyle w:val="firstparagraph"/>
        <w:rPr>
          <w:lang w:val="en" w:eastAsia="en-US"/>
        </w:rPr>
      </w:pPr>
      <w:r>
        <w:rPr>
          <w:lang w:val="en" w:eastAsia="en-US"/>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eastAsia="en-US"/>
        </w:rPr>
        <w:t>website</w:t>
      </w:r>
      <w:r>
        <w:rPr>
          <w:lang w:val="en" w:eastAsia="en-US"/>
        </w:rPr>
        <w:t>, but a Windows Form is going to emulate our existing application closest.</w:t>
      </w:r>
    </w:p>
    <w:p w14:paraId="0D320EA2" w14:textId="5444F7C2" w:rsidR="009C79B9" w:rsidRDefault="006D2FB7" w:rsidP="009C79B9">
      <w:pPr>
        <w:pStyle w:val="bodytext"/>
        <w:rPr>
          <w:lang w:val="en" w:eastAsia="en-US"/>
        </w:rPr>
      </w:pPr>
      <w:r>
        <w:rPr>
          <w:lang w:val="en" w:eastAsia="en-US"/>
        </w:rPr>
        <w:t>There are two flavors of Windows Forms</w:t>
      </w:r>
      <w:r w:rsidR="009C79B9">
        <w:rPr>
          <w:lang w:val="en" w:eastAsia="en-US"/>
        </w:rPr>
        <w:t>. T</w:t>
      </w:r>
      <w:r>
        <w:rPr>
          <w:lang w:val="en" w:eastAsia="en-US"/>
        </w:rPr>
        <w:t xml:space="preserve">he original WinForms </w:t>
      </w:r>
      <w:r w:rsidR="009C79B9">
        <w:rPr>
          <w:lang w:val="en" w:eastAsia="en-US"/>
        </w:rPr>
        <w:t xml:space="preserve">at first glance seems to </w:t>
      </w:r>
      <w:r>
        <w:rPr>
          <w:lang w:val="en" w:eastAsia="en-US"/>
        </w:rPr>
        <w:t>have a lot in common with Visual FoxPro forms</w:t>
      </w:r>
      <w:r w:rsidR="009C79B9">
        <w:rPr>
          <w:lang w:val="en" w:eastAsia="en-US"/>
        </w:rPr>
        <w:t xml:space="preserve">.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w:t>
      </w:r>
      <w:r w:rsidR="009C79B9">
        <w:rPr>
          <w:lang w:val="en" w:eastAsia="en-US"/>
        </w:rPr>
        <w:t>Microsoft did say at one point that WinForms was not going to make the leap to .Net Core, the multiplatform version</w:t>
      </w:r>
      <w:r w:rsidR="009C79B9">
        <w:rPr>
          <w:lang w:val="en" w:eastAsia="en-US"/>
        </w:rPr>
        <w:t xml:space="preserve"> of the .Net framework</w:t>
      </w:r>
      <w:r w:rsidR="009C79B9">
        <w:rPr>
          <w:lang w:val="en" w:eastAsia="en-US"/>
        </w:rPr>
        <w:t>. They have since walked back on that.</w:t>
      </w:r>
    </w:p>
    <w:p w14:paraId="5AF457CD" w14:textId="32682AD7" w:rsidR="006D2FB7" w:rsidRDefault="009C79B9" w:rsidP="006D2FB7">
      <w:pPr>
        <w:pStyle w:val="bodytext"/>
        <w:rPr>
          <w:lang w:val="en" w:eastAsia="en-US"/>
        </w:rPr>
      </w:pPr>
      <w:r>
        <w:rPr>
          <w:lang w:val="en" w:eastAsia="en-US"/>
        </w:rPr>
        <w:t xml:space="preserve">Then there’s </w:t>
      </w:r>
      <w:r w:rsidR="006D2FB7">
        <w:rPr>
          <w:lang w:val="en" w:eastAsia="en-US"/>
        </w:rPr>
        <w:t xml:space="preserve">the newer and more powerful XAML forms. </w:t>
      </w:r>
    </w:p>
    <w:p w14:paraId="48580791" w14:textId="5893248B" w:rsidR="000829AB" w:rsidRPr="006D2FB7" w:rsidRDefault="000829AB" w:rsidP="006D2FB7">
      <w:pPr>
        <w:pStyle w:val="bodytext"/>
        <w:rPr>
          <w:lang w:val="en" w:eastAsia="en-US"/>
        </w:rPr>
      </w:pPr>
      <w:r>
        <w:rPr>
          <w:lang w:val="en" w:eastAsia="en-US"/>
        </w:rPr>
        <w:t>The X# devs are working on a utility to convert FoxPro’s forms to either XAML or WinForms, but it’s not available yet, so we’re going to have to do this ourselves although this could be an entire series of sessions in and of itself so I’m going to give the short version here for now and expand on this topic as time allows.</w:t>
      </w:r>
    </w:p>
    <w:p w14:paraId="4087EC50" w14:textId="452E4D3A" w:rsidR="0005260E" w:rsidRDefault="0005260E" w:rsidP="0093565F">
      <w:pPr>
        <w:pStyle w:val="firstparagraph"/>
        <w:rPr>
          <w:lang w:val="en" w:eastAsia="en-US"/>
        </w:rPr>
      </w:pPr>
      <w:r>
        <w:rPr>
          <w:lang w:val="en" w:eastAsia="en-US"/>
        </w:rPr>
        <w:t xml:space="preserve">We want to put our user interface in a separate Project from our business classes. To create this new Project, right+click on the Solution and choose Add, New Project (see </w:t>
      </w:r>
      <w:r w:rsidRPr="0005260E">
        <w:rPr>
          <w:rStyle w:val="figurename"/>
        </w:rPr>
        <w:fldChar w:fldCharType="begin"/>
      </w:r>
      <w:r w:rsidRPr="0005260E">
        <w:rPr>
          <w:rStyle w:val="figurename"/>
        </w:rPr>
        <w:instrText xml:space="preserve"> REF _Ref52025495 \h </w:instrText>
      </w:r>
      <w:r w:rsidRPr="0005260E">
        <w:rPr>
          <w:rStyle w:val="figurename"/>
        </w:rPr>
      </w:r>
      <w:r>
        <w:rPr>
          <w:rStyle w:val="figurename"/>
        </w:rPr>
        <w:instrText xml:space="preserve"> \* MERGEFORMAT </w:instrText>
      </w:r>
      <w:r w:rsidRPr="0005260E">
        <w:rPr>
          <w:rStyle w:val="figurename"/>
        </w:rPr>
        <w:fldChar w:fldCharType="separate"/>
      </w:r>
      <w:r w:rsidRPr="0005260E">
        <w:rPr>
          <w:rStyle w:val="figurename"/>
        </w:rPr>
        <w:t>Figure 3</w:t>
      </w:r>
      <w:r w:rsidRPr="0005260E">
        <w:rPr>
          <w:rStyle w:val="figurename"/>
        </w:rPr>
        <w:fldChar w:fldCharType="end"/>
      </w:r>
      <w:r>
        <w:rPr>
          <w:lang w:val="en" w:eastAsia="en-US"/>
        </w:rPr>
        <w:t>).</w:t>
      </w:r>
      <w:r w:rsidR="00377EAC">
        <w:rPr>
          <w:lang w:val="en" w:eastAsia="en-US"/>
        </w:rPr>
        <w:t xml:space="preserve"> We </w:t>
      </w:r>
      <w:r w:rsidR="00FE7FF8">
        <w:rPr>
          <w:lang w:val="en" w:eastAsia="en-US"/>
        </w:rPr>
        <w:t>will choose XSharp, WPF Application as a Project Template.</w:t>
      </w:r>
    </w:p>
    <w:p w14:paraId="4A51FC81" w14:textId="19FF7B8F" w:rsidR="0093565F" w:rsidRDefault="0093565F" w:rsidP="0093565F">
      <w:pPr>
        <w:pStyle w:val="firstparagraph"/>
        <w:rPr>
          <w:lang w:val="en" w:eastAsia="en-US"/>
        </w:rPr>
      </w:pPr>
      <w:r>
        <w:rPr>
          <w:lang w:val="en" w:eastAsia="en-US"/>
        </w:rPr>
        <w:t xml:space="preserve">Our Visual FoxPro app consisted of </w:t>
      </w:r>
      <w:r w:rsidR="00377EAC">
        <w:rPr>
          <w:lang w:val="en" w:eastAsia="en-US"/>
        </w:rPr>
        <w:t xml:space="preserve">only </w:t>
      </w:r>
      <w:r w:rsidR="00E65C87">
        <w:rPr>
          <w:lang w:val="en" w:eastAsia="en-US"/>
        </w:rPr>
        <w:t>one</w:t>
      </w:r>
      <w:r>
        <w:rPr>
          <w:lang w:val="en" w:eastAsia="en-US"/>
        </w:rPr>
        <w:t xml:space="preserve"> form</w:t>
      </w:r>
      <w:r w:rsidR="00377EAC">
        <w:rPr>
          <w:lang w:val="en" w:eastAsia="en-US"/>
        </w:rPr>
        <w:t xml:space="preserve"> </w:t>
      </w:r>
      <w:r w:rsidR="00377EAC">
        <w:rPr>
          <w:lang w:val="en" w:eastAsia="en-US"/>
        </w:rPr>
        <w:t xml:space="preserve">(way back in </w:t>
      </w:r>
      <w:r w:rsidR="00377EAC" w:rsidRPr="0093565F">
        <w:rPr>
          <w:rStyle w:val="figurename"/>
        </w:rPr>
        <w:fldChar w:fldCharType="begin"/>
      </w:r>
      <w:r w:rsidR="00377EAC" w:rsidRPr="0093565F">
        <w:rPr>
          <w:rStyle w:val="figurename"/>
        </w:rPr>
        <w:instrText xml:space="preserve"> REF _Ref52208739 \h </w:instrText>
      </w:r>
      <w:r w:rsidR="00377EAC" w:rsidRPr="0093565F">
        <w:rPr>
          <w:rStyle w:val="figurename"/>
        </w:rPr>
      </w:r>
      <w:r w:rsidR="00377EAC">
        <w:rPr>
          <w:rStyle w:val="figurename"/>
        </w:rPr>
        <w:instrText xml:space="preserve"> \* MERGEFORMAT </w:instrText>
      </w:r>
      <w:r w:rsidR="00377EAC" w:rsidRPr="0093565F">
        <w:rPr>
          <w:rStyle w:val="figurename"/>
        </w:rPr>
        <w:fldChar w:fldCharType="separate"/>
      </w:r>
      <w:r w:rsidR="00377EAC" w:rsidRPr="0093565F">
        <w:rPr>
          <w:rStyle w:val="figurename"/>
        </w:rPr>
        <w:t>Figure 1</w:t>
      </w:r>
      <w:r w:rsidR="00377EAC" w:rsidRPr="0093565F">
        <w:rPr>
          <w:rStyle w:val="figurename"/>
        </w:rPr>
        <w:fldChar w:fldCharType="end"/>
      </w:r>
      <w:r w:rsidR="00377EAC">
        <w:rPr>
          <w:rStyle w:val="figurename"/>
        </w:rPr>
        <w:t>)</w:t>
      </w:r>
      <w:r w:rsidR="00E65C87">
        <w:rPr>
          <w:lang w:val="en" w:eastAsia="en-US"/>
        </w:rPr>
        <w:t xml:space="preserve">. </w:t>
      </w:r>
      <w:r w:rsidR="00FE7FF8">
        <w:rPr>
          <w:lang w:val="en" w:eastAsia="en-US"/>
        </w:rPr>
        <w:t>That form had a grid and a couple of buttons to complete a task and add a new task.</w:t>
      </w:r>
    </w:p>
    <w:p w14:paraId="7933D046" w14:textId="77777777" w:rsidR="007E1D2E" w:rsidRPr="007E1D2E" w:rsidRDefault="007E1D2E" w:rsidP="007E1D2E">
      <w:pPr>
        <w:pStyle w:val="bodytext"/>
        <w:rPr>
          <w:lang w:val="en" w:eastAsia="en-US"/>
        </w:rPr>
      </w:pPr>
    </w:p>
    <w:p w14:paraId="0629D7AE" w14:textId="77777777" w:rsidR="007E1D2E" w:rsidRDefault="007E1D2E">
      <w:pPr>
        <w:overflowPunct/>
        <w:autoSpaceDE/>
        <w:autoSpaceDN/>
        <w:adjustRightInd/>
        <w:spacing w:after="0"/>
        <w:textAlignment w:val="auto"/>
        <w:rPr>
          <w:rFonts w:ascii="Calibri" w:hAnsi="Calibri"/>
          <w:b/>
          <w:bCs/>
          <w:color w:val="A34713"/>
          <w:kern w:val="32"/>
          <w:sz w:val="32"/>
          <w:szCs w:val="32"/>
          <w:lang w:val="en"/>
        </w:rPr>
      </w:pPr>
      <w:r>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77777777" w:rsidR="00F3028A" w:rsidRDefault="00994850" w:rsidP="00DF1C17">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 but it doesn’t import FRX files yet.</w:t>
      </w:r>
    </w:p>
    <w:p w14:paraId="62FEC3B8" w14:textId="601A4992" w:rsidR="00D101CB" w:rsidRDefault="00994850" w:rsidP="00DF1C17">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DF1C17">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DF1C17">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bookmarkStart w:id="14" w:name="_GoBack"/>
      <w:bookmarkEnd w:id="14"/>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065117">
      <w:pPr>
        <w:pStyle w:val="firstparagraph"/>
        <w:rPr>
          <w:lang w:val="en" w:eastAsia="en-US"/>
        </w:rPr>
      </w:pPr>
      <w:r>
        <w:rPr>
          <w:lang w:val="en" w:eastAsia="en-US"/>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eastAsia="en-US"/>
        </w:rPr>
        <w:t xml:space="preserve">, but many C# applications frameworks like Oak Leaf’s MM.Net can be combined with X# business objects easily enough to get you </w:t>
      </w:r>
      <w:r w:rsidR="004005D3">
        <w:rPr>
          <w:lang w:val="en" w:eastAsia="en-US"/>
        </w:rPr>
        <w:t xml:space="preserve">further </w:t>
      </w:r>
      <w:r w:rsidR="002171EA">
        <w:rPr>
          <w:lang w:val="en" w:eastAsia="en-US"/>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1A09E0">
      <w:pPr>
        <w:pStyle w:val="firstparagraph"/>
        <w:rPr>
          <w:lang w:val="en" w:eastAsia="en-US"/>
        </w:rPr>
      </w:pPr>
      <w:r>
        <w:rPr>
          <w:noProof/>
          <w:lang w:val="en" w:eastAsia="en-US"/>
        </w:rPr>
        <w:drawing>
          <wp:anchor distT="0" distB="0" distL="114300" distR="114300" simplePos="0" relativeHeight="251697152" behindDoc="1" locked="0" layoutInCell="1" allowOverlap="1" wp14:anchorId="48E1EF55" wp14:editId="301AEA64">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46">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eastAsia="en-US"/>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eastAsia="en-US"/>
        </w:rPr>
        <w:t xml:space="preserve"> to a local repository, and </w:t>
      </w:r>
      <w:r>
        <w:rPr>
          <w:lang w:val="en" w:eastAsia="en-US"/>
        </w:rPr>
        <w:t xml:space="preserve">push </w:t>
      </w:r>
      <w:r w:rsidR="00B2070B">
        <w:rPr>
          <w:lang w:val="en" w:eastAsia="en-US"/>
        </w:rPr>
        <w:t xml:space="preserve">to </w:t>
      </w:r>
      <w:r>
        <w:rPr>
          <w:lang w:val="en" w:eastAsia="en-US"/>
        </w:rPr>
        <w:t xml:space="preserve">and pull </w:t>
      </w:r>
      <w:r w:rsidR="00B2070B">
        <w:rPr>
          <w:lang w:val="en" w:eastAsia="en-US"/>
        </w:rPr>
        <w:t>from a remote repository</w:t>
      </w:r>
      <w:r>
        <w:rPr>
          <w:lang w:val="en" w:eastAsia="en-US"/>
        </w:rPr>
        <w:t xml:space="preserve">. </w:t>
      </w:r>
      <w:r w:rsidR="00B2070B">
        <w:rPr>
          <w:lang w:val="en" w:eastAsia="en-US"/>
        </w:rPr>
        <w:t>[</w:t>
      </w:r>
      <w:r>
        <w:rPr>
          <w:lang w:val="en" w:eastAsia="en-US"/>
        </w:rPr>
        <w:t>Read Rick Borup’s whitepapers on Git for more information on what all that means if you need help.</w:t>
      </w:r>
      <w:r w:rsidR="00B2070B">
        <w:rPr>
          <w:lang w:val="en" w:eastAsia="en-US"/>
        </w:rPr>
        <w:t>]</w:t>
      </w:r>
      <w:r>
        <w:rPr>
          <w:lang w:val="en" w:eastAsia="en-US"/>
        </w:rPr>
        <w:t xml:space="preserve"> Because there are no binaries </w:t>
      </w:r>
      <w:r w:rsidR="00B2070B">
        <w:rPr>
          <w:lang w:val="en" w:eastAsia="en-US"/>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DF1C17">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47"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DF1C17">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6128" behindDoc="1" locked="0" layoutInCell="1" allowOverlap="1" wp14:anchorId="14065AEA" wp14:editId="58D34A88">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48">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93565F">
      <w:pPr>
        <w:pStyle w:val="firstparagraph"/>
        <w:rPr>
          <w:lang w:val="en" w:eastAsia="en-US"/>
        </w:rPr>
      </w:pPr>
      <w:r>
        <w:rPr>
          <w:lang w:val="en" w:eastAsia="en-US"/>
        </w:rPr>
        <w:t xml:space="preserve">If you need assistance while you’re learning X#, the best place to start is </w:t>
      </w:r>
      <w:hyperlink r:id="rId49" w:history="1">
        <w:r w:rsidRPr="006B3281">
          <w:rPr>
            <w:rStyle w:val="Hyperlink"/>
            <w:lang w:val="en" w:eastAsia="en-US"/>
          </w:rPr>
          <w:t>www.xsharp.info</w:t>
        </w:r>
      </w:hyperlink>
      <w:r>
        <w:rPr>
          <w:lang w:val="en" w:eastAsia="en-US"/>
        </w:rPr>
        <w:t xml:space="preserve">.  You can easily get there by choosing Help, Xsharp Website from the Visual Studio menu. There are </w:t>
      </w:r>
      <w:r w:rsidR="00770D59">
        <w:rPr>
          <w:lang w:val="en" w:eastAsia="en-US"/>
        </w:rPr>
        <w:t xml:space="preserve">active </w:t>
      </w:r>
      <w:r>
        <w:rPr>
          <w:lang w:val="en" w:eastAsia="en-US"/>
        </w:rPr>
        <w:t xml:space="preserve">user forums on there, and a specific one just for FoxPro migrators. </w:t>
      </w:r>
      <w:r w:rsidR="00E26B73">
        <w:rPr>
          <w:lang w:val="en" w:eastAsia="en-US"/>
        </w:rPr>
        <w:t>The core group of developers jump in quickly to answer questions.</w:t>
      </w:r>
    </w:p>
    <w:p w14:paraId="6A726916" w14:textId="153F19C6" w:rsidR="0093565F" w:rsidRPr="0093565F" w:rsidRDefault="0093565F" w:rsidP="0093565F">
      <w:pPr>
        <w:pStyle w:val="bodytext"/>
        <w:rPr>
          <w:lang w:val="en" w:eastAsia="en-US"/>
        </w:rPr>
      </w:pPr>
      <w:r>
        <w:rPr>
          <w:lang w:val="en" w:eastAsia="en-US"/>
        </w:rPr>
        <w:t xml:space="preserve">The Help File that comes with the X# download is also quite good. It will remind you of Visual FoxPro’s help file. You can find it either on your Start Menu or choose Help, </w:t>
      </w:r>
      <w:r w:rsidR="001A09E0">
        <w:rPr>
          <w:lang w:val="en" w:eastAsia="en-US"/>
        </w:rPr>
        <w:t>XSharp Documentation</w:t>
      </w:r>
      <w:r w:rsidR="00E860FA">
        <w:rPr>
          <w:lang w:val="en" w:eastAsia="en-US"/>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4320" behindDoc="0" locked="0" layoutInCell="1" allowOverlap="1" wp14:anchorId="3ADD91D9" wp14:editId="40485730">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77777777" w:rsidR="00162DA5" w:rsidRDefault="002238AD" w:rsidP="00940667">
      <w:pPr>
        <w:pStyle w:val="firstparagraph"/>
        <w:rPr>
          <w:lang w:eastAsia="en-US"/>
        </w:rPr>
      </w:pPr>
      <w:r>
        <w:rPr>
          <w:lang w:eastAsia="en-US"/>
        </w:rPr>
        <w:t xml:space="preserve">This session barely covers all of the power and awesomeness of Visual Studio and coding in </w:t>
      </w:r>
      <w:r w:rsidR="00094F75">
        <w:rPr>
          <w:lang w:eastAsia="en-US"/>
        </w:rPr>
        <w:t xml:space="preserve">X# and the </w:t>
      </w:r>
      <w:r>
        <w:rPr>
          <w:lang w:eastAsia="en-US"/>
        </w:rPr>
        <w:t>.NET</w:t>
      </w:r>
      <w:r w:rsidR="00094F75">
        <w:rPr>
          <w:lang w:eastAsia="en-US"/>
        </w:rPr>
        <w:t xml:space="preserve"> Framework. </w:t>
      </w:r>
      <w:r w:rsidR="00940667">
        <w:rPr>
          <w:lang w:eastAsia="en-US"/>
        </w:rPr>
        <w:t xml:space="preserve">I hope this walkthrough of converting a simple FoxPro app to X# has been enlightening. In my limited experience I think X# provides a very nice entré into understanding .NET development. I think it’s important to get that, though X# gives have access to FoxPro-like syntax and concepts that give you an anchor into your development history, you’re not constrained to that – the entire .NET </w:t>
      </w:r>
      <w:r w:rsidR="00162DA5">
        <w:rPr>
          <w:lang w:eastAsia="en-US"/>
        </w:rPr>
        <w:t>framework</w:t>
      </w:r>
      <w:r w:rsidR="00940667">
        <w:rPr>
          <w:lang w:eastAsia="en-US"/>
        </w:rPr>
        <w:t xml:space="preserve"> is available to you. </w:t>
      </w:r>
    </w:p>
    <w:p w14:paraId="4E37B1B1" w14:textId="2E4D033B" w:rsidR="00940667" w:rsidRDefault="00940667" w:rsidP="00940667">
      <w:pPr>
        <w:pStyle w:val="firstparagraph"/>
        <w:rPr>
          <w:lang w:eastAsia="en-US"/>
        </w:rPr>
      </w:pPr>
      <w:r>
        <w:rPr>
          <w:lang w:eastAsia="en-US"/>
        </w:rPr>
        <w:t>X# is never going to be able to take your existing FoxPro code and just compile it – it will take effort on your part but it’s really not that difficult and it will give you the opportunity to revisit and refactor your code, as well as add robustness through unit tests and integrated version control.</w:t>
      </w:r>
      <w:r w:rsidR="00EA0F51">
        <w:rPr>
          <w:lang w:eastAsia="en-US"/>
        </w:rPr>
        <w:t xml:space="preserve"> Once you learn X# you’ll be well on your way to knowing C# as well.</w:t>
      </w:r>
    </w:p>
    <w:p w14:paraId="5AF4CD79" w14:textId="163A0E56" w:rsidR="005757F1" w:rsidRPr="005757F1" w:rsidRDefault="005757F1" w:rsidP="005757F1">
      <w:pPr>
        <w:pStyle w:val="bodytext"/>
        <w:rPr>
          <w:lang w:eastAsia="en-US"/>
        </w:rPr>
      </w:pPr>
      <w:r>
        <w:rPr>
          <w:lang w:eastAsia="en-US"/>
        </w:rPr>
        <w:t xml:space="preserve">The FoxPro compatibility has made </w:t>
      </w:r>
      <w:r w:rsidR="008A3C2D">
        <w:rPr>
          <w:lang w:eastAsia="en-US"/>
        </w:rPr>
        <w:t xml:space="preserve">impressive </w:t>
      </w:r>
      <w:r>
        <w:rPr>
          <w:lang w:eastAsia="en-US"/>
        </w:rPr>
        <w:t>stride</w:t>
      </w:r>
      <w:r w:rsidR="008A3C2D">
        <w:rPr>
          <w:lang w:eastAsia="en-US"/>
        </w:rPr>
        <w:t>s</w:t>
      </w:r>
      <w:r>
        <w:rPr>
          <w:lang w:eastAsia="en-US"/>
        </w:rPr>
        <w:t xml:space="preserve"> since I wrote </w:t>
      </w:r>
      <w:r w:rsidR="008A3C2D">
        <w:rPr>
          <w:lang w:eastAsia="en-US"/>
        </w:rPr>
        <w:t xml:space="preserve">the 2019 </w:t>
      </w:r>
      <w:r>
        <w:rPr>
          <w:lang w:eastAsia="en-US"/>
        </w:rPr>
        <w:t>session</w:t>
      </w:r>
      <w:r w:rsidR="008A3C2D">
        <w:rPr>
          <w:lang w:eastAsia="en-US"/>
        </w:rPr>
        <w:t xml:space="preserve">. X# is open source, but the focus of the core of developers will be the wishlist of members of Friends of X#. If you’d like to see continued </w:t>
      </w:r>
      <w:r w:rsidR="002238AD">
        <w:rPr>
          <w:lang w:eastAsia="en-US"/>
        </w:rPr>
        <w:t>development,</w:t>
      </w:r>
      <w:r w:rsidR="008A3C2D">
        <w:rPr>
          <w:lang w:eastAsia="en-US"/>
        </w:rPr>
        <w:t xml:space="preserve"> </w:t>
      </w:r>
      <w:r w:rsidR="002E06D3">
        <w:rPr>
          <w:lang w:eastAsia="en-US"/>
        </w:rPr>
        <w:t>you may 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1" w:history="1">
        <w:r w:rsidRPr="002E0502">
          <w:rPr>
            <w:rStyle w:val="Hyperlink"/>
          </w:rPr>
          <w:t>Smashicons</w:t>
        </w:r>
      </w:hyperlink>
      <w:r>
        <w:t xml:space="preserve"> </w:t>
      </w:r>
      <w:r w:rsidRPr="002E0502">
        <w:t xml:space="preserve">from </w:t>
      </w:r>
      <w:hyperlink r:id="rId52"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7522D6" w:rsidP="00F34C31">
      <w:pPr>
        <w:overflowPunct/>
        <w:autoSpaceDE/>
        <w:autoSpaceDN/>
        <w:adjustRightInd/>
        <w:spacing w:after="0"/>
        <w:textAlignment w:val="auto"/>
      </w:pPr>
      <w:hyperlink r:id="rId53" w:history="1">
        <w:r w:rsidR="00B368D7" w:rsidRPr="003408C1">
          <w:rPr>
            <w:rStyle w:val="Hyperlink"/>
          </w:rPr>
          <w:t>https://docs.microsoft.com/en-us/windows/apps/desktop/visual-studio-templates</w:t>
        </w:r>
      </w:hyperlink>
    </w:p>
    <w:p w14:paraId="75DE79A2" w14:textId="3610F469" w:rsidR="00393126" w:rsidRDefault="007522D6" w:rsidP="00F34C31">
      <w:pPr>
        <w:overflowPunct/>
        <w:autoSpaceDE/>
        <w:autoSpaceDN/>
        <w:adjustRightInd/>
        <w:spacing w:after="0"/>
        <w:textAlignment w:val="auto"/>
      </w:pPr>
      <w:hyperlink r:id="rId54" w:history="1">
        <w:r w:rsidR="00D74D44" w:rsidRPr="003408C1">
          <w:rPr>
            <w:rStyle w:val="Hyperlink"/>
          </w:rPr>
          <w:t>https://fox.wikis.com/wc.dll?Wiki~GUIDGenerationCode~VB</w:t>
        </w:r>
      </w:hyperlink>
    </w:p>
    <w:p w14:paraId="2CE6BE72" w14:textId="6C22BFDD" w:rsidR="00D74D44" w:rsidRDefault="007522D6" w:rsidP="00F34C31">
      <w:pPr>
        <w:overflowPunct/>
        <w:autoSpaceDE/>
        <w:autoSpaceDN/>
        <w:adjustRightInd/>
        <w:spacing w:after="0"/>
        <w:textAlignment w:val="auto"/>
      </w:pPr>
      <w:hyperlink r:id="rId55" w:history="1">
        <w:r w:rsidR="00F05728" w:rsidRPr="003408C1">
          <w:rPr>
            <w:rStyle w:val="Hyperlink"/>
          </w:rPr>
          <w:t>https://docs.microsoft.com/en-us/dotnet/csharp/programming-guide/classes-and-structs/fields</w:t>
        </w:r>
      </w:hyperlink>
    </w:p>
    <w:p w14:paraId="3D048A39" w14:textId="77777777" w:rsidR="00B368D7" w:rsidRDefault="00B368D7" w:rsidP="00F34C31">
      <w:pPr>
        <w:overflowPunct/>
        <w:autoSpaceDE/>
        <w:autoSpaceDN/>
        <w:adjustRightInd/>
        <w:spacing w:after="0"/>
        <w:textAlignment w:val="auto"/>
      </w:pPr>
    </w:p>
    <w:p w14:paraId="4A39F7B6" w14:textId="62A47E8F" w:rsidR="00F05728" w:rsidRDefault="007522D6" w:rsidP="00F34C31">
      <w:pPr>
        <w:overflowPunct/>
        <w:autoSpaceDE/>
        <w:autoSpaceDN/>
        <w:adjustRightInd/>
        <w:spacing w:after="0"/>
        <w:textAlignment w:val="auto"/>
      </w:pPr>
      <w:hyperlink r:id="rId56" w:history="1">
        <w:r w:rsidR="00B368D7" w:rsidRPr="003408C1">
          <w:rPr>
            <w:rStyle w:val="Hyperlink"/>
          </w:rPr>
          <w:t>https://www.xsharp.info/itm-help/foxpro-compatibility-list</w:t>
        </w:r>
      </w:hyperlink>
    </w:p>
    <w:p w14:paraId="550DD84D" w14:textId="77777777" w:rsidR="00B368D7" w:rsidRDefault="00B368D7"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57"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58"/>
          <w:headerReference w:type="default" r:id="rId59"/>
          <w:footerReference w:type="even" r:id="rId60"/>
          <w:footerReference w:type="default" r:id="rId61"/>
          <w:headerReference w:type="first" r:id="rId62"/>
          <w:footerReference w:type="first" r:id="rId63"/>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xml:space="preserve">* </w:t>
      </w:r>
      <w:r>
        <w:rPr>
          <w:rFonts w:ascii="Consolas" w:hAnsi="Consolas" w:cs="Courier New"/>
          <w:color w:val="00B050"/>
          <w:sz w:val="18"/>
          <w:szCs w:val="18"/>
        </w:rPr>
        <w:t xml:space="preserve">Collection of </w:t>
      </w:r>
      <w:r w:rsidRPr="00A31022">
        <w:rPr>
          <w:rFonts w:ascii="Consolas" w:hAnsi="Consolas" w:cs="Courier New"/>
          <w:color w:val="00B050"/>
          <w:sz w:val="18"/>
          <w:szCs w:val="18"/>
        </w:rPr>
        <w:t>ToDo</w:t>
      </w:r>
      <w:r>
        <w:rPr>
          <w:rFonts w:ascii="Consolas" w:hAnsi="Consolas" w:cs="Courier New"/>
          <w:color w:val="00B050"/>
          <w:sz w:val="18"/>
          <w:szCs w:val="18"/>
        </w:rPr>
        <w:t>s</w:t>
      </w:r>
    </w:p>
    <w:p w14:paraId="53B1641D" w14:textId="77777777" w:rsidR="00DD1D4D" w:rsidRPr="00A31022" w:rsidRDefault="00DD1D4D" w:rsidP="00DD1D4D">
      <w:pPr>
        <w:tabs>
          <w:tab w:val="left" w:pos="180"/>
          <w:tab w:val="left" w:pos="3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Todos</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75A96EF" w14:textId="77777777" w:rsidR="00DD1D4D" w:rsidRPr="00A31022" w:rsidRDefault="00DD1D4D" w:rsidP="00DD1D4D">
      <w:pPr>
        <w:tabs>
          <w:tab w:val="left" w:pos="180"/>
        </w:tabs>
        <w:overflowPunct/>
        <w:spacing w:after="0"/>
        <w:textAlignment w:val="auto"/>
        <w:rPr>
          <w:rFonts w:ascii="Consolas" w:hAnsi="Consolas" w:cs="Courier New"/>
          <w:color w:val="008000"/>
          <w:sz w:val="18"/>
          <w:szCs w:val="18"/>
        </w:rPr>
      </w:pPr>
      <w:r w:rsidRPr="00A31022">
        <w:rPr>
          <w:rFonts w:ascii="Consolas" w:hAnsi="Consolas" w:cs="Courier New"/>
          <w:color w:val="0000FF"/>
          <w:sz w:val="18"/>
          <w:szCs w:val="18"/>
        </w:rPr>
        <w:t xml:space="preserve">  DIMENSION </w:t>
      </w:r>
      <w:r w:rsidRPr="00A31022">
        <w:rPr>
          <w:rFonts w:ascii="Consolas" w:hAnsi="Consolas" w:cs="Courier New"/>
          <w:color w:val="000000"/>
          <w:sz w:val="18"/>
          <w:szCs w:val="18"/>
        </w:rPr>
        <w:t>aToDos[1]</w:t>
      </w:r>
      <w:r w:rsidRPr="00A31022">
        <w:rPr>
          <w:rFonts w:ascii="Consolas" w:hAnsi="Consolas" w:cs="Courier New"/>
          <w:color w:val="000000"/>
          <w:sz w:val="18"/>
          <w:szCs w:val="18"/>
        </w:rPr>
        <w:tab/>
      </w:r>
      <w:r w:rsidRPr="00A31022">
        <w:rPr>
          <w:rFonts w:ascii="Consolas" w:hAnsi="Consolas" w:cs="Courier New"/>
          <w:color w:val="008000"/>
          <w:sz w:val="18"/>
          <w:szCs w:val="18"/>
        </w:rPr>
        <w:t>&amp;&amp; Array of ToDo Objects</w:t>
      </w:r>
    </w:p>
    <w:p w14:paraId="495D25F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ab/>
      </w:r>
      <w:r w:rsidRPr="00A31022">
        <w:rPr>
          <w:rFonts w:ascii="Consolas" w:hAnsi="Consolas" w:cs="Courier New"/>
          <w:color w:val="000000"/>
          <w:sz w:val="18"/>
          <w:szCs w:val="18"/>
        </w:rPr>
        <w:t>nTodos = 0</w:t>
      </w:r>
    </w:p>
    <w:p w14:paraId="1586581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cTableName = "data\ToDos"</w:t>
      </w:r>
    </w:p>
    <w:p w14:paraId="5DEE184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2268FA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09E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51A209C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SET EXCLUSIVE OFF</w:t>
      </w:r>
    </w:p>
    <w:p w14:paraId="505D1B7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1EF267D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OpenTodos</w:t>
      </w:r>
    </w:p>
    <w:p w14:paraId="54874A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653DFEF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w:t>
      </w:r>
      <w:r w:rsidRPr="00A31022">
        <w:rPr>
          <w:rFonts w:ascii="Consolas" w:hAnsi="Consolas" w:cs="Courier New"/>
          <w:color w:val="0000FF"/>
          <w:sz w:val="18"/>
          <w:szCs w:val="18"/>
        </w:rPr>
        <w:t xml:space="preserve">USE </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166B8115"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3543C85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USED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.cTableName)</w:t>
      </w:r>
    </w:p>
    <w:p w14:paraId="04687C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376BFA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4476036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n</w:t>
      </w:r>
    </w:p>
    <w:p w14:paraId="7E6D466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4132E24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SET DELETED ON </w:t>
      </w:r>
    </w:p>
    <w:p w14:paraId="581F267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COUNT TO This</w:t>
      </w:r>
      <w:r w:rsidRPr="00A31022">
        <w:rPr>
          <w:rFonts w:ascii="Consolas" w:hAnsi="Consolas" w:cs="Courier New"/>
          <w:color w:val="000000"/>
          <w:sz w:val="18"/>
          <w:szCs w:val="18"/>
        </w:rPr>
        <w:t>.nToDos</w:t>
      </w:r>
    </w:p>
    <w:p w14:paraId="3E1476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321E9E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n = 1</w:t>
      </w:r>
    </w:p>
    <w:p w14:paraId="5BA6AF9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SCAN </w:t>
      </w:r>
    </w:p>
    <w:p w14:paraId="24AAF0C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  This</w:t>
      </w:r>
      <w:r w:rsidRPr="00A31022">
        <w:rPr>
          <w:rFonts w:ascii="Consolas" w:hAnsi="Consolas" w:cs="Courier New"/>
          <w:color w:val="000000"/>
          <w:sz w:val="18"/>
          <w:szCs w:val="18"/>
        </w:rPr>
        <w:t>.aToDos[n]=</w:t>
      </w:r>
      <w:r w:rsidRPr="00A31022">
        <w:rPr>
          <w:rFonts w:ascii="Consolas" w:hAnsi="Consolas" w:cs="Courier New"/>
          <w:color w:val="0000FF"/>
          <w:sz w:val="18"/>
          <w:szCs w:val="18"/>
        </w:rPr>
        <w:t>CREATEOBJECT</w:t>
      </w:r>
      <w:r w:rsidRPr="00A31022">
        <w:rPr>
          <w:rFonts w:ascii="Consolas" w:hAnsi="Consolas" w:cs="Courier New"/>
          <w:color w:val="000000"/>
          <w:sz w:val="18"/>
          <w:szCs w:val="18"/>
        </w:rPr>
        <w:t xml:space="preserve">("Todo", </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4CE3A941"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  n = n + 1</w:t>
      </w:r>
    </w:p>
    <w:p w14:paraId="54E10DD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ENDSCAN</w:t>
      </w:r>
    </w:p>
    <w:p w14:paraId="58DCA1C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w:t>
      </w:r>
    </w:p>
    <w:p w14:paraId="23385E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449178E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1BD843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New</w:t>
      </w:r>
    </w:p>
    <w:p w14:paraId="528F7E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.nTodos = </w:t>
      </w:r>
      <w:r w:rsidRPr="00A31022">
        <w:rPr>
          <w:rFonts w:ascii="Consolas" w:hAnsi="Consolas" w:cs="Courier New"/>
          <w:color w:val="0000FF"/>
          <w:sz w:val="18"/>
          <w:szCs w:val="18"/>
        </w:rPr>
        <w:t>This</w:t>
      </w:r>
      <w:r w:rsidRPr="00A31022">
        <w:rPr>
          <w:rFonts w:ascii="Consolas" w:hAnsi="Consolas" w:cs="Courier New"/>
          <w:color w:val="000000"/>
          <w:sz w:val="18"/>
          <w:szCs w:val="18"/>
        </w:rPr>
        <w:t>.nTodos + 1</w:t>
      </w:r>
    </w:p>
    <w:p w14:paraId="65FC136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DIMENSION This</w:t>
      </w:r>
      <w:r w:rsidRPr="00A31022">
        <w:rPr>
          <w:rFonts w:ascii="Consolas" w:hAnsi="Consolas" w:cs="Courier New"/>
          <w:color w:val="000000"/>
          <w:sz w:val="18"/>
          <w:szCs w:val="18"/>
        </w:rPr>
        <w:t>.aToDos[This.nToDos]</w:t>
      </w:r>
    </w:p>
    <w:p w14:paraId="1281651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.aTodos[This.nTodos]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w:t>
      </w:r>
    </w:p>
    <w:p w14:paraId="090FAA7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.aTodos[This.nTodos].</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390BC79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.nToDos</w:t>
      </w:r>
    </w:p>
    <w:p w14:paraId="13F59BD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p>
    <w:p w14:paraId="50685DB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4EE05B2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10158B96"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2598B79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6EC8A56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27E3012"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5E06D94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PROCEDURE Complete</w:t>
      </w:r>
    </w:p>
    <w:p w14:paraId="47CBA36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6A49BD3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oToDo.oData.</w:t>
      </w:r>
      <w:r w:rsidRPr="00A31022">
        <w:rPr>
          <w:rFonts w:ascii="Consolas" w:hAnsi="Consolas" w:cs="Courier New"/>
          <w:color w:val="0000FF"/>
          <w:sz w:val="18"/>
          <w:szCs w:val="18"/>
        </w:rPr>
        <w:t>Completed</w:t>
      </w:r>
      <w:r w:rsidRPr="00A31022">
        <w:rPr>
          <w:rFonts w:ascii="Consolas" w:hAnsi="Consolas" w:cs="Courier New"/>
          <w:color w:val="000000"/>
          <w:sz w:val="18"/>
          <w:szCs w:val="18"/>
        </w:rPr>
        <w:t>=.t.</w:t>
      </w:r>
    </w:p>
    <w:p w14:paraId="29EC529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Save</w:t>
      </w:r>
      <w:r w:rsidRPr="00A31022">
        <w:rPr>
          <w:rFonts w:ascii="Consolas" w:hAnsi="Consolas" w:cs="Courier New"/>
          <w:color w:val="000000"/>
          <w:sz w:val="18"/>
          <w:szCs w:val="18"/>
        </w:rPr>
        <w:t>()</w:t>
      </w:r>
    </w:p>
    <w:p w14:paraId="6A29A832"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B268697"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7006356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00"/>
          <w:sz w:val="18"/>
          <w:szCs w:val="18"/>
        </w:rPr>
        <w:t>oToDo =</w:t>
      </w:r>
      <w:r w:rsidRPr="00A31022">
        <w:rPr>
          <w:rFonts w:ascii="Consolas" w:hAnsi="Consolas" w:cs="Courier New"/>
          <w:color w:val="0000FF"/>
          <w:sz w:val="18"/>
          <w:szCs w:val="18"/>
        </w:rPr>
        <w:t>CREATEOBJECT</w:t>
      </w:r>
      <w:r w:rsidRPr="00A31022">
        <w:rPr>
          <w:rFonts w:ascii="Consolas" w:hAnsi="Consolas" w:cs="Courier New"/>
          <w:color w:val="000000"/>
          <w:sz w:val="18"/>
          <w:szCs w:val="18"/>
        </w:rPr>
        <w:t>("ToDo", ToDos.</w:t>
      </w:r>
      <w:r w:rsidRPr="00A31022">
        <w:rPr>
          <w:rFonts w:ascii="Consolas" w:hAnsi="Consolas" w:cs="Courier New"/>
          <w:color w:val="0000FF"/>
          <w:sz w:val="18"/>
          <w:szCs w:val="18"/>
        </w:rPr>
        <w:t>id</w:t>
      </w:r>
      <w:r w:rsidRPr="00A31022">
        <w:rPr>
          <w:rFonts w:ascii="Consolas" w:hAnsi="Consolas" w:cs="Courier New"/>
          <w:color w:val="000000"/>
          <w:sz w:val="18"/>
          <w:szCs w:val="18"/>
        </w:rPr>
        <w:t>)</w:t>
      </w:r>
    </w:p>
    <w:p w14:paraId="393CB0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oToDo.</w:t>
      </w:r>
      <w:r w:rsidRPr="00A31022">
        <w:rPr>
          <w:rFonts w:ascii="Consolas" w:hAnsi="Consolas" w:cs="Courier New"/>
          <w:color w:val="0000FF"/>
          <w:sz w:val="18"/>
          <w:szCs w:val="18"/>
        </w:rPr>
        <w:t>Delete</w:t>
      </w:r>
      <w:r w:rsidRPr="00A31022">
        <w:rPr>
          <w:rFonts w:ascii="Consolas" w:hAnsi="Consolas" w:cs="Courier New"/>
          <w:color w:val="000000"/>
          <w:sz w:val="18"/>
          <w:szCs w:val="18"/>
        </w:rPr>
        <w:t>()</w:t>
      </w:r>
    </w:p>
    <w:p w14:paraId="697A598B" w14:textId="5CF829AE"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ENDDEFINE </w:t>
      </w:r>
      <w:r>
        <w:rPr>
          <w:rFonts w:ascii="Consolas" w:hAnsi="Consolas" w:cs="Courier New"/>
          <w:color w:val="0000FF"/>
          <w:sz w:val="18"/>
          <w:szCs w:val="18"/>
        </w:rPr>
        <w:br w:type="column"/>
      </w:r>
    </w:p>
    <w:p w14:paraId="15CA2AC0" w14:textId="77777777" w:rsidR="00DD1D4D" w:rsidRPr="00A31022" w:rsidRDefault="00DD1D4D" w:rsidP="00DD1D4D">
      <w:pPr>
        <w:tabs>
          <w:tab w:val="left" w:pos="180"/>
        </w:tabs>
        <w:overflowPunct/>
        <w:spacing w:after="0"/>
        <w:textAlignment w:val="auto"/>
        <w:rPr>
          <w:rFonts w:ascii="Consolas" w:hAnsi="Consolas" w:cs="Courier New"/>
          <w:color w:val="00B050"/>
          <w:sz w:val="18"/>
          <w:szCs w:val="18"/>
        </w:rPr>
      </w:pPr>
      <w:r w:rsidRPr="00A31022">
        <w:rPr>
          <w:rFonts w:ascii="Consolas" w:hAnsi="Consolas" w:cs="Courier New"/>
          <w:color w:val="00B050"/>
          <w:sz w:val="18"/>
          <w:szCs w:val="18"/>
        </w:rPr>
        <w:t>* In</w:t>
      </w:r>
      <w:r>
        <w:rPr>
          <w:rFonts w:ascii="Consolas" w:hAnsi="Consolas" w:cs="Courier New"/>
          <w:color w:val="00B050"/>
          <w:sz w:val="18"/>
          <w:szCs w:val="18"/>
        </w:rPr>
        <w:t>di</w:t>
      </w:r>
      <w:r w:rsidRPr="00A31022">
        <w:rPr>
          <w:rFonts w:ascii="Consolas" w:hAnsi="Consolas" w:cs="Courier New"/>
          <w:color w:val="00B050"/>
          <w:sz w:val="18"/>
          <w:szCs w:val="18"/>
        </w:rPr>
        <w:t>vidual ToDo</w:t>
      </w:r>
    </w:p>
    <w:p w14:paraId="07D6C7E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55BF3BE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46946F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cId = ""</w:t>
      </w:r>
    </w:p>
    <w:p w14:paraId="75D325F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oData = .null.</w:t>
      </w:r>
    </w:p>
    <w:p w14:paraId="4065AC6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lNew = .f.</w:t>
      </w:r>
    </w:p>
    <w:p w14:paraId="17940CE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lSaved = .f.</w:t>
      </w:r>
    </w:p>
    <w:p w14:paraId="25BF4B0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lLoaded = .f.</w:t>
      </w:r>
    </w:p>
    <w:p w14:paraId="36AD972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oException = .null.</w:t>
      </w:r>
    </w:p>
    <w:p w14:paraId="3C8D27B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E3A2C5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8C3E5A9"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Init</w:t>
      </w:r>
    </w:p>
    <w:p w14:paraId="3E4E7F5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64787C4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.cId = cId</w:t>
      </w:r>
    </w:p>
    <w:p w14:paraId="7D45A9A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EMPTY</w:t>
      </w:r>
      <w:r w:rsidRPr="00A31022">
        <w:rPr>
          <w:rFonts w:ascii="Consolas" w:hAnsi="Consolas" w:cs="Courier New"/>
          <w:color w:val="000000"/>
          <w:sz w:val="18"/>
          <w:szCs w:val="18"/>
        </w:rPr>
        <w:t>(cId)</w:t>
      </w:r>
    </w:p>
    <w:p w14:paraId="748A6C64"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.New()</w:t>
      </w:r>
    </w:p>
    <w:p w14:paraId="7D6D3AED"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ELSE </w:t>
      </w:r>
    </w:p>
    <w:p w14:paraId="627A870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w:t>
      </w:r>
      <w:r w:rsidRPr="00A31022">
        <w:rPr>
          <w:rFonts w:ascii="Consolas" w:hAnsi="Consolas" w:cs="Courier New"/>
          <w:color w:val="0000FF"/>
          <w:sz w:val="18"/>
          <w:szCs w:val="18"/>
        </w:rPr>
        <w:t>Load</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119A741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6D64E68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ENDPROC</w:t>
      </w:r>
    </w:p>
    <w:p w14:paraId="52EBD3A1"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3C22AF90"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p>
    <w:p w14:paraId="19B60C9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PROCEDURE </w:t>
      </w:r>
      <w:r w:rsidRPr="00A31022">
        <w:rPr>
          <w:rFonts w:ascii="Consolas" w:hAnsi="Consolas" w:cs="Courier New"/>
          <w:color w:val="000000"/>
          <w:sz w:val="18"/>
          <w:szCs w:val="18"/>
        </w:rPr>
        <w:t>New</w:t>
      </w:r>
    </w:p>
    <w:p w14:paraId="780ED30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BC388C4"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SCATTER BLANK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4762A889"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.lNew = .t. </w:t>
      </w:r>
    </w:p>
    <w:p w14:paraId="2EE867D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.CloseTodos(lUsed)</w:t>
      </w:r>
    </w:p>
    <w:p w14:paraId="24E35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RETURN This</w:t>
      </w:r>
      <w:r w:rsidRPr="00A31022">
        <w:rPr>
          <w:rFonts w:ascii="Consolas" w:hAnsi="Consolas" w:cs="Courier New"/>
          <w:color w:val="000000"/>
          <w:sz w:val="18"/>
          <w:szCs w:val="18"/>
        </w:rPr>
        <w:t>.oData</w:t>
      </w:r>
    </w:p>
    <w:p w14:paraId="4111B6F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5FA5A6C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70FC1A33"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Load</w:t>
      </w:r>
    </w:p>
    <w:p w14:paraId="128604A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LPARAMETERS </w:t>
      </w:r>
      <w:r w:rsidRPr="00A31022">
        <w:rPr>
          <w:rFonts w:ascii="Consolas" w:hAnsi="Consolas" w:cs="Courier New"/>
          <w:color w:val="000000"/>
          <w:sz w:val="18"/>
          <w:szCs w:val="18"/>
        </w:rPr>
        <w:t>cId</w:t>
      </w:r>
    </w:p>
    <w:p w14:paraId="3A6E14EC"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2C2584C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cId = </w:t>
      </w:r>
      <w:r w:rsidRPr="00A31022">
        <w:rPr>
          <w:rFonts w:ascii="Consolas" w:hAnsi="Consolas" w:cs="Courier New"/>
          <w:color w:val="0000FF"/>
          <w:sz w:val="18"/>
          <w:szCs w:val="18"/>
        </w:rPr>
        <w:t>EVL</w:t>
      </w:r>
      <w:r w:rsidRPr="00A31022">
        <w:rPr>
          <w:rFonts w:ascii="Consolas" w:hAnsi="Consolas" w:cs="Courier New"/>
          <w:color w:val="000000"/>
          <w:sz w:val="18"/>
          <w:szCs w:val="18"/>
        </w:rPr>
        <w:t>(cId,</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664182B"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(cId)</w:t>
      </w:r>
    </w:p>
    <w:p w14:paraId="38FFFAD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TRY </w:t>
      </w:r>
    </w:p>
    <w:p w14:paraId="4F47066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72CDD118"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cId</w:t>
      </w:r>
    </w:p>
    <w:p w14:paraId="5CDB759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IF FOUND</w:t>
      </w:r>
      <w:r w:rsidRPr="00A31022">
        <w:rPr>
          <w:rFonts w:ascii="Consolas" w:hAnsi="Consolas" w:cs="Courier New"/>
          <w:color w:val="000000"/>
          <w:sz w:val="18"/>
          <w:szCs w:val="18"/>
        </w:rPr>
        <w:t>()</w:t>
      </w:r>
    </w:p>
    <w:p w14:paraId="6A3ADCAC"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SCATTER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F30A2E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 xml:space="preserve">.cId = cId </w:t>
      </w:r>
    </w:p>
    <w:p w14:paraId="37E556E6"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.lLoaded = .t.</w:t>
      </w:r>
    </w:p>
    <w:p w14:paraId="7443823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CE6FE20"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4AFE792"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CATCH TO </w:t>
      </w:r>
      <w:r w:rsidRPr="00A31022">
        <w:rPr>
          <w:rFonts w:ascii="Consolas" w:hAnsi="Consolas" w:cs="Courier New"/>
          <w:color w:val="000000"/>
          <w:sz w:val="18"/>
          <w:szCs w:val="18"/>
        </w:rPr>
        <w:t>oEx</w:t>
      </w:r>
    </w:p>
    <w:p w14:paraId="0B538CA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1F46C5FF"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79268261"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5564ACA9"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ENDTRY</w:t>
      </w:r>
    </w:p>
    <w:p w14:paraId="1240BF1E"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58F08EB4" w14:textId="77777777" w:rsidR="00DD1D4D" w:rsidRPr="00A31022" w:rsidRDefault="00DD1D4D" w:rsidP="00DD1D4D">
      <w:pPr>
        <w:tabs>
          <w:tab w:val="left" w:pos="180"/>
          <w:tab w:val="left" w:pos="540"/>
          <w:tab w:val="left" w:pos="90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.lLoaded</w:t>
      </w:r>
    </w:p>
    <w:p w14:paraId="1F9F810F"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4526E4F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002B446F"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Save</w:t>
      </w:r>
    </w:p>
    <w:p w14:paraId="16ED023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w:t>
      </w:r>
    </w:p>
    <w:p w14:paraId="1D7B7C3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.lSaved = .F.</w:t>
      </w:r>
    </w:p>
    <w:p w14:paraId="2558DF3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IF This</w:t>
      </w:r>
      <w:r w:rsidRPr="00A31022">
        <w:rPr>
          <w:rFonts w:ascii="Consolas" w:hAnsi="Consolas" w:cs="Courier New"/>
          <w:color w:val="000000"/>
          <w:sz w:val="18"/>
          <w:szCs w:val="18"/>
        </w:rPr>
        <w:t xml:space="preserve">.lLoaded OR </w:t>
      </w:r>
      <w:r w:rsidRPr="00A31022">
        <w:rPr>
          <w:rFonts w:ascii="Consolas" w:hAnsi="Consolas" w:cs="Courier New"/>
          <w:color w:val="0000FF"/>
          <w:sz w:val="18"/>
          <w:szCs w:val="18"/>
        </w:rPr>
        <w:t>This</w:t>
      </w:r>
      <w:r w:rsidRPr="00A31022">
        <w:rPr>
          <w:rFonts w:ascii="Consolas" w:hAnsi="Consolas" w:cs="Courier New"/>
          <w:color w:val="000000"/>
          <w:sz w:val="18"/>
          <w:szCs w:val="18"/>
        </w:rPr>
        <w:t>.lNew</w:t>
      </w:r>
    </w:p>
    <w:p w14:paraId="5D791F5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Pr>
          <w:rFonts w:ascii="Consolas" w:hAnsi="Consolas" w:cs="Courier New"/>
          <w:color w:val="000000"/>
          <w:sz w:val="18"/>
          <w:szCs w:val="18"/>
        </w:rPr>
        <w:t xml:space="preserve">  </w:t>
      </w:r>
      <w:r w:rsidRPr="00A31022">
        <w:rPr>
          <w:rFonts w:ascii="Consolas" w:hAnsi="Consolas" w:cs="Courier New"/>
          <w:color w:val="000000"/>
          <w:sz w:val="18"/>
          <w:szCs w:val="18"/>
        </w:rPr>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0AB45A4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lastRenderedPageBreak/>
        <w:tab/>
      </w:r>
      <w:r>
        <w:rPr>
          <w:rFonts w:ascii="Consolas" w:hAnsi="Consolas" w:cs="Courier New"/>
          <w:color w:val="000000"/>
          <w:sz w:val="18"/>
          <w:szCs w:val="18"/>
        </w:rPr>
        <w:t xml:space="preserve">  </w:t>
      </w:r>
      <w:r w:rsidRPr="00A31022">
        <w:rPr>
          <w:rFonts w:ascii="Consolas" w:hAnsi="Consolas" w:cs="Courier New"/>
          <w:color w:val="0000FF"/>
          <w:sz w:val="18"/>
          <w:szCs w:val="18"/>
        </w:rPr>
        <w:t xml:space="preserve">TRY </w:t>
      </w:r>
    </w:p>
    <w:p w14:paraId="43F8DB9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IF This</w:t>
      </w:r>
      <w:r w:rsidRPr="00A31022">
        <w:rPr>
          <w:rFonts w:ascii="Consolas" w:hAnsi="Consolas" w:cs="Courier New"/>
          <w:color w:val="000000"/>
          <w:sz w:val="18"/>
          <w:szCs w:val="18"/>
        </w:rPr>
        <w:t>.lNew</w:t>
      </w:r>
    </w:p>
    <w:p w14:paraId="3D0D22B9" w14:textId="77777777" w:rsidR="00DD1D4D" w:rsidRPr="005A4B44"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8000"/>
          <w:sz w:val="18"/>
          <w:szCs w:val="18"/>
        </w:rPr>
        <w:t>* There are many ways to create a GUID, including calls to CoCreateGUID in Ole32.dll, but this is easy</w:t>
      </w:r>
      <w:r>
        <w:rPr>
          <w:rFonts w:ascii="Consolas" w:hAnsi="Consolas" w:cs="Courier New"/>
          <w:color w:val="008000"/>
          <w:sz w:val="18"/>
          <w:szCs w:val="18"/>
        </w:rPr>
        <w:t xml:space="preserve">. </w:t>
      </w:r>
      <w:r w:rsidRPr="00A31022">
        <w:rPr>
          <w:rFonts w:ascii="Consolas" w:hAnsi="Consolas" w:cs="Courier New"/>
          <w:color w:val="008000"/>
          <w:sz w:val="18"/>
          <w:szCs w:val="18"/>
        </w:rPr>
        <w:t xml:space="preserve">From </w:t>
      </w:r>
      <w:r w:rsidRPr="00A31022">
        <w:rPr>
          <w:rFonts w:ascii="Consolas" w:hAnsi="Consolas" w:cs="Courier New"/>
          <w:color w:val="000000"/>
          <w:sz w:val="18"/>
          <w:szCs w:val="18"/>
          <w:u w:val="single"/>
        </w:rPr>
        <w:t>https://fox.wikis.com/wc.dll?Wiki~GUIDGenerationCode~VB</w:t>
      </w:r>
    </w:p>
    <w:p w14:paraId="3BF9D82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oGUID</w:t>
      </w:r>
    </w:p>
    <w:p w14:paraId="7AE5BB1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oGUID = </w:t>
      </w:r>
      <w:r w:rsidRPr="00A31022">
        <w:rPr>
          <w:rFonts w:ascii="Consolas" w:hAnsi="Consolas" w:cs="Courier New"/>
          <w:color w:val="0000FF"/>
          <w:sz w:val="18"/>
          <w:szCs w:val="18"/>
        </w:rPr>
        <w:t>CreateObject</w:t>
      </w:r>
      <w:r w:rsidRPr="00A31022">
        <w:rPr>
          <w:rFonts w:ascii="Consolas" w:hAnsi="Consolas" w:cs="Courier New"/>
          <w:color w:val="000000"/>
          <w:sz w:val="18"/>
          <w:szCs w:val="18"/>
        </w:rPr>
        <w:t>("scriptlet.typelib")</w:t>
      </w:r>
    </w:p>
    <w:p w14:paraId="5A481F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 xml:space="preserve">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Strextract</w:t>
      </w:r>
      <w:r w:rsidRPr="00A31022">
        <w:rPr>
          <w:rFonts w:ascii="Consolas" w:hAnsi="Consolas" w:cs="Courier New"/>
          <w:color w:val="000000"/>
          <w:sz w:val="18"/>
          <w:szCs w:val="18"/>
        </w:rPr>
        <w:t>(oGUID.GUID, "{", "}" )</w:t>
      </w:r>
    </w:p>
    <w:p w14:paraId="1BF8D46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.oData.Entered = </w:t>
      </w:r>
      <w:r w:rsidRPr="00A31022">
        <w:rPr>
          <w:rFonts w:ascii="Consolas" w:hAnsi="Consolas" w:cs="Courier New"/>
          <w:color w:val="0000FF"/>
          <w:sz w:val="18"/>
          <w:szCs w:val="18"/>
        </w:rPr>
        <w:t>DATETIME</w:t>
      </w:r>
      <w:r w:rsidRPr="00A31022">
        <w:rPr>
          <w:rFonts w:ascii="Consolas" w:hAnsi="Consolas" w:cs="Courier New"/>
          <w:color w:val="000000"/>
          <w:sz w:val="18"/>
          <w:szCs w:val="18"/>
        </w:rPr>
        <w:t>()</w:t>
      </w:r>
    </w:p>
    <w:p w14:paraId="33F9B14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INSERT INTO </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FROM NAME This</w:t>
      </w:r>
      <w:r w:rsidRPr="00A31022">
        <w:rPr>
          <w:rFonts w:ascii="Consolas" w:hAnsi="Consolas" w:cs="Courier New"/>
          <w:color w:val="000000"/>
          <w:sz w:val="18"/>
          <w:szCs w:val="18"/>
        </w:rPr>
        <w:t xml:space="preserve">.oData </w:t>
      </w:r>
    </w:p>
    <w:p w14:paraId="0D13220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 xml:space="preserve">.cId = </w:t>
      </w:r>
      <w:r w:rsidRPr="00A31022">
        <w:rPr>
          <w:rFonts w:ascii="Consolas" w:hAnsi="Consolas" w:cs="Courier New"/>
          <w:color w:val="0000FF"/>
          <w:sz w:val="18"/>
          <w:szCs w:val="18"/>
        </w:rPr>
        <w:t>This</w:t>
      </w:r>
      <w:r w:rsidRPr="00A31022">
        <w:rPr>
          <w:rFonts w:ascii="Consolas" w:hAnsi="Consolas" w:cs="Courier New"/>
          <w:color w:val="000000"/>
          <w:sz w:val="18"/>
          <w:szCs w:val="18"/>
        </w:rPr>
        <w:t>.oData.</w:t>
      </w:r>
      <w:r w:rsidRPr="00A31022">
        <w:rPr>
          <w:rFonts w:ascii="Consolas" w:hAnsi="Consolas" w:cs="Courier New"/>
          <w:color w:val="0000FF"/>
          <w:sz w:val="18"/>
          <w:szCs w:val="18"/>
        </w:rPr>
        <w:t>Id</w:t>
      </w:r>
    </w:p>
    <w:p w14:paraId="320C23B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ELSE</w:t>
      </w:r>
    </w:p>
    <w:p w14:paraId="16C38C9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r>
      <w:r w:rsidRPr="00A31022">
        <w:rPr>
          <w:rFonts w:ascii="Consolas" w:hAnsi="Consolas" w:cs="Courier New"/>
          <w:color w:val="0000FF"/>
          <w:sz w:val="18"/>
          <w:szCs w:val="18"/>
        </w:rPr>
        <w:tab/>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66F50D30"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GATHER NAME This</w:t>
      </w:r>
      <w:r w:rsidRPr="00A31022">
        <w:rPr>
          <w:rFonts w:ascii="Consolas" w:hAnsi="Consolas" w:cs="Courier New"/>
          <w:color w:val="000000"/>
          <w:sz w:val="18"/>
          <w:szCs w:val="18"/>
        </w:rPr>
        <w:t xml:space="preserve">.oData </w:t>
      </w:r>
      <w:r w:rsidRPr="00A31022">
        <w:rPr>
          <w:rFonts w:ascii="Consolas" w:hAnsi="Consolas" w:cs="Courier New"/>
          <w:color w:val="0000FF"/>
          <w:sz w:val="18"/>
          <w:szCs w:val="18"/>
        </w:rPr>
        <w:t>MEMO</w:t>
      </w:r>
    </w:p>
    <w:p w14:paraId="6207DB3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627141E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.lSaved = .t.</w:t>
      </w:r>
    </w:p>
    <w:p w14:paraId="2DF9A62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.lNew = .f.</w:t>
      </w:r>
    </w:p>
    <w:p w14:paraId="5D686708"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CATCH TO </w:t>
      </w:r>
      <w:r w:rsidRPr="00A31022">
        <w:rPr>
          <w:rFonts w:ascii="Consolas" w:hAnsi="Consolas" w:cs="Courier New"/>
          <w:color w:val="000000"/>
          <w:sz w:val="18"/>
          <w:szCs w:val="18"/>
        </w:rPr>
        <w:t>oEx</w:t>
      </w:r>
    </w:p>
    <w:p w14:paraId="09458C9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This</w:t>
      </w:r>
      <w:r w:rsidRPr="00A31022">
        <w:rPr>
          <w:rFonts w:ascii="Consolas" w:hAnsi="Consolas" w:cs="Courier New"/>
          <w:color w:val="000000"/>
          <w:sz w:val="18"/>
          <w:szCs w:val="18"/>
        </w:rPr>
        <w:t>.oException = oEx</w:t>
      </w:r>
    </w:p>
    <w:p w14:paraId="4C2EC81B"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FINALLY</w:t>
      </w:r>
    </w:p>
    <w:p w14:paraId="39BF9272"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0561E2B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ENDTRY </w:t>
      </w:r>
    </w:p>
    <w:p w14:paraId="1742CB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t xml:space="preserve">ENDIF </w:t>
      </w:r>
    </w:p>
    <w:p w14:paraId="787ABCD1"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RETURN This</w:t>
      </w:r>
      <w:r w:rsidRPr="00A31022">
        <w:rPr>
          <w:rFonts w:ascii="Consolas" w:hAnsi="Consolas" w:cs="Courier New"/>
          <w:color w:val="000000"/>
          <w:sz w:val="18"/>
          <w:szCs w:val="18"/>
        </w:rPr>
        <w:t>.lSaved</w:t>
      </w:r>
    </w:p>
    <w:p w14:paraId="17AA94D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p>
    <w:p w14:paraId="061CB9C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PROCEDURE Delete</w:t>
      </w:r>
    </w:p>
    <w:p w14:paraId="170FA737"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LOCAL </w:t>
      </w:r>
      <w:r w:rsidRPr="00A31022">
        <w:rPr>
          <w:rFonts w:ascii="Consolas" w:hAnsi="Consolas" w:cs="Courier New"/>
          <w:color w:val="000000"/>
          <w:sz w:val="18"/>
          <w:szCs w:val="18"/>
        </w:rPr>
        <w:t>lUsed, lReturn</w:t>
      </w:r>
    </w:p>
    <w:p w14:paraId="4E8EAAFE"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 xml:space="preserve">NOT </w:t>
      </w:r>
      <w:r w:rsidRPr="00A31022">
        <w:rPr>
          <w:rFonts w:ascii="Consolas" w:hAnsi="Consolas" w:cs="Courier New"/>
          <w:color w:val="0000FF"/>
          <w:sz w:val="18"/>
          <w:szCs w:val="18"/>
        </w:rPr>
        <w:t>EMPTY</w:t>
      </w:r>
      <w:r w:rsidRPr="00A31022">
        <w:rPr>
          <w:rFonts w:ascii="Consolas" w:hAnsi="Consolas" w:cs="Courier New"/>
          <w:color w:val="000000"/>
          <w:sz w:val="18"/>
          <w:szCs w:val="18"/>
        </w:rPr>
        <w:t>(</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5242AD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This</w:t>
      </w:r>
      <w:r w:rsidRPr="00A31022">
        <w:rPr>
          <w:rFonts w:ascii="Consolas" w:hAnsi="Consolas" w:cs="Courier New"/>
          <w:color w:val="000000"/>
          <w:sz w:val="18"/>
          <w:szCs w:val="18"/>
        </w:rPr>
        <w:t>.OpenToDos()</w:t>
      </w:r>
    </w:p>
    <w:p w14:paraId="62F7048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LOCATE FOR id </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This</w:t>
      </w:r>
      <w:r w:rsidRPr="00A31022">
        <w:rPr>
          <w:rFonts w:ascii="Consolas" w:hAnsi="Consolas" w:cs="Courier New"/>
          <w:color w:val="000000"/>
          <w:sz w:val="18"/>
          <w:szCs w:val="18"/>
        </w:rPr>
        <w:t>.cId</w:t>
      </w:r>
    </w:p>
    <w:p w14:paraId="39757939"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t xml:space="preserve">lReturn = </w:t>
      </w:r>
      <w:r w:rsidRPr="00A31022">
        <w:rPr>
          <w:rFonts w:ascii="Consolas" w:hAnsi="Consolas" w:cs="Courier New"/>
          <w:color w:val="0000FF"/>
          <w:sz w:val="18"/>
          <w:szCs w:val="18"/>
        </w:rPr>
        <w:t>FOUND</w:t>
      </w:r>
      <w:r w:rsidRPr="00A31022">
        <w:rPr>
          <w:rFonts w:ascii="Consolas" w:hAnsi="Consolas" w:cs="Courier New"/>
          <w:color w:val="000000"/>
          <w:sz w:val="18"/>
          <w:szCs w:val="18"/>
        </w:rPr>
        <w:t>()</w:t>
      </w:r>
    </w:p>
    <w:p w14:paraId="6AB852CD"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lReturn</w:t>
      </w:r>
    </w:p>
    <w:p w14:paraId="3C4D6D2C"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DELETE</w:t>
      </w:r>
    </w:p>
    <w:p w14:paraId="0161FDA4"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ENDIF</w:t>
      </w:r>
    </w:p>
    <w:p w14:paraId="274C2916"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r>
      <w:r w:rsidRPr="00A31022">
        <w:rPr>
          <w:rFonts w:ascii="Consolas" w:hAnsi="Consolas" w:cs="Courier New"/>
          <w:color w:val="0000FF"/>
          <w:sz w:val="18"/>
          <w:szCs w:val="18"/>
        </w:rPr>
        <w:tab/>
        <w:t>This</w:t>
      </w:r>
      <w:r w:rsidRPr="00A31022">
        <w:rPr>
          <w:rFonts w:ascii="Consolas" w:hAnsi="Consolas" w:cs="Courier New"/>
          <w:color w:val="000000"/>
          <w:sz w:val="18"/>
          <w:szCs w:val="18"/>
        </w:rPr>
        <w:t>.CloseTodos(lUsed)</w:t>
      </w:r>
    </w:p>
    <w:p w14:paraId="2FD106C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ENDIF </w:t>
      </w:r>
    </w:p>
    <w:p w14:paraId="00FE318A" w14:textId="77777777" w:rsidR="00DD1D4D" w:rsidRPr="00A31022" w:rsidRDefault="00DD1D4D" w:rsidP="00DD1D4D">
      <w:pPr>
        <w:tabs>
          <w:tab w:val="left" w:pos="180"/>
          <w:tab w:val="left" w:pos="540"/>
          <w:tab w:val="left" w:pos="900"/>
          <w:tab w:val="left" w:pos="126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RETURN </w:t>
      </w:r>
      <w:r w:rsidRPr="00A31022">
        <w:rPr>
          <w:rFonts w:ascii="Consolas" w:hAnsi="Consolas" w:cs="Courier New"/>
          <w:color w:val="000000"/>
          <w:sz w:val="18"/>
          <w:szCs w:val="18"/>
        </w:rPr>
        <w:t>lReturn</w:t>
      </w:r>
    </w:p>
    <w:p w14:paraId="32BF352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C676D07"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OpenTodos</w:t>
      </w:r>
    </w:p>
    <w:p w14:paraId="56CE8E4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LOCAL </w:t>
      </w:r>
      <w:r w:rsidRPr="00A31022">
        <w:rPr>
          <w:rFonts w:ascii="Consolas" w:hAnsi="Consolas" w:cs="Courier New"/>
          <w:color w:val="000000"/>
          <w:sz w:val="18"/>
          <w:szCs w:val="18"/>
        </w:rPr>
        <w:t>lUsed</w:t>
      </w:r>
    </w:p>
    <w:p w14:paraId="4D35AAB0"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t xml:space="preserve">lUsed = </w:t>
      </w:r>
      <w:r w:rsidRPr="00A31022">
        <w:rPr>
          <w:rFonts w:ascii="Consolas" w:hAnsi="Consolas" w:cs="Courier New"/>
          <w:color w:val="0000FF"/>
          <w:sz w:val="18"/>
          <w:szCs w:val="18"/>
        </w:rPr>
        <w:t>USED</w:t>
      </w:r>
      <w:r w:rsidRPr="00A31022">
        <w:rPr>
          <w:rFonts w:ascii="Consolas" w:hAnsi="Consolas" w:cs="Courier New"/>
          <w:color w:val="000000"/>
          <w:sz w:val="18"/>
          <w:szCs w:val="18"/>
        </w:rPr>
        <w:t>("ToDos")</w:t>
      </w:r>
    </w:p>
    <w:p w14:paraId="1EE1FAC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lUsed</w:t>
      </w:r>
    </w:p>
    <w:p w14:paraId="5E5F74A5"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data</w:t>
      </w:r>
      <w:r w:rsidRPr="00A31022">
        <w:rPr>
          <w:rFonts w:ascii="Consolas" w:hAnsi="Consolas" w:cs="Courier New"/>
          <w:color w:val="000000"/>
          <w:sz w:val="18"/>
          <w:szCs w:val="18"/>
        </w:rPr>
        <w:t xml:space="preserve">\ToDos </w:t>
      </w:r>
      <w:r w:rsidRPr="00A31022">
        <w:rPr>
          <w:rFonts w:ascii="Consolas" w:hAnsi="Consolas" w:cs="Courier New"/>
          <w:color w:val="0000FF"/>
          <w:sz w:val="18"/>
          <w:szCs w:val="18"/>
        </w:rPr>
        <w:t xml:space="preserve">IN </w:t>
      </w:r>
      <w:r w:rsidRPr="00A31022">
        <w:rPr>
          <w:rFonts w:ascii="Consolas" w:hAnsi="Consolas" w:cs="Courier New"/>
          <w:color w:val="000000"/>
          <w:sz w:val="18"/>
          <w:szCs w:val="18"/>
        </w:rPr>
        <w:t>0</w:t>
      </w:r>
    </w:p>
    <w:p w14:paraId="0F0AC68B"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2B6F8BDA"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SELECT </w:t>
      </w:r>
      <w:r w:rsidRPr="00A31022">
        <w:rPr>
          <w:rFonts w:ascii="Consolas" w:hAnsi="Consolas" w:cs="Courier New"/>
          <w:color w:val="000000"/>
          <w:sz w:val="18"/>
          <w:szCs w:val="18"/>
        </w:rPr>
        <w:t>ToDos</w:t>
      </w:r>
    </w:p>
    <w:p w14:paraId="7154FD5D"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RETURN </w:t>
      </w:r>
      <w:r w:rsidRPr="00A31022">
        <w:rPr>
          <w:rFonts w:ascii="Consolas" w:hAnsi="Consolas" w:cs="Courier New"/>
          <w:color w:val="000000"/>
          <w:sz w:val="18"/>
          <w:szCs w:val="18"/>
        </w:rPr>
        <w:t>lUsed</w:t>
      </w:r>
    </w:p>
    <w:p w14:paraId="6488CA73"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p>
    <w:p w14:paraId="6ECB8CB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PROCEDURE </w:t>
      </w:r>
      <w:r w:rsidRPr="00A31022">
        <w:rPr>
          <w:rFonts w:ascii="Consolas" w:hAnsi="Consolas" w:cs="Courier New"/>
          <w:color w:val="000000"/>
          <w:sz w:val="18"/>
          <w:szCs w:val="18"/>
        </w:rPr>
        <w:t>CloseToDos</w:t>
      </w:r>
    </w:p>
    <w:p w14:paraId="11E3559B"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LPARAMETERS </w:t>
      </w:r>
      <w:r w:rsidRPr="00A31022">
        <w:rPr>
          <w:rFonts w:ascii="Consolas" w:hAnsi="Consolas" w:cs="Courier New"/>
          <w:color w:val="000000"/>
          <w:sz w:val="18"/>
          <w:szCs w:val="18"/>
        </w:rPr>
        <w:t>lLeaveOpen</w:t>
      </w:r>
    </w:p>
    <w:p w14:paraId="5957C318"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 xml:space="preserve">IF </w:t>
      </w:r>
      <w:r w:rsidRPr="00A31022">
        <w:rPr>
          <w:rFonts w:ascii="Consolas" w:hAnsi="Consolas" w:cs="Courier New"/>
          <w:color w:val="000000"/>
          <w:sz w:val="18"/>
          <w:szCs w:val="18"/>
        </w:rPr>
        <w:t>NOT lLeaveOpen</w:t>
      </w:r>
    </w:p>
    <w:p w14:paraId="16E45ADE" w14:textId="77777777" w:rsidR="00DD1D4D" w:rsidRPr="00A31022" w:rsidRDefault="00DD1D4D" w:rsidP="00DD1D4D">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A31022">
        <w:rPr>
          <w:rFonts w:ascii="Consolas" w:hAnsi="Consolas" w:cs="Courier New"/>
          <w:color w:val="000000"/>
          <w:sz w:val="18"/>
          <w:szCs w:val="18"/>
        </w:rPr>
        <w:tab/>
      </w:r>
      <w:r w:rsidRPr="00A31022">
        <w:rPr>
          <w:rFonts w:ascii="Consolas" w:hAnsi="Consolas" w:cs="Courier New"/>
          <w:color w:val="0000FF"/>
          <w:sz w:val="18"/>
          <w:szCs w:val="18"/>
        </w:rPr>
        <w:t>USE IN SELECT</w:t>
      </w:r>
      <w:r w:rsidRPr="00A31022">
        <w:rPr>
          <w:rFonts w:ascii="Consolas" w:hAnsi="Consolas" w:cs="Courier New"/>
          <w:color w:val="000000"/>
          <w:sz w:val="18"/>
          <w:szCs w:val="18"/>
        </w:rPr>
        <w:t>("ToDos")</w:t>
      </w:r>
    </w:p>
    <w:p w14:paraId="517EC6BF"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00"/>
          <w:sz w:val="18"/>
          <w:szCs w:val="18"/>
        </w:rPr>
        <w:tab/>
      </w:r>
      <w:r w:rsidRPr="00A31022">
        <w:rPr>
          <w:rFonts w:ascii="Consolas" w:hAnsi="Consolas" w:cs="Courier New"/>
          <w:color w:val="0000FF"/>
          <w:sz w:val="18"/>
          <w:szCs w:val="18"/>
        </w:rPr>
        <w:t>ENDIF</w:t>
      </w:r>
    </w:p>
    <w:p w14:paraId="079B6DE6" w14:textId="77777777"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ab/>
      </w:r>
    </w:p>
    <w:p w14:paraId="70D3C23B" w14:textId="18DD61B0" w:rsidR="00DD1D4D" w:rsidRPr="00A31022" w:rsidRDefault="00DD1D4D" w:rsidP="00DD1D4D">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ENDDEFIN</w:t>
      </w:r>
      <w:r>
        <w:rPr>
          <w:rFonts w:ascii="Consolas" w:hAnsi="Consolas" w:cs="Courier New"/>
          <w:color w:val="0000FF"/>
          <w:sz w:val="18"/>
          <w:szCs w:val="18"/>
        </w:rPr>
        <w:t>E &amp;&amp; ToDo</w:t>
      </w:r>
    </w:p>
    <w:p w14:paraId="06CF3BB0" w14:textId="402987C9" w:rsidR="00DD1D4D" w:rsidRDefault="00DD1D4D" w:rsidP="00DD1D4D">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573171EE" w14:textId="77777777" w:rsidR="00DD1D4D" w:rsidRDefault="00DD1D4D" w:rsidP="00DD1D4D">
      <w:pPr>
        <w:pStyle w:val="bodytext"/>
        <w:rPr>
          <w:lang w:val="en"/>
        </w:rPr>
      </w:pPr>
    </w:p>
    <w:p w14:paraId="5BE84FA2" w14:textId="77777777" w:rsidR="00283137" w:rsidRDefault="00283137">
      <w:pPr>
        <w:overflowPunct/>
        <w:autoSpaceDE/>
        <w:autoSpaceDN/>
        <w:adjustRightInd/>
        <w:spacing w:after="0"/>
        <w:textAlignment w:val="auto"/>
        <w:rPr>
          <w:rFonts w:ascii="Calibri" w:hAnsi="Calibri"/>
          <w:b/>
          <w:bCs/>
          <w:color w:val="A34713"/>
          <w:kern w:val="32"/>
          <w:sz w:val="32"/>
          <w:szCs w:val="32"/>
        </w:rPr>
      </w:pPr>
      <w:r>
        <w:br w:type="page"/>
      </w:r>
    </w:p>
    <w:p w14:paraId="7182ACCA" w14:textId="7B760E00" w:rsidR="00283137" w:rsidRDefault="00283137" w:rsidP="00283137">
      <w:pPr>
        <w:pStyle w:val="Heading1"/>
      </w:pPr>
      <w:r>
        <w:lastRenderedPageBreak/>
        <w:t xml:space="preserve">Appendix </w:t>
      </w:r>
      <w:r>
        <w:t>B</w:t>
      </w:r>
      <w:r>
        <w:t xml:space="preserve">: The </w:t>
      </w:r>
      <w:r>
        <w:t>X# Classes</w:t>
      </w:r>
    </w:p>
    <w:p w14:paraId="334641E6" w14:textId="77777777" w:rsidR="00283137" w:rsidRPr="00283137" w:rsidRDefault="00283137" w:rsidP="00283137">
      <w:pPr>
        <w:pStyle w:val="firstparagraph"/>
        <w:rPr>
          <w:lang w:eastAsia="en-US"/>
        </w:rPr>
      </w:pPr>
    </w:p>
    <w:p w14:paraId="68AFAFD5" w14:textId="04C62042" w:rsidR="00DD1D4D" w:rsidRPr="00DD1D4D" w:rsidRDefault="00DD1D4D" w:rsidP="00DD1D4D">
      <w:pPr>
        <w:pStyle w:val="firstparagraph"/>
        <w:rPr>
          <w:lang w:eastAsia="en-US"/>
        </w:rPr>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9932A" w14:textId="77777777" w:rsidR="00F226A6" w:rsidRDefault="00F226A6">
      <w:r>
        <w:separator/>
      </w:r>
    </w:p>
  </w:endnote>
  <w:endnote w:type="continuationSeparator" w:id="0">
    <w:p w14:paraId="27C52B68" w14:textId="77777777" w:rsidR="00F226A6" w:rsidRDefault="00F22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7522D6" w:rsidRDefault="007522D6">
    <w:pPr>
      <w:pStyle w:val="Footer"/>
    </w:pPr>
  </w:p>
  <w:p w14:paraId="3132E747" w14:textId="77777777" w:rsidR="007522D6" w:rsidRDefault="007522D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7522D6" w:rsidRDefault="007522D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7522D6" w:rsidRDefault="007522D6">
    <w:pPr>
      <w:pStyle w:val="Footer"/>
    </w:pPr>
  </w:p>
  <w:p w14:paraId="110EA898" w14:textId="77777777" w:rsidR="007522D6" w:rsidRDefault="007522D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7522D6" w:rsidRDefault="007522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7522D6" w:rsidRDefault="007522D6"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7522D6" w:rsidRDefault="00752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66B87" w14:textId="77777777" w:rsidR="00F226A6" w:rsidRDefault="00F226A6">
      <w:r>
        <w:separator/>
      </w:r>
    </w:p>
  </w:footnote>
  <w:footnote w:type="continuationSeparator" w:id="0">
    <w:p w14:paraId="645CE11A" w14:textId="77777777" w:rsidR="00F226A6" w:rsidRDefault="00F22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7522D6" w:rsidRDefault="007522D6">
    <w:pPr>
      <w:pStyle w:val="Header"/>
    </w:pPr>
  </w:p>
  <w:p w14:paraId="0AB2967E" w14:textId="77777777" w:rsidR="007522D6" w:rsidRDefault="007522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7522D6" w:rsidRDefault="007522D6" w:rsidP="00307759">
        <w:pPr>
          <w:pStyle w:val="Header"/>
          <w:pBdr>
            <w:bottom w:val="single" w:sz="4" w:space="1" w:color="auto"/>
          </w:pBdr>
        </w:pPr>
        <w:r>
          <w:t>X# from Scratch</w:t>
        </w:r>
      </w:p>
    </w:sdtContent>
  </w:sdt>
  <w:p w14:paraId="7FE667B6" w14:textId="77777777" w:rsidR="007522D6" w:rsidRDefault="007522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7522D6" w:rsidRDefault="007522D6">
    <w:pPr>
      <w:pStyle w:val="Header"/>
    </w:pPr>
  </w:p>
  <w:p w14:paraId="01316A68" w14:textId="77777777" w:rsidR="007522D6" w:rsidRDefault="007522D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7522D6" w:rsidRDefault="007522D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7522D6" w:rsidRDefault="007522D6"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7522D6" w:rsidRDefault="00752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14.95pt;height:13.1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3"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2"/>
  </w:num>
  <w:num w:numId="13">
    <w:abstractNumId w:val="12"/>
  </w:num>
  <w:num w:numId="14">
    <w:abstractNumId w:val="19"/>
  </w:num>
  <w:num w:numId="15">
    <w:abstractNumId w:val="17"/>
  </w:num>
  <w:num w:numId="16">
    <w:abstractNumId w:val="15"/>
  </w:num>
  <w:num w:numId="17">
    <w:abstractNumId w:val="13"/>
  </w:num>
  <w:num w:numId="18">
    <w:abstractNumId w:val="18"/>
  </w:num>
  <w:num w:numId="19">
    <w:abstractNumId w:val="20"/>
  </w:num>
  <w:num w:numId="20">
    <w:abstractNumId w:val="11"/>
  </w:num>
  <w:num w:numId="21">
    <w:abstractNumId w:val="16"/>
  </w:num>
  <w:num w:numId="22">
    <w:abstractNumId w:val="10"/>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437D"/>
    <w:rsid w:val="00077D1D"/>
    <w:rsid w:val="00080648"/>
    <w:rsid w:val="000829AB"/>
    <w:rsid w:val="00092E26"/>
    <w:rsid w:val="00094F75"/>
    <w:rsid w:val="00095D39"/>
    <w:rsid w:val="000A74B1"/>
    <w:rsid w:val="000B55C1"/>
    <w:rsid w:val="000B6035"/>
    <w:rsid w:val="000C2F2D"/>
    <w:rsid w:val="000D505E"/>
    <w:rsid w:val="000D6503"/>
    <w:rsid w:val="000F3F9D"/>
    <w:rsid w:val="00102842"/>
    <w:rsid w:val="00104D51"/>
    <w:rsid w:val="00115BA4"/>
    <w:rsid w:val="00120533"/>
    <w:rsid w:val="0012533E"/>
    <w:rsid w:val="00126419"/>
    <w:rsid w:val="00127EE8"/>
    <w:rsid w:val="00131652"/>
    <w:rsid w:val="00132D4D"/>
    <w:rsid w:val="00135BBB"/>
    <w:rsid w:val="00140CAE"/>
    <w:rsid w:val="001415FB"/>
    <w:rsid w:val="001461DC"/>
    <w:rsid w:val="00153C23"/>
    <w:rsid w:val="00161BE9"/>
    <w:rsid w:val="00162DA5"/>
    <w:rsid w:val="001820E0"/>
    <w:rsid w:val="001935C9"/>
    <w:rsid w:val="001A09E0"/>
    <w:rsid w:val="001A6CF1"/>
    <w:rsid w:val="001D17A0"/>
    <w:rsid w:val="001D7A78"/>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7759"/>
    <w:rsid w:val="00313101"/>
    <w:rsid w:val="00313806"/>
    <w:rsid w:val="00327210"/>
    <w:rsid w:val="0033285B"/>
    <w:rsid w:val="00333070"/>
    <w:rsid w:val="00342A9A"/>
    <w:rsid w:val="003771A5"/>
    <w:rsid w:val="00377EAC"/>
    <w:rsid w:val="00393126"/>
    <w:rsid w:val="003A5755"/>
    <w:rsid w:val="003D73E4"/>
    <w:rsid w:val="004005D3"/>
    <w:rsid w:val="004244FE"/>
    <w:rsid w:val="004260A2"/>
    <w:rsid w:val="0044471C"/>
    <w:rsid w:val="004527BA"/>
    <w:rsid w:val="00465EC5"/>
    <w:rsid w:val="004728C6"/>
    <w:rsid w:val="004728D5"/>
    <w:rsid w:val="00472AD9"/>
    <w:rsid w:val="00474B5B"/>
    <w:rsid w:val="004A20FE"/>
    <w:rsid w:val="004A6176"/>
    <w:rsid w:val="004B10EA"/>
    <w:rsid w:val="004B46D4"/>
    <w:rsid w:val="004B6C25"/>
    <w:rsid w:val="004C2D7B"/>
    <w:rsid w:val="004D0773"/>
    <w:rsid w:val="005037C3"/>
    <w:rsid w:val="00511A8E"/>
    <w:rsid w:val="00523EB5"/>
    <w:rsid w:val="005305DD"/>
    <w:rsid w:val="00530A42"/>
    <w:rsid w:val="00542486"/>
    <w:rsid w:val="00552F29"/>
    <w:rsid w:val="005757F1"/>
    <w:rsid w:val="005876E8"/>
    <w:rsid w:val="00593572"/>
    <w:rsid w:val="005A4B44"/>
    <w:rsid w:val="005C5EB1"/>
    <w:rsid w:val="005D11C0"/>
    <w:rsid w:val="005E4244"/>
    <w:rsid w:val="0060629C"/>
    <w:rsid w:val="00633F73"/>
    <w:rsid w:val="00640799"/>
    <w:rsid w:val="00666F39"/>
    <w:rsid w:val="006A4BBE"/>
    <w:rsid w:val="006B356C"/>
    <w:rsid w:val="006C144E"/>
    <w:rsid w:val="006C70A7"/>
    <w:rsid w:val="006D0C1E"/>
    <w:rsid w:val="006D2FB7"/>
    <w:rsid w:val="006D41BC"/>
    <w:rsid w:val="006D4C1E"/>
    <w:rsid w:val="006F2D34"/>
    <w:rsid w:val="00701615"/>
    <w:rsid w:val="007068C4"/>
    <w:rsid w:val="00714DA6"/>
    <w:rsid w:val="007522D6"/>
    <w:rsid w:val="00770D59"/>
    <w:rsid w:val="0079629D"/>
    <w:rsid w:val="00797851"/>
    <w:rsid w:val="007A61A5"/>
    <w:rsid w:val="007C5312"/>
    <w:rsid w:val="007E1D2E"/>
    <w:rsid w:val="00805BCC"/>
    <w:rsid w:val="00814F96"/>
    <w:rsid w:val="008153A7"/>
    <w:rsid w:val="008248BF"/>
    <w:rsid w:val="008312DF"/>
    <w:rsid w:val="00842E75"/>
    <w:rsid w:val="0084395A"/>
    <w:rsid w:val="008442EA"/>
    <w:rsid w:val="00856047"/>
    <w:rsid w:val="00861981"/>
    <w:rsid w:val="00867BA9"/>
    <w:rsid w:val="00877852"/>
    <w:rsid w:val="00885347"/>
    <w:rsid w:val="008921E8"/>
    <w:rsid w:val="00892672"/>
    <w:rsid w:val="008A3C2D"/>
    <w:rsid w:val="008C0305"/>
    <w:rsid w:val="008F5D0A"/>
    <w:rsid w:val="00904190"/>
    <w:rsid w:val="00921F4F"/>
    <w:rsid w:val="0093565F"/>
    <w:rsid w:val="00940667"/>
    <w:rsid w:val="00950A79"/>
    <w:rsid w:val="00973905"/>
    <w:rsid w:val="00975D4E"/>
    <w:rsid w:val="00994850"/>
    <w:rsid w:val="009A220A"/>
    <w:rsid w:val="009B4C61"/>
    <w:rsid w:val="009C37C7"/>
    <w:rsid w:val="009C79B9"/>
    <w:rsid w:val="009D0F07"/>
    <w:rsid w:val="009D7B7E"/>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C3187"/>
    <w:rsid w:val="00AE12F3"/>
    <w:rsid w:val="00B2070B"/>
    <w:rsid w:val="00B27825"/>
    <w:rsid w:val="00B368D7"/>
    <w:rsid w:val="00B54717"/>
    <w:rsid w:val="00B6323D"/>
    <w:rsid w:val="00B70E90"/>
    <w:rsid w:val="00B82FD7"/>
    <w:rsid w:val="00B843FB"/>
    <w:rsid w:val="00B91A17"/>
    <w:rsid w:val="00BA4527"/>
    <w:rsid w:val="00BA6725"/>
    <w:rsid w:val="00BA7078"/>
    <w:rsid w:val="00BB5CCC"/>
    <w:rsid w:val="00BC7994"/>
    <w:rsid w:val="00BD0D6F"/>
    <w:rsid w:val="00BD6E8C"/>
    <w:rsid w:val="00BE6B64"/>
    <w:rsid w:val="00C27837"/>
    <w:rsid w:val="00C36DC2"/>
    <w:rsid w:val="00C743C2"/>
    <w:rsid w:val="00C7699C"/>
    <w:rsid w:val="00CB0B2D"/>
    <w:rsid w:val="00CD1459"/>
    <w:rsid w:val="00CD7192"/>
    <w:rsid w:val="00CE2E20"/>
    <w:rsid w:val="00CE7C74"/>
    <w:rsid w:val="00D022D3"/>
    <w:rsid w:val="00D02703"/>
    <w:rsid w:val="00D101CB"/>
    <w:rsid w:val="00D10AE9"/>
    <w:rsid w:val="00D5540A"/>
    <w:rsid w:val="00D56EEA"/>
    <w:rsid w:val="00D74D44"/>
    <w:rsid w:val="00D83257"/>
    <w:rsid w:val="00D85193"/>
    <w:rsid w:val="00D93099"/>
    <w:rsid w:val="00D9705E"/>
    <w:rsid w:val="00DA7492"/>
    <w:rsid w:val="00DC2F32"/>
    <w:rsid w:val="00DC60D0"/>
    <w:rsid w:val="00DD1D4D"/>
    <w:rsid w:val="00DD22AA"/>
    <w:rsid w:val="00DF1C17"/>
    <w:rsid w:val="00DF722B"/>
    <w:rsid w:val="00E05D08"/>
    <w:rsid w:val="00E13AD8"/>
    <w:rsid w:val="00E26B73"/>
    <w:rsid w:val="00E543FE"/>
    <w:rsid w:val="00E54DFD"/>
    <w:rsid w:val="00E61F36"/>
    <w:rsid w:val="00E65C87"/>
    <w:rsid w:val="00E674E8"/>
    <w:rsid w:val="00E72BA8"/>
    <w:rsid w:val="00E860FA"/>
    <w:rsid w:val="00E91AFC"/>
    <w:rsid w:val="00E972CE"/>
    <w:rsid w:val="00E97DFE"/>
    <w:rsid w:val="00EA0F51"/>
    <w:rsid w:val="00EA4C80"/>
    <w:rsid w:val="00ED0FB2"/>
    <w:rsid w:val="00ED60E2"/>
    <w:rsid w:val="00EE2F8D"/>
    <w:rsid w:val="00EF08D8"/>
    <w:rsid w:val="00F00ADB"/>
    <w:rsid w:val="00F05728"/>
    <w:rsid w:val="00F22515"/>
    <w:rsid w:val="00F226A6"/>
    <w:rsid w:val="00F23EF2"/>
    <w:rsid w:val="00F3028A"/>
    <w:rsid w:val="00F34C31"/>
    <w:rsid w:val="00F402ED"/>
    <w:rsid w:val="00F54F6F"/>
    <w:rsid w:val="00F667DA"/>
    <w:rsid w:val="00F97C54"/>
    <w:rsid w:val="00FA0F85"/>
    <w:rsid w:val="00FA7D8D"/>
    <w:rsid w:val="00FB00EE"/>
    <w:rsid w:val="00FB72D7"/>
    <w:rsid w:val="00FC546B"/>
    <w:rsid w:val="00FD7E3B"/>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E65C87"/>
    <w:rPr>
      <w:rFonts w:ascii="Cambria" w:hAnsi="Cambria"/>
      <w:bCs/>
      <w:sz w:val="24"/>
      <w:szCs w:val="24"/>
      <w:lang w:val="en-US" w:eastAsia="de-DE" w:bidi="ar-SA"/>
    </w:rPr>
  </w:style>
  <w:style w:type="paragraph" w:customStyle="1" w:styleId="bodytext">
    <w:name w:val="_body text"/>
    <w:basedOn w:val="body"/>
    <w:link w:val="bodytextChar"/>
    <w:autoRedefine/>
    <w:qFormat/>
    <w:rsid w:val="00E65C87"/>
    <w:pPr>
      <w:spacing w:after="240"/>
      <w:jc w:val="both"/>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marketplace.visualstudio.com/" TargetMode="External"/><Relationship Id="rId50" Type="http://schemas.openxmlformats.org/officeDocument/2006/relationships/image" Target="media/image31.png"/><Relationship Id="rId55" Type="http://schemas.openxmlformats.org/officeDocument/2006/relationships/hyperlink" Target="https://docs.microsoft.com/en-us/dotnet/csharp/programming-guide/classes-and-structs/fields"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41" Type="http://schemas.openxmlformats.org/officeDocument/2006/relationships/image" Target="media/image24.png"/><Relationship Id="rId54" Type="http://schemas.openxmlformats.org/officeDocument/2006/relationships/hyperlink" Target="https://fox.wikis.com/wc.dll?Wiki~GUIDGenerationCode~VB"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microsoft.com/en-us/windows/apps/desktop/visual-studio-templates" TargetMode="External"/><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hyperlink" Target="http://www.xsharp.info" TargetMode="External"/><Relationship Id="rId57" Type="http://schemas.openxmlformats.org/officeDocument/2006/relationships/hyperlink" Target="https://support.west-wind.com/Thread5U70W2EQW.wwt" TargetMode="External"/><Relationship Id="rId61"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hyperlink" Target="https://www.flaticon.com/authors/smashicons" TargetMode="External"/><Relationship Id="rId60" Type="http://schemas.openxmlformats.org/officeDocument/2006/relationships/footer" Target="footer4.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www.xsharp.info/itm-help/foxpro-compatibility-list"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flaticon.com/authors/smashicons" TargetMode="Externa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1C142A"/>
    <w:rsid w:val="00324132"/>
    <w:rsid w:val="003F3738"/>
    <w:rsid w:val="00650C61"/>
    <w:rsid w:val="007F7B85"/>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E97D77-BCCF-47D7-A75F-29F58B62A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3254</TotalTime>
  <Pages>22</Pages>
  <Words>5068</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33889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94</cp:revision>
  <cp:lastPrinted>2012-05-10T18:18:00Z</cp:lastPrinted>
  <dcterms:created xsi:type="dcterms:W3CDTF">2020-09-19T15:11:00Z</dcterms:created>
  <dcterms:modified xsi:type="dcterms:W3CDTF">2020-09-29T13:56:00Z</dcterms:modified>
  <cp:category>Geek Gatherings 2019</cp:category>
</cp:coreProperties>
</file>