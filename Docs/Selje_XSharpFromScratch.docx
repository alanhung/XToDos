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38784" behindDoc="0" locked="0" layoutInCell="1" allowOverlap="1" wp14:anchorId="28968FF8" wp14:editId="4969F821">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4661CEDB"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How to </w:t>
      </w:r>
      <w:r w:rsidR="00854C78">
        <w:rPr>
          <w:rFonts w:ascii="Times New Roman" w:hAnsi="Times New Roman"/>
        </w:rPr>
        <w:t xml:space="preserve">do </w:t>
      </w:r>
      <w:r w:rsidRPr="009D0F07">
        <w:rPr>
          <w:rFonts w:ascii="Times New Roman" w:hAnsi="Times New Roman"/>
        </w:rPr>
        <w:t xml:space="preserve">classes, forms, and </w:t>
      </w:r>
      <w:r w:rsidR="00854C78">
        <w:rPr>
          <w:rFonts w:ascii="Times New Roman" w:hAnsi="Times New Roman"/>
        </w:rPr>
        <w:t xml:space="preserve">more </w:t>
      </w:r>
      <w:r w:rsidRPr="009D0F07">
        <w:rPr>
          <w:rFonts w:ascii="Times New Roman" w:hAnsi="Times New Roman"/>
        </w:rPr>
        <w:t>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2880" behindDoc="0" locked="0" layoutInCell="1" allowOverlap="1" wp14:anchorId="53CACE03" wp14:editId="0160D96B">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74D2E2B1" w:rsidR="00F90BE4" w:rsidRPr="00B6525D" w:rsidRDefault="00F90BE4" w:rsidP="000F3F9D">
                              <w:pPr>
                                <w:pStyle w:val="Caption"/>
                                <w:rPr>
                                  <w:noProof/>
                                  <w:sz w:val="24"/>
                                </w:rPr>
                              </w:pPr>
                              <w:bookmarkStart w:id="0" w:name="_Ref52208739"/>
                              <w:bookmarkStart w:id="1" w:name="_Ref52208734"/>
                              <w:r>
                                <w:t xml:space="preserve">Figure </w:t>
                              </w:r>
                              <w:r>
                                <w:fldChar w:fldCharType="begin"/>
                              </w:r>
                              <w:r>
                                <w:instrText xml:space="preserve"> SEQ Figure \* ARABIC </w:instrText>
                              </w:r>
                              <w:r>
                                <w:fldChar w:fldCharType="separate"/>
                              </w:r>
                              <w:r w:rsidR="00CA076F">
                                <w:rPr>
                                  <w:noProof/>
                                </w:rPr>
                                <w:t>1</w:t>
                              </w:r>
                              <w:r>
                                <w:rPr>
                                  <w:noProof/>
                                </w:rPr>
                                <w:fldChar w:fldCharType="end"/>
                              </w:r>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288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74D2E2B1" w:rsidR="00F90BE4" w:rsidRPr="00B6525D" w:rsidRDefault="00F90BE4" w:rsidP="000F3F9D">
                        <w:pPr>
                          <w:pStyle w:val="Caption"/>
                          <w:rPr>
                            <w:noProof/>
                            <w:sz w:val="24"/>
                          </w:rPr>
                        </w:pPr>
                        <w:bookmarkStart w:id="2" w:name="_Ref52208739"/>
                        <w:bookmarkStart w:id="3" w:name="_Ref52208734"/>
                        <w:r>
                          <w:t xml:space="preserve">Figure </w:t>
                        </w:r>
                        <w:r>
                          <w:fldChar w:fldCharType="begin"/>
                        </w:r>
                        <w:r>
                          <w:instrText xml:space="preserve"> SEQ Figure \* ARABIC </w:instrText>
                        </w:r>
                        <w:r>
                          <w:fldChar w:fldCharType="separate"/>
                        </w:r>
                        <w:r w:rsidR="00CA076F">
                          <w:rPr>
                            <w:noProof/>
                          </w:rPr>
                          <w:t>1</w:t>
                        </w:r>
                        <w:r>
                          <w:rPr>
                            <w:noProof/>
                          </w:rPr>
                          <w:fldChar w:fldCharType="end"/>
                        </w:r>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46976" behindDoc="0" locked="0" layoutInCell="1" allowOverlap="1" wp14:anchorId="3B43514E" wp14:editId="7B817FA9">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68663D64" w:rsidR="00F90BE4" w:rsidRPr="00BF59E0" w:rsidRDefault="00F90BE4" w:rsidP="00A67758">
                              <w:pPr>
                                <w:pStyle w:val="Caption"/>
                                <w:rPr>
                                  <w:sz w:val="24"/>
                                  <w:lang w:val="en" w:eastAsia="de-DE"/>
                                </w:rPr>
                              </w:pPr>
                              <w:r>
                                <w:t xml:space="preserve">Figure </w:t>
                              </w:r>
                              <w:r>
                                <w:fldChar w:fldCharType="begin"/>
                              </w:r>
                              <w:r>
                                <w:instrText xml:space="preserve"> SEQ Figure \* ARABIC </w:instrText>
                              </w:r>
                              <w:r>
                                <w:fldChar w:fldCharType="separate"/>
                              </w:r>
                              <w:r w:rsidR="00CA076F">
                                <w:rPr>
                                  <w:noProof/>
                                </w:rPr>
                                <w:t>2</w:t>
                              </w:r>
                              <w:r>
                                <w:rPr>
                                  <w:noProof/>
                                </w:rP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4697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68663D64" w:rsidR="00F90BE4" w:rsidRPr="00BF59E0" w:rsidRDefault="00F90BE4" w:rsidP="00A67758">
                        <w:pPr>
                          <w:pStyle w:val="Caption"/>
                          <w:rPr>
                            <w:sz w:val="24"/>
                            <w:lang w:val="en" w:eastAsia="de-DE"/>
                          </w:rPr>
                        </w:pPr>
                        <w:r>
                          <w:t xml:space="preserve">Figure </w:t>
                        </w:r>
                        <w:r>
                          <w:fldChar w:fldCharType="begin"/>
                        </w:r>
                        <w:r>
                          <w:instrText xml:space="preserve"> SEQ Figure \* ARABIC </w:instrText>
                        </w:r>
                        <w:r>
                          <w:fldChar w:fldCharType="separate"/>
                        </w:r>
                        <w:r w:rsidR="00CA076F">
                          <w:rPr>
                            <w:noProof/>
                          </w:rPr>
                          <w:t>2</w:t>
                        </w:r>
                        <w:r>
                          <w:rPr>
                            <w:noProof/>
                          </w:rP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3A4E3F">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3A4E3F">
      <w:pPr>
        <w:pStyle w:val="bullet"/>
        <w:rPr>
          <w:lang w:val="en"/>
        </w:rPr>
      </w:pPr>
      <w:r>
        <w:rPr>
          <w:lang w:val="en"/>
        </w:rPr>
        <w:t xml:space="preserve">ToDos.frx, a simple, wizard-generated report for those that like their tasks on paper.  </w:t>
      </w:r>
    </w:p>
    <w:p w14:paraId="674A57CF" w14:textId="70C51E62" w:rsidR="00A67758" w:rsidRDefault="00A67758" w:rsidP="003A4E3F">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3A4E3F">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r>
        <w:t xml:space="preserve">ToDoMain.prg.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3D4F8FAA" w:rsidR="00FD7E3B" w:rsidRDefault="00FD7E3B" w:rsidP="003A4E3F">
      <w:pPr>
        <w:pStyle w:val="bodytext"/>
        <w:numPr>
          <w:ilvl w:val="0"/>
          <w:numId w:val="22"/>
        </w:numPr>
        <w:rPr>
          <w:lang w:val="en"/>
        </w:rPr>
      </w:pPr>
      <w:r>
        <w:rPr>
          <w:lang w:val="en"/>
        </w:rPr>
        <w:t xml:space="preserve">Create a new </w:t>
      </w:r>
      <w:r w:rsidR="00532AD7" w:rsidRPr="00532AD7">
        <w:rPr>
          <w:lang w:val="en"/>
        </w:rPr>
        <w:t xml:space="preserve">solution </w:t>
      </w:r>
      <w:r>
        <w:rPr>
          <w:lang w:val="en"/>
        </w:rPr>
        <w:t>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60AEDB1C"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w:t>
      </w:r>
      <w:r w:rsidR="006A6411">
        <w:rPr>
          <w:lang w:val="en"/>
        </w:rPr>
        <w:t>could</w:t>
      </w:r>
      <w:r w:rsidR="00BD6E8C">
        <w:rPr>
          <w:lang w:val="en"/>
        </w:rPr>
        <w:t xml:space="preserve"> be </w:t>
      </w:r>
      <w:r w:rsidR="006A6411">
        <w:rPr>
          <w:lang w:val="en"/>
        </w:rPr>
        <w:t xml:space="preserve">separated and </w:t>
      </w:r>
      <w:r w:rsidR="00BD6E8C">
        <w:rPr>
          <w:lang w:val="en"/>
        </w:rPr>
        <w:t xml:space="preserve">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55168" behindDoc="0" locked="0" layoutInCell="1" allowOverlap="1" wp14:anchorId="78B85AAA" wp14:editId="320B7387">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01EBCC46" w:rsidR="00F90BE4" w:rsidRPr="00234A28" w:rsidRDefault="00F90BE4"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sidR="00CA076F">
                                <w:rPr>
                                  <w:noProof/>
                                </w:rPr>
                                <w:t>3</w:t>
                              </w:r>
                              <w:r>
                                <w:rPr>
                                  <w:noProof/>
                                </w:rP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55168;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01EBCC46" w:rsidR="00F90BE4" w:rsidRPr="00234A28" w:rsidRDefault="00F90BE4"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sidR="00CA076F">
                          <w:rPr>
                            <w:noProof/>
                          </w:rPr>
                          <w:t>3</w:t>
                        </w:r>
                        <w:r>
                          <w:rPr>
                            <w:noProof/>
                          </w:rPr>
                          <w:fldChar w:fldCharType="end"/>
                        </w:r>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68480" behindDoc="1" locked="0" layoutInCell="1" allowOverlap="1" wp14:anchorId="4EF383B3" wp14:editId="7C5BCE18">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3D657E29" w:rsidR="00F90BE4" w:rsidRPr="00472DBD" w:rsidRDefault="00F90BE4"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sidR="00CA076F">
                                <w:rPr>
                                  <w:noProof/>
                                </w:rPr>
                                <w:t>4</w:t>
                              </w:r>
                              <w:r>
                                <w:rPr>
                                  <w:noProof/>
                                </w:rP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800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3D657E29" w:rsidR="00F90BE4" w:rsidRPr="00472DBD" w:rsidRDefault="00F90BE4"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sidR="00CA076F">
                          <w:rPr>
                            <w:noProof/>
                          </w:rPr>
                          <w:t>4</w:t>
                        </w:r>
                        <w:r>
                          <w:rPr>
                            <w:noProof/>
                          </w:rP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2576" behindDoc="0" locked="0" layoutInCell="1" allowOverlap="1" wp14:anchorId="16662927" wp14:editId="68FE5691">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51EF9CE5" w:rsidR="00F90BE4" w:rsidRPr="00CE6626" w:rsidRDefault="00F90BE4"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sidR="00CA076F">
                                <w:rPr>
                                  <w:noProof/>
                                </w:rPr>
                                <w:t>5</w:t>
                              </w:r>
                              <w:r>
                                <w:rPr>
                                  <w:noProof/>
                                </w:rP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257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51EF9CE5" w:rsidR="00F90BE4" w:rsidRPr="00CE6626" w:rsidRDefault="00F90BE4"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sidR="00CA076F">
                          <w:rPr>
                            <w:noProof/>
                          </w:rPr>
                          <w:t>5</w:t>
                        </w:r>
                        <w:r>
                          <w:rPr>
                            <w:noProof/>
                          </w:rP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r w:rsidRPr="00A017B4">
        <w:t xml:space="preserve">ToDos, which </w:t>
      </w:r>
      <w:r w:rsidR="00DD1D4D">
        <w:t xml:space="preserve">manages </w:t>
      </w:r>
      <w:r w:rsidRPr="00A017B4">
        <w:t>a collection of the ToDo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3A4E3F">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4624" behindDoc="0" locked="0" layoutInCell="1" allowOverlap="1" wp14:anchorId="00AA9454" wp14:editId="004BEF97">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F90BE4" w:rsidRDefault="00F90BE4">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F90BE4" w:rsidRDefault="00F90BE4"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462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F90BE4" w:rsidRDefault="00F90BE4">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F90BE4" w:rsidRDefault="00F90BE4"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7C333171">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367A08">
      <w:pPr>
        <w:pStyle w:val="Heading3"/>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(there’s more on XSI in last year’s whitepaper.)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r w:rsidR="00211DD1">
        <w:rPr>
          <w:lang w:val="en"/>
        </w:rPr>
        <w:t>Right</w:t>
      </w:r>
      <w:r>
        <w:rPr>
          <w:lang w:val="en"/>
        </w:rPr>
        <w:t>+C</w:t>
      </w:r>
      <w:r w:rsidR="00211DD1">
        <w:rPr>
          <w:lang w:val="en"/>
        </w:rPr>
        <w:t>lick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2816" behindDoc="0" locked="0" layoutInCell="1" allowOverlap="1" wp14:anchorId="67865EB2" wp14:editId="52FCC818">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B7220B5" w:rsidR="00F90BE4" w:rsidRPr="000B29E1" w:rsidRDefault="00F90BE4"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sidR="00CA076F">
                                <w:rPr>
                                  <w:noProof/>
                                </w:rPr>
                                <w:t>6</w:t>
                              </w:r>
                              <w:r>
                                <w:rPr>
                                  <w:noProof/>
                                </w:rP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281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B7220B5" w:rsidR="00F90BE4" w:rsidRPr="000B29E1" w:rsidRDefault="00F90BE4"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sidR="00CA076F">
                          <w:rPr>
                            <w:noProof/>
                          </w:rPr>
                          <w:t>6</w:t>
                        </w:r>
                        <w:r>
                          <w:rPr>
                            <w:noProof/>
                          </w:rPr>
                          <w:fldChar w:fldCharType="end"/>
                        </w:r>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 MERGEFORMAT </w:instrText>
      </w:r>
      <w:r w:rsidR="0017255B" w:rsidRPr="0017255B">
        <w:rPr>
          <w:rStyle w:val="figurename"/>
        </w:rPr>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54939E6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30283D"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588471B1" w14:textId="77777777" w:rsidR="00AE3F2C" w:rsidRDefault="00AE3F2C" w:rsidP="00AE3F2C">
      <w:pPr>
        <w:overflowPunct/>
        <w:spacing w:after="0"/>
        <w:textAlignment w:val="auto"/>
        <w:rPr>
          <w:rFonts w:ascii="Consolas" w:hAnsi="Consolas" w:cs="Consolas"/>
          <w:color w:val="000000"/>
          <w:sz w:val="19"/>
          <w:szCs w:val="19"/>
        </w:rPr>
      </w:pPr>
    </w:p>
    <w:p w14:paraId="6C0A82B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6A45AA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oToDo </w:t>
      </w:r>
      <w:r>
        <w:rPr>
          <w:rFonts w:ascii="Consolas" w:hAnsi="Consolas" w:cs="Consolas"/>
          <w:color w:val="0000FF"/>
          <w:sz w:val="19"/>
          <w:szCs w:val="19"/>
        </w:rPr>
        <w:t>AS</w:t>
      </w:r>
      <w:r>
        <w:rPr>
          <w:rFonts w:ascii="Consolas" w:hAnsi="Consolas" w:cs="Consolas"/>
          <w:color w:val="000000"/>
          <w:sz w:val="19"/>
          <w:szCs w:val="19"/>
        </w:rPr>
        <w:t xml:space="preserve"> XToDo, cTestId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cDescript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0DAAF2C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cTestId = </w:t>
      </w:r>
      <w:r>
        <w:rPr>
          <w:rFonts w:ascii="Consolas" w:hAnsi="Consolas" w:cs="Consolas"/>
          <w:color w:val="A31515"/>
          <w:sz w:val="19"/>
          <w:szCs w:val="19"/>
        </w:rPr>
        <w:t>"EDF53AEF-5C29-4DC4-A"</w:t>
      </w:r>
    </w:p>
    <w:p w14:paraId="72317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6EC0032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oToDo.openToDos()</w:t>
      </w:r>
    </w:p>
    <w:p w14:paraId="574554D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p>
    <w:p w14:paraId="19D5ABE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p>
    <w:p w14:paraId="353196C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"{0:00}: ID: {1}, {2}"</w:t>
      </w:r>
      <w:r>
        <w:rPr>
          <w:rFonts w:ascii="Consolas" w:hAnsi="Consolas" w:cs="Consolas"/>
          <w:color w:val="000000"/>
          <w:sz w:val="19"/>
          <w:szCs w:val="19"/>
        </w:rPr>
        <w:t>,  RECNO(), ToDos.id, ToDos.descript)</w:t>
      </w:r>
    </w:p>
    <w:p w14:paraId="3568423E" w14:textId="0A99E7C2"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8000"/>
          <w:sz w:val="19"/>
          <w:szCs w:val="19"/>
        </w:rPr>
        <w:t>//            ? RECNO()</w:t>
      </w:r>
      <w:r>
        <w:rPr>
          <w:rFonts w:ascii="Consolas" w:hAnsi="Consolas" w:cs="Consolas"/>
          <w:color w:val="000000"/>
          <w:sz w:val="19"/>
          <w:szCs w:val="19"/>
        </w:rPr>
        <w:t xml:space="preserve"> </w:t>
      </w:r>
      <w:r>
        <w:rPr>
          <w:rFonts w:ascii="Consolas" w:hAnsi="Consolas" w:cs="Consolas"/>
          <w:color w:val="008000"/>
          <w:sz w:val="19"/>
          <w:szCs w:val="19"/>
        </w:rPr>
        <w:t xml:space="preserve"> ToDos.id ToDos.descript</w:t>
      </w:r>
    </w:p>
    <w:p w14:paraId="7BC21CEF"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ToDos.Id = cTestId</w:t>
      </w:r>
    </w:p>
    <w:p w14:paraId="60DD09E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cDescript = ToDos.descript</w:t>
      </w:r>
    </w:p>
    <w:p w14:paraId="1AD2310C"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CB06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667CF1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cTestId +</w:t>
      </w:r>
      <w:r>
        <w:rPr>
          <w:rFonts w:ascii="Consolas" w:hAnsi="Consolas" w:cs="Consolas"/>
          <w:color w:val="A31515"/>
          <w:sz w:val="19"/>
          <w:szCs w:val="19"/>
        </w:rPr>
        <w:t>": "</w:t>
      </w:r>
      <w:r>
        <w:rPr>
          <w:rFonts w:ascii="Consolas" w:hAnsi="Consolas" w:cs="Consolas"/>
          <w:color w:val="000000"/>
          <w:sz w:val="19"/>
          <w:szCs w:val="19"/>
        </w:rPr>
        <w:t xml:space="preserve"> + cDescript</w:t>
      </w:r>
    </w:p>
    <w:p w14:paraId="40DB23C3" w14:textId="4D5CBE24"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oToDo.Load(cTestId)</w:t>
      </w:r>
    </w:p>
    <w:p w14:paraId="31F7CB6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oToDo.closeToDos()</w:t>
      </w:r>
    </w:p>
    <w:p w14:paraId="0A4306E9"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6CDFFA" w14:textId="4EBAA762" w:rsidR="00AE3F2C" w:rsidRDefault="00AE3F2C" w:rsidP="00AE3F2C">
      <w:pPr>
        <w:overflowPunct/>
        <w:spacing w:after="0"/>
        <w:textAlignment w:val="auto"/>
        <w:rPr>
          <w:rFonts w:ascii="Consolas" w:hAnsi="Consolas" w:cs="Consolas"/>
          <w:color w:val="000000"/>
          <w:sz w:val="19"/>
          <w:szCs w:val="19"/>
        </w:rPr>
      </w:pPr>
      <w:r>
        <w:rPr>
          <w:noProof/>
          <w:lang w:val="en"/>
        </w:rPr>
        <w:lastRenderedPageBreak/>
        <mc:AlternateContent>
          <mc:Choice Requires="wpg">
            <w:drawing>
              <wp:anchor distT="0" distB="0" distL="114300" distR="114300" simplePos="0" relativeHeight="251685888" behindDoc="0" locked="0" layoutInCell="1" allowOverlap="1" wp14:anchorId="40E34301" wp14:editId="46951550">
                <wp:simplePos x="0" y="0"/>
                <wp:positionH relativeFrom="column">
                  <wp:posOffset>4395470</wp:posOffset>
                </wp:positionH>
                <wp:positionV relativeFrom="paragraph">
                  <wp:posOffset>0</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6D5049FE" w:rsidR="00F90BE4" w:rsidRPr="00E536FF" w:rsidRDefault="00F90BE4" w:rsidP="00D85193">
                              <w:pPr>
                                <w:pStyle w:val="Caption"/>
                                <w:rPr>
                                  <w:noProof/>
                                  <w:sz w:val="24"/>
                                  <w:lang w:val="en"/>
                                </w:rPr>
                              </w:pPr>
                              <w:bookmarkStart w:id="12" w:name="_Ref52732994"/>
                              <w:bookmarkStart w:id="13" w:name="_Ref52732986"/>
                              <w:r>
                                <w:t xml:space="preserve">Figure </w:t>
                              </w:r>
                              <w:r>
                                <w:fldChar w:fldCharType="begin"/>
                              </w:r>
                              <w:r>
                                <w:instrText xml:space="preserve"> SEQ Figure \* ARABIC </w:instrText>
                              </w:r>
                              <w:r>
                                <w:fldChar w:fldCharType="separate"/>
                              </w:r>
                              <w:r w:rsidR="00CA076F">
                                <w:rPr>
                                  <w:noProof/>
                                </w:rPr>
                                <w:t>7</w:t>
                              </w:r>
                              <w:r>
                                <w:rPr>
                                  <w:noProof/>
                                </w:rPr>
                                <w:fldChar w:fldCharType="end"/>
                              </w:r>
                              <w:bookmarkEnd w:id="12"/>
                              <w:r>
                                <w:t>: Add a Reference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46.1pt;margin-top:0;width:122.25pt;height:145.2pt;z-index:251685888;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Q+dXI98AAAAIAQAADwAAAGRycy9kb3du&#10;cmV2LnhtbEyPQUvDQBSE74L/YXmCN7tJqtHEvJRS1FMRbAXx9pp9TUKzuyG7TdJ/73rS4zDDzDfF&#10;atadGHlwrTUI8SICwaayqjU1wuf+9e4JhPNkFHXWMMKFHazK66uCcmUn88HjztcilBiXE0LjfZ9L&#10;6aqGNbmF7dkE72gHTT7IoZZqoCmU604mUZRKTa0JCw31vGm4Ou3OGuFtomm9jF/G7em4uXzvH96/&#10;tjEj3t7M62cQnmf/F4Zf/IAOZWA62LNRTnQIaZYkIYoQHgU7W6aPIA4ISRbdgywL+f9A+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6D5049FE" w:rsidR="00F90BE4" w:rsidRPr="00E536FF" w:rsidRDefault="00F90BE4" w:rsidP="00D85193">
                        <w:pPr>
                          <w:pStyle w:val="Caption"/>
                          <w:rPr>
                            <w:noProof/>
                            <w:sz w:val="24"/>
                            <w:lang w:val="en"/>
                          </w:rPr>
                        </w:pPr>
                        <w:bookmarkStart w:id="14" w:name="_Ref52732994"/>
                        <w:bookmarkStart w:id="15" w:name="_Ref52732986"/>
                        <w:r>
                          <w:t xml:space="preserve">Figure </w:t>
                        </w:r>
                        <w:r>
                          <w:fldChar w:fldCharType="begin"/>
                        </w:r>
                        <w:r>
                          <w:instrText xml:space="preserve"> SEQ Figure \* ARABIC </w:instrText>
                        </w:r>
                        <w:r>
                          <w:fldChar w:fldCharType="separate"/>
                        </w:r>
                        <w:r w:rsidR="00CA076F">
                          <w:rPr>
                            <w:noProof/>
                          </w:rPr>
                          <w:t>7</w:t>
                        </w:r>
                        <w:r>
                          <w:rPr>
                            <w:noProof/>
                          </w:rPr>
                          <w:fldChar w:fldCharType="end"/>
                        </w:r>
                        <w:bookmarkEnd w:id="14"/>
                        <w:r>
                          <w:t>: Add a Reference</w:t>
                        </w:r>
                        <w:bookmarkEnd w:id="15"/>
                      </w:p>
                    </w:txbxContent>
                  </v:textbox>
                </v:shape>
                <w10:wrap type="tight"/>
              </v:group>
            </w:pict>
          </mc:Fallback>
        </mc:AlternateContent>
      </w:r>
      <w:r>
        <w:rPr>
          <w:rFonts w:ascii="Consolas" w:hAnsi="Consolas" w:cs="Consolas"/>
          <w:color w:val="000000"/>
          <w:sz w:val="19"/>
          <w:szCs w:val="19"/>
        </w:rPr>
        <w:t xml:space="preserve">            ? </w:t>
      </w:r>
      <w:r>
        <w:rPr>
          <w:rFonts w:ascii="Consolas" w:hAnsi="Consolas" w:cs="Consolas"/>
          <w:color w:val="A31515"/>
          <w:sz w:val="19"/>
          <w:szCs w:val="19"/>
        </w:rPr>
        <w:t>"Could not open ToDos.dbf"</w:t>
      </w:r>
    </w:p>
    <w:p w14:paraId="13D950AA" w14:textId="45C69815"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"Default folder is "</w:t>
      </w:r>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A31515"/>
          <w:sz w:val="19"/>
          <w:szCs w:val="19"/>
        </w:rPr>
        <w:t>"DEFAULT"</w:t>
      </w:r>
      <w:r>
        <w:rPr>
          <w:rFonts w:ascii="Consolas" w:hAnsi="Consolas" w:cs="Consolas"/>
          <w:color w:val="000000"/>
          <w:sz w:val="19"/>
          <w:szCs w:val="19"/>
        </w:rPr>
        <w:t>)</w:t>
      </w:r>
    </w:p>
    <w:p w14:paraId="12F8513E" w14:textId="62C3EFB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5B5175F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2F0795DF" w14:textId="6D00B207" w:rsidR="00892672" w:rsidRDefault="00AE3F2C" w:rsidP="00AE3F2C">
      <w:pPr>
        <w:pStyle w:val="bodytext"/>
        <w:rPr>
          <w:lang w:val="en"/>
        </w:rPr>
      </w:pPr>
      <w:r>
        <w:rPr>
          <w:rFonts w:ascii="Consolas" w:hAnsi="Consolas" w:cs="Consolas"/>
          <w:color w:val="0000FF"/>
          <w:sz w:val="19"/>
          <w:szCs w:val="19"/>
        </w:rPr>
        <w:t>RETURN</w:t>
      </w:r>
      <w:r>
        <w:rPr>
          <w:rFonts w:ascii="Consolas" w:hAnsi="Consolas" w:cs="Consolas"/>
          <w:color w:val="000000"/>
          <w:sz w:val="19"/>
          <w:szCs w:val="19"/>
        </w:rPr>
        <w:tab/>
      </w:r>
    </w:p>
    <w:p w14:paraId="2C62CDEE" w14:textId="1F718623" w:rsidR="00AE3F2C" w:rsidRPr="00AE3F2C" w:rsidRDefault="00AE3F2C" w:rsidP="003A4E3F">
      <w:pPr>
        <w:pStyle w:val="bodytext"/>
        <w:rPr>
          <w:lang w:val="en"/>
        </w:rPr>
      </w:pPr>
      <w:r>
        <w:rPr>
          <w:lang w:val="en"/>
        </w:rPr>
        <w:t xml:space="preserve">This is X# code, but it should look </w:t>
      </w:r>
      <w:r>
        <w:rPr>
          <w:i/>
          <w:iCs/>
          <w:lang w:val="en"/>
        </w:rPr>
        <w:t>very</w:t>
      </w:r>
      <w:r>
        <w:rPr>
          <w:lang w:val="en"/>
        </w:rPr>
        <w:t xml:space="preserve"> familiar to you. I threw in a gratuitous Console.WriteLine to show off some of X#’s extra </w:t>
      </w:r>
      <w:r w:rsidR="001210CA">
        <w:rPr>
          <w:lang w:val="en"/>
        </w:rPr>
        <w:t>functionality</w:t>
      </w:r>
      <w:r>
        <w:rPr>
          <w:lang w:val="en"/>
        </w:rPr>
        <w:t>, but other than that this is straight VFP code.</w:t>
      </w:r>
    </w:p>
    <w:p w14:paraId="431DCC0C" w14:textId="50B0DEDE" w:rsidR="00211DD1" w:rsidRDefault="00AE3F2C" w:rsidP="003A4E3F">
      <w:pPr>
        <w:pStyle w:val="bodytext"/>
        <w:rPr>
          <w:lang w:val="en"/>
        </w:rPr>
      </w:pPr>
      <w:r>
        <w:rPr>
          <w:noProof/>
          <w:lang w:val="en"/>
        </w:rPr>
        <w:drawing>
          <wp:anchor distT="0" distB="0" distL="114300" distR="114300" simplePos="0" relativeHeight="251700224" behindDoc="1" locked="0" layoutInCell="1" allowOverlap="1" wp14:anchorId="100A7FE9" wp14:editId="605F7AAC">
            <wp:simplePos x="0" y="0"/>
            <wp:positionH relativeFrom="column">
              <wp:posOffset>0</wp:posOffset>
            </wp:positionH>
            <wp:positionV relativeFrom="paragraph">
              <wp:posOffset>1036955</wp:posOffset>
            </wp:positionV>
            <wp:extent cx="5591175" cy="2475230"/>
            <wp:effectExtent l="0" t="0" r="9525"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2475230"/>
                    </a:xfrm>
                    <a:prstGeom prst="rect">
                      <a:avLst/>
                    </a:prstGeom>
                  </pic:spPr>
                </pic:pic>
              </a:graphicData>
            </a:graphic>
          </wp:anchor>
        </w:drawing>
      </w:r>
      <w:r w:rsidR="00892672">
        <w:rPr>
          <w:lang w:val="en"/>
        </w:rPr>
        <w:t>After a few rounds of debugging your code (and as an experienced FoxPro developer you’ll have no difficulty grokking Visual Studio’s debugger), you should get the expected output in the Output window:</w:t>
      </w:r>
      <w:r w:rsidR="0017255B" w:rsidRPr="0017255B">
        <w:rPr>
          <w:noProof/>
          <w:lang w:val="en"/>
        </w:rPr>
        <w:t xml:space="preserve"> </w:t>
      </w:r>
    </w:p>
    <w:p w14:paraId="7A37DAC1" w14:textId="0C0D1347" w:rsidR="00B54717" w:rsidRDefault="00B54717" w:rsidP="003A4E3F">
      <w:pPr>
        <w:pStyle w:val="bodytext"/>
        <w:rPr>
          <w:lang w:val="en"/>
        </w:rPr>
      </w:pPr>
    </w:p>
    <w:p w14:paraId="501723FB" w14:textId="77777777" w:rsidR="00AE3F2C" w:rsidRDefault="00AE3F2C" w:rsidP="003A4E3F">
      <w:pPr>
        <w:pStyle w:val="bodytext"/>
        <w:rPr>
          <w:lang w:val="en"/>
        </w:rPr>
      </w:pPr>
    </w:p>
    <w:p w14:paraId="3F8F08FA" w14:textId="2D05BC57"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64680552"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89984" behindDoc="0" locked="0" layoutInCell="1" allowOverlap="1" wp14:anchorId="3B55554B" wp14:editId="49F205CE">
                <wp:simplePos x="0" y="0"/>
                <wp:positionH relativeFrom="column">
                  <wp:posOffset>1628775</wp:posOffset>
                </wp:positionH>
                <wp:positionV relativeFrom="paragraph">
                  <wp:posOffset>622935</wp:posOffset>
                </wp:positionV>
                <wp:extent cx="4323715" cy="1380490"/>
                <wp:effectExtent l="0" t="0" r="635" b="0"/>
                <wp:wrapTopAndBottom/>
                <wp:docPr id="195" name="Group 195"/>
                <wp:cNvGraphicFramePr/>
                <a:graphic xmlns:a="http://schemas.openxmlformats.org/drawingml/2006/main">
                  <a:graphicData uri="http://schemas.microsoft.com/office/word/2010/wordprocessingGroup">
                    <wpg:wgp>
                      <wpg:cNvGrpSpPr/>
                      <wpg:grpSpPr>
                        <a:xfrm>
                          <a:off x="0" y="0"/>
                          <a:ext cx="4323715" cy="1380490"/>
                          <a:chOff x="0" y="0"/>
                          <a:chExt cx="5057140" cy="18345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60972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0E5792D3" w:rsidR="00F90BE4" w:rsidRPr="00970A61" w:rsidRDefault="00F90BE4" w:rsidP="00D85193">
                              <w:pPr>
                                <w:pStyle w:val="Caption"/>
                                <w:rPr>
                                  <w:sz w:val="24"/>
                                  <w:lang w:val="en"/>
                                </w:rPr>
                              </w:pPr>
                              <w:r>
                                <w:t xml:space="preserve">Figure </w:t>
                              </w:r>
                              <w:r>
                                <w:fldChar w:fldCharType="begin"/>
                              </w:r>
                              <w:r>
                                <w:instrText xml:space="preserve"> SEQ Figure \* ARABIC </w:instrText>
                              </w:r>
                              <w:r>
                                <w:fldChar w:fldCharType="separate"/>
                              </w:r>
                              <w:r w:rsidR="00CA076F">
                                <w:rPr>
                                  <w:noProof/>
                                </w:rPr>
                                <w:t>8</w:t>
                              </w:r>
                              <w:r>
                                <w:rPr>
                                  <w:noProof/>
                                </w:rP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5554B" id="Group 195" o:spid="_x0000_s1054" style="position:absolute;margin-left:128.25pt;margin-top:49.05pt;width:340.45pt;height:108.7pt;z-index:251689984;mso-width-relative:margin;mso-height-relative:margin" coordsize="505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">
                <v:shape id="Picture 31" o:spid="_x0000_s1055" type="#_x0000_t75" style="position:absolute;width:5057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71650BA" w14:textId="0E5792D3" w:rsidR="00F90BE4" w:rsidRPr="00970A61" w:rsidRDefault="00F90BE4" w:rsidP="00D85193">
                        <w:pPr>
                          <w:pStyle w:val="Caption"/>
                          <w:rPr>
                            <w:sz w:val="24"/>
                            <w:lang w:val="en"/>
                          </w:rPr>
                        </w:pPr>
                        <w:r>
                          <w:t xml:space="preserve">Figure </w:t>
                        </w:r>
                        <w:r>
                          <w:fldChar w:fldCharType="begin"/>
                        </w:r>
                        <w:r>
                          <w:instrText xml:space="preserve"> SEQ Figure \* ARABIC </w:instrText>
                        </w:r>
                        <w:r>
                          <w:fldChar w:fldCharType="separate"/>
                        </w:r>
                        <w:r w:rsidR="00CA076F">
                          <w:rPr>
                            <w:noProof/>
                          </w:rPr>
                          <w:t>8</w:t>
                        </w:r>
                        <w:r>
                          <w:rPr>
                            <w:noProof/>
                          </w:rPr>
                          <w:fldChar w:fldCharType="end"/>
                        </w:r>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understand all of our FoxPro commands, so it’s not particularly useful (yet).</w:t>
      </w:r>
    </w:p>
    <w:p w14:paraId="1603DB6E" w14:textId="77777777" w:rsidR="00AE3F2C" w:rsidRDefault="00AE3F2C">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402490C8" w14:textId="6EB44D3C" w:rsidR="00523EB5" w:rsidRDefault="00523EB5" w:rsidP="00367A08">
      <w:pPr>
        <w:pStyle w:val="Heading3"/>
        <w:rPr>
          <w:lang w:val="en"/>
        </w:rPr>
      </w:pPr>
      <w:r>
        <w:rPr>
          <w:lang w:val="en"/>
        </w:rPr>
        <w:lastRenderedPageBreak/>
        <w:t>Unit Tests</w:t>
      </w:r>
    </w:p>
    <w:p w14:paraId="48B5DBF3" w14:textId="187E0C79" w:rsidR="005037C3" w:rsidRDefault="000045B5" w:rsidP="003A4E3F">
      <w:pPr>
        <w:pStyle w:val="bodytext"/>
        <w:rPr>
          <w:lang w:val="en"/>
        </w:rPr>
      </w:pPr>
      <w:r>
        <w:rPr>
          <w:lang w:val="en"/>
        </w:rPr>
        <w:t xml:space="preserve">A better way to test your code </w:t>
      </w:r>
      <w:r w:rsidR="00523EB5">
        <w:rPr>
          <w:lang w:val="en"/>
        </w:rPr>
        <w:t xml:space="preserve">is to write unit tests, and in fact true Test-Driven development would have directed us to write those even before we started coding. </w:t>
      </w:r>
      <w:r w:rsidR="00EA3A97">
        <w:rPr>
          <w:lang w:val="en"/>
        </w:rPr>
        <w:t xml:space="preserve">But this isn’t real TDD because a) </w:t>
      </w:r>
      <w:r w:rsidR="00523EB5">
        <w:rPr>
          <w:lang w:val="en"/>
        </w:rPr>
        <w:t xml:space="preserve">these aren’t </w:t>
      </w:r>
      <w:r w:rsidR="00EA3A97">
        <w:rPr>
          <w:lang w:val="en"/>
        </w:rPr>
        <w:t>“</w:t>
      </w:r>
      <w:r w:rsidR="00523EB5">
        <w:rPr>
          <w:lang w:val="en"/>
        </w:rPr>
        <w:t>true</w:t>
      </w:r>
      <w:r w:rsidR="00EA3A97">
        <w:rPr>
          <w:lang w:val="en"/>
        </w:rPr>
        <w:t>”</w:t>
      </w:r>
      <w:r w:rsidR="00523EB5">
        <w:rPr>
          <w:lang w:val="en"/>
        </w:rPr>
        <w:t xml:space="preserve"> unit tests</w:t>
      </w:r>
      <w:r w:rsidR="00EA3A97">
        <w:rPr>
          <w:lang w:val="en"/>
        </w:rPr>
        <w:t xml:space="preserve"> (they interact with the real database)</w:t>
      </w:r>
      <w:r w:rsidR="00523EB5">
        <w:rPr>
          <w:lang w:val="en"/>
        </w:rPr>
        <w:t xml:space="preserve">, </w:t>
      </w:r>
      <w:r w:rsidR="00EA3A97">
        <w:rPr>
          <w:lang w:val="en"/>
        </w:rPr>
        <w:t xml:space="preserve">and b) we’re just getting around to writing them now. It’s important to acknowledge when we know what the right thing to do is, and we’re still not doing it. </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01013ED7"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7D46A3E"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AFC9679"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"EDF53AEF-5C29-4DC4-A"</w:t>
      </w:r>
      <w:r>
        <w:rPr>
          <w:rFonts w:ascii="Consolas" w:hAnsi="Consolas" w:cs="Consolas"/>
          <w:color w:val="000000"/>
          <w:sz w:val="19"/>
          <w:szCs w:val="19"/>
        </w:rPr>
        <w:t>)</w:t>
      </w:r>
    </w:p>
    <w:p w14:paraId="6725715D" w14:textId="7C979DEB"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w:t>
      </w:r>
      <w:r w:rsidR="00EA3A97">
        <w:rPr>
          <w:rFonts w:ascii="Consolas" w:hAnsi="Consolas" w:cs="Consolas"/>
          <w:color w:val="A31515"/>
          <w:sz w:val="19"/>
          <w:szCs w:val="19"/>
        </w:rPr>
        <w:t>EDF53AEF-5C29-4DC4-A</w:t>
      </w:r>
      <w:r>
        <w:rPr>
          <w:rFonts w:ascii="Consolas" w:hAnsi="Consolas" w:cs="Consolas"/>
          <w:color w:val="A31515"/>
          <w:sz w:val="19"/>
          <w:szCs w:val="19"/>
        </w:rPr>
        <w:t>"</w:t>
      </w:r>
    </w:p>
    <w:p w14:paraId="227AF755" w14:textId="1206DB2C"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Assert.AreEqual(cExpected, oTodo.</w:t>
      </w:r>
      <w:r w:rsidR="00EA3A97">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626F414F"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722ADF9B" w14:textId="77777777" w:rsidR="00551E8A" w:rsidRDefault="00551E8A" w:rsidP="00551E8A">
      <w:pPr>
        <w:overflowPunct/>
        <w:spacing w:after="0"/>
        <w:textAlignment w:val="auto"/>
        <w:rPr>
          <w:lang w:val="en"/>
        </w:rPr>
      </w:pPr>
    </w:p>
    <w:p w14:paraId="17E73C63" w14:textId="71D12A54" w:rsidR="00A65A57" w:rsidRDefault="00DC2F32" w:rsidP="00551E8A">
      <w:pPr>
        <w:overflowPunct/>
        <w:spacing w:after="0"/>
        <w:textAlignment w:val="auto"/>
        <w:rPr>
          <w:lang w:val="en"/>
        </w:rPr>
      </w:pPr>
      <w:r>
        <w:rPr>
          <w:noProof/>
          <w:lang w:val="en"/>
        </w:rPr>
        <w:drawing>
          <wp:anchor distT="0" distB="0" distL="114300" distR="114300" simplePos="0" relativeHeight="251677696" behindDoc="0" locked="0" layoutInCell="1" allowOverlap="1" wp14:anchorId="3BB900DB" wp14:editId="64D58A33">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(Ctrl+R, A)</w:t>
      </w:r>
      <w:r>
        <w:rPr>
          <w:lang w:val="en"/>
        </w:rPr>
        <w:t xml:space="preserve"> there’s a clear signal whether the test passed, failed, or hasn’t been implemented yet. It also indicates how long the test took to run, which is an early indicator of the performance of your methods.</w:t>
      </w:r>
    </w:p>
    <w:p w14:paraId="0051BD73" w14:textId="77777777" w:rsidR="00551E8A" w:rsidRDefault="00551E8A" w:rsidP="00551E8A">
      <w:pPr>
        <w:overflowPunct/>
        <w:spacing w:after="0"/>
        <w:textAlignment w:val="auto"/>
        <w:rPr>
          <w:lang w:val="en"/>
        </w:rPr>
      </w:pPr>
    </w:p>
    <w:p w14:paraId="1861FFD0" w14:textId="09C9CB20" w:rsidR="00DC2F32" w:rsidRDefault="00DC2F32" w:rsidP="003A4E3F">
      <w:pPr>
        <w:pStyle w:val="bodytext"/>
        <w:rPr>
          <w:lang w:val="en"/>
        </w:rPr>
      </w:pPr>
      <w:r>
        <w:rPr>
          <w:noProof/>
          <w:lang w:val="en"/>
        </w:rPr>
        <w:drawing>
          <wp:anchor distT="0" distB="0" distL="114300" distR="114300" simplePos="0" relativeHeight="251678720" behindDoc="0" locked="0" layoutInCell="1" allowOverlap="1" wp14:anchorId="1EFE997A" wp14:editId="6F23A29D">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165FE274" w:rsidR="00DC2F32" w:rsidRDefault="00DC2F32" w:rsidP="003A4E3F">
      <w:pPr>
        <w:pStyle w:val="bodytext"/>
        <w:rPr>
          <w:lang w:val="en"/>
        </w:rPr>
      </w:pPr>
    </w:p>
    <w:p w14:paraId="560E6DA6" w14:textId="0FE46BC9"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0768" behindDoc="0" locked="0" layoutInCell="1" allowOverlap="1" wp14:anchorId="486A768A" wp14:editId="452243F1">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F90BE4" w:rsidRDefault="00F90BE4"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F90BE4" w:rsidRDefault="00F90BE4" w:rsidP="003A4E3F">
                            <w:pPr>
                              <w:pStyle w:val="bodytext"/>
                            </w:pPr>
                            <w:r>
                              <w:rPr>
                                <w:noProof/>
                                <w:lang w:val="en"/>
                              </w:rPr>
                              <w:drawing>
                                <wp:inline distT="0" distB="0" distL="0" distR="0" wp14:anchorId="4598AA26" wp14:editId="0CC43CB7">
                                  <wp:extent cx="5486400" cy="514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F90BE4" w:rsidRDefault="00F90BE4"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F90BE4" w:rsidRPr="004C2D7B" w:rsidRDefault="00F90BE4" w:rsidP="004B10EA">
                            <w:pPr>
                              <w:pStyle w:val="InlineCode"/>
                              <w:rPr>
                                <w:lang w:val="en"/>
                              </w:rPr>
                            </w:pPr>
                            <w:r w:rsidRPr="004C2D7B">
                              <w:rPr>
                                <w:lang w:val="en"/>
                              </w:rPr>
                              <w:t>%appdata%\..\Local\Temp\VisualStudioTestExplorerExtensions\&lt;nUnitVersion&gt;</w:t>
                            </w:r>
                          </w:p>
                          <w:p w14:paraId="76CCC148" w14:textId="77777777" w:rsidR="00F90BE4" w:rsidRDefault="00F90BE4"/>
                          <w:p w14:paraId="0A9614AA" w14:textId="4526578B" w:rsidR="00F90BE4" w:rsidRDefault="00F90BE4">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F90BE4" w:rsidRDefault="00F90BE4"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F90BE4" w:rsidRDefault="00F90BE4" w:rsidP="003A4E3F">
                      <w:pPr>
                        <w:pStyle w:val="bodytext"/>
                      </w:pPr>
                      <w:r>
                        <w:rPr>
                          <w:noProof/>
                          <w:lang w:val="en"/>
                        </w:rPr>
                        <w:drawing>
                          <wp:inline distT="0" distB="0" distL="0" distR="0" wp14:anchorId="4598AA26" wp14:editId="0CC43CB7">
                            <wp:extent cx="5486400" cy="514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F90BE4" w:rsidRDefault="00F90BE4"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F90BE4" w:rsidRPr="004C2D7B" w:rsidRDefault="00F90BE4" w:rsidP="004B10EA">
                      <w:pPr>
                        <w:pStyle w:val="InlineCode"/>
                        <w:rPr>
                          <w:lang w:val="en"/>
                        </w:rPr>
                      </w:pPr>
                      <w:r w:rsidRPr="004C2D7B">
                        <w:rPr>
                          <w:lang w:val="en"/>
                        </w:rPr>
                        <w:t>%appdata%\..\Local\Temp\VisualStudioTestExplorerExtensions\&lt;nUnitVersion&gt;</w:t>
                      </w:r>
                    </w:p>
                    <w:p w14:paraId="76CCC148" w14:textId="77777777" w:rsidR="00F90BE4" w:rsidRDefault="00F90BE4"/>
                    <w:p w14:paraId="0A9614AA" w14:textId="4526578B" w:rsidR="00F90BE4" w:rsidRDefault="00F90BE4">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w:t>
      </w:r>
      <w:r w:rsidR="004927F3">
        <w:rPr>
          <w:lang w:val="en"/>
        </w:rPr>
        <w:t xml:space="preserve">test </w:t>
      </w:r>
      <w:r w:rsidR="00CE2E20">
        <w:rPr>
          <w:lang w:val="en"/>
        </w:rPr>
        <w:t>class</w:t>
      </w:r>
      <w:r w:rsidR="004927F3">
        <w:rPr>
          <w:lang w:val="en"/>
        </w:rPr>
        <w:t>, which of course may be out of date so go to the repository for the current test code.</w:t>
      </w:r>
    </w:p>
    <w:p w14:paraId="6136EB85" w14:textId="0F2D66EC" w:rsidR="00CE2E20" w:rsidRDefault="00CE2E20" w:rsidP="00367A08">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47E5A79C"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r w:rsidR="001210CA">
        <w:rPr>
          <w:lang w:val="en"/>
        </w:rPr>
        <w:t>all</w:t>
      </w:r>
      <w:r>
        <w:rPr>
          <w:lang w:val="en"/>
        </w:rPr>
        <w:t xml:space="preserve"> </w:t>
      </w:r>
      <w:r w:rsidR="001210CA">
        <w:rPr>
          <w:lang w:val="en"/>
        </w:rPr>
        <w:t xml:space="preserve">the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w:t>
      </w:r>
      <w:r w:rsidR="001210CA">
        <w:rPr>
          <w:lang w:val="en"/>
        </w:rPr>
        <w:t>.</w:t>
      </w:r>
      <w:r w:rsidR="00DF1C17">
        <w:rPr>
          <w:lang w:val="en"/>
        </w:rPr>
        <w:t xml:space="preserve">VCX or </w:t>
      </w:r>
      <w:r w:rsidR="004D0773">
        <w:rPr>
          <w:lang w:val="en"/>
        </w:rPr>
        <w:t xml:space="preserve">one </w:t>
      </w:r>
      <w:r w:rsidR="001210CA">
        <w:rPr>
          <w:lang w:val="en"/>
        </w:rPr>
        <w:t>.</w:t>
      </w:r>
      <w:r w:rsidR="00CE2E20">
        <w:rPr>
          <w:lang w:val="en"/>
        </w:rPr>
        <w:t>PRG</w:t>
      </w:r>
      <w:r w:rsidR="004D0773">
        <w:rPr>
          <w:lang w:val="en"/>
        </w:rPr>
        <w:t>. The name of our FoxPro project determin</w:t>
      </w:r>
      <w:r w:rsidR="001210CA">
        <w:rPr>
          <w:lang w:val="en"/>
        </w:rPr>
        <w:t>es</w:t>
      </w:r>
      <w:r w:rsidR="004D0773">
        <w:rPr>
          <w:lang w:val="en"/>
        </w:rPr>
        <w:t xml:space="preserve"> the NameSpace of our classes.  </w:t>
      </w:r>
    </w:p>
    <w:p w14:paraId="02914B81" w14:textId="52C09271" w:rsidR="00DF1C17" w:rsidRDefault="005F0DB0" w:rsidP="003A4E3F">
      <w:pPr>
        <w:pStyle w:val="bodytext"/>
        <w:rPr>
          <w:lang w:val="en"/>
        </w:rPr>
      </w:pPr>
      <w:r w:rsidRPr="0033285B">
        <w:rPr>
          <w:noProof/>
          <w:lang w:val="en"/>
        </w:rPr>
        <mc:AlternateContent>
          <mc:Choice Requires="wpg">
            <w:drawing>
              <wp:anchor distT="45720" distB="45720" distL="182880" distR="182880" simplePos="0" relativeHeight="251694080" behindDoc="1" locked="0" layoutInCell="1" allowOverlap="1" wp14:anchorId="5AFD3752" wp14:editId="4E954566">
                <wp:simplePos x="0" y="0"/>
                <wp:positionH relativeFrom="margin">
                  <wp:posOffset>2286000</wp:posOffset>
                </wp:positionH>
                <wp:positionV relativeFrom="margin">
                  <wp:posOffset>4682516</wp:posOffset>
                </wp:positionV>
                <wp:extent cx="3387090" cy="533400"/>
                <wp:effectExtent l="0" t="0" r="3810" b="0"/>
                <wp:wrapTight wrapText="bothSides">
                  <wp:wrapPolygon edited="0">
                    <wp:start x="0" y="0"/>
                    <wp:lineTo x="0" y="20829"/>
                    <wp:lineTo x="21503" y="20829"/>
                    <wp:lineTo x="21503"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387090" cy="533400"/>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F90BE4" w:rsidRDefault="00F90BE4"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F90BE4" w:rsidRDefault="00F90BE4"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58" style="position:absolute;margin-left:180pt;margin-top:368.7pt;width:266.7pt;height:42pt;z-index:-25162240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">
                <v:rect id="Rectangle 204" o:spid="_x0000_s105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F90BE4" w:rsidRDefault="00F90BE4"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0"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F90BE4" w:rsidRDefault="00F90BE4"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4D0773">
        <w:rPr>
          <w:lang w:val="en"/>
        </w:rPr>
        <w:t>In .NET, this is discouraged. E</w:t>
      </w:r>
      <w:r w:rsidR="00DF1C17">
        <w:rPr>
          <w:lang w:val="en"/>
        </w:rPr>
        <w:t>ach class in X# should be in its own code</w:t>
      </w:r>
      <w:r w:rsidR="00BE6186">
        <w:rPr>
          <w:lang w:val="en"/>
        </w:rPr>
        <w:t xml:space="preserve"> </w:t>
      </w:r>
      <w:r w:rsidR="00DF1C17">
        <w:rPr>
          <w:lang w:val="en"/>
        </w:rPr>
        <w:t>file (.</w:t>
      </w:r>
      <w:r w:rsidR="001210CA">
        <w:rPr>
          <w:lang w:val="en"/>
        </w:rPr>
        <w:t>PRG</w:t>
      </w:r>
      <w:r w:rsidR="00DF1C17">
        <w:rPr>
          <w:lang w:val="en"/>
        </w:rPr>
        <w:t xml:space="preserve">) and </w:t>
      </w:r>
      <w:r w:rsidR="00BE6186">
        <w:rPr>
          <w:lang w:val="en"/>
        </w:rPr>
        <w:t xml:space="preserve">all of the classes in </w:t>
      </w:r>
      <w:r w:rsidR="00DF1C17">
        <w:rPr>
          <w:lang w:val="en"/>
        </w:rPr>
        <w:t xml:space="preserve">the library </w:t>
      </w:r>
      <w:r w:rsidR="00BE6186">
        <w:rPr>
          <w:lang w:val="en"/>
        </w:rPr>
        <w:t xml:space="preserve">should be in </w:t>
      </w:r>
      <w:r w:rsidR="00FB6127">
        <w:rPr>
          <w:lang w:val="en"/>
        </w:rPr>
        <w:t>one P</w:t>
      </w:r>
      <w:r w:rsidR="00DF1C17">
        <w:rPr>
          <w:lang w:val="en"/>
        </w:rPr>
        <w:t>roject.</w:t>
      </w:r>
      <w:r w:rsidR="004D0773">
        <w:rPr>
          <w:lang w:val="en"/>
        </w:rPr>
        <w:t xml:space="preserve"> This </w:t>
      </w:r>
      <w:r w:rsidR="00BE6186">
        <w:rPr>
          <w:lang w:val="en"/>
        </w:rPr>
        <w:t xml:space="preserve">organizational structure </w:t>
      </w:r>
      <w:r w:rsidR="004D0773">
        <w:rPr>
          <w:lang w:val="en"/>
        </w:rPr>
        <w:t xml:space="preserve">makes it much easier to determine which class was </w:t>
      </w:r>
      <w:r w:rsidR="00BE6186">
        <w:rPr>
          <w:lang w:val="en"/>
        </w:rPr>
        <w:t>modified</w:t>
      </w:r>
      <w:r w:rsidR="004D0773">
        <w:rPr>
          <w:lang w:val="en"/>
        </w:rPr>
        <w:t xml:space="preserve"> when examin</w:t>
      </w:r>
      <w:r w:rsidR="00BE6186">
        <w:rPr>
          <w:lang w:val="en"/>
        </w:rPr>
        <w:t>ing</w:t>
      </w:r>
      <w:r w:rsidR="004D0773">
        <w:rPr>
          <w:lang w:val="en"/>
        </w:rPr>
        <w:t xml:space="preserve"> source code check-ins, and reduces file conflicts.</w:t>
      </w:r>
    </w:p>
    <w:p w14:paraId="6C73CB2D" w14:textId="2C1F7A72" w:rsidR="004D0773" w:rsidRDefault="006D0C1E" w:rsidP="003A4E3F">
      <w:pPr>
        <w:pStyle w:val="bodytext"/>
        <w:rPr>
          <w:lang w:val="en"/>
        </w:rPr>
      </w:pPr>
      <w:r>
        <w:rPr>
          <w:noProof/>
          <w:lang w:val="en"/>
        </w:rPr>
        <mc:AlternateContent>
          <mc:Choice Requires="wpg">
            <w:drawing>
              <wp:anchor distT="0" distB="0" distL="114300" distR="114300" simplePos="0" relativeHeight="251698176" behindDoc="1" locked="0" layoutInCell="1" allowOverlap="1" wp14:anchorId="4DC8DD0A" wp14:editId="4F943385">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2F6584DF" w:rsidR="00F90BE4" w:rsidRPr="00785D22" w:rsidRDefault="00F90BE4" w:rsidP="006D0C1E">
                              <w:pPr>
                                <w:pStyle w:val="Caption"/>
                                <w:rPr>
                                  <w:sz w:val="24"/>
                                  <w:lang w:val="en" w:eastAsia="de-DE"/>
                                </w:rPr>
                              </w:pPr>
                              <w:bookmarkStart w:id="16" w:name="_Ref52211859"/>
                              <w:r>
                                <w:t xml:space="preserve">Figure </w:t>
                              </w:r>
                              <w:r>
                                <w:fldChar w:fldCharType="begin"/>
                              </w:r>
                              <w:r>
                                <w:instrText xml:space="preserve"> SEQ Figure \* ARABIC </w:instrText>
                              </w:r>
                              <w:r>
                                <w:fldChar w:fldCharType="separate"/>
                              </w:r>
                              <w:r w:rsidR="00CA076F">
                                <w:rPr>
                                  <w:noProof/>
                                </w:rPr>
                                <w:t>9</w:t>
                              </w:r>
                              <w:r>
                                <w:rPr>
                                  <w:noProof/>
                                </w:rPr>
                                <w:fldChar w:fldCharType="end"/>
                              </w:r>
                              <w:bookmarkEnd w:id="16"/>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61" style="position:absolute;margin-left:171.75pt;margin-top:43.15pt;width:290.25pt;height:152.25pt;z-index:-25161830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">
                <v:shape id="Picture 206" o:spid="_x0000_s1062"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6" o:title=""/>
                </v:shape>
                <v:shape id="Text Box 207" o:spid="_x0000_s1063"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2F6584DF" w:rsidR="00F90BE4" w:rsidRPr="00785D22" w:rsidRDefault="00F90BE4" w:rsidP="006D0C1E">
                        <w:pPr>
                          <w:pStyle w:val="Caption"/>
                          <w:rPr>
                            <w:sz w:val="24"/>
                            <w:lang w:val="en" w:eastAsia="de-DE"/>
                          </w:rPr>
                        </w:pPr>
                        <w:bookmarkStart w:id="17" w:name="_Ref52211859"/>
                        <w:r>
                          <w:t xml:space="preserve">Figure </w:t>
                        </w:r>
                        <w:r>
                          <w:fldChar w:fldCharType="begin"/>
                        </w:r>
                        <w:r>
                          <w:instrText xml:space="preserve"> SEQ Figure \* ARABIC </w:instrText>
                        </w:r>
                        <w:r>
                          <w:fldChar w:fldCharType="separate"/>
                        </w:r>
                        <w:r w:rsidR="00CA076F">
                          <w:rPr>
                            <w:noProof/>
                          </w:rPr>
                          <w:t>9</w:t>
                        </w:r>
                        <w:r>
                          <w:rPr>
                            <w:noProof/>
                          </w:rPr>
                          <w:fldChar w:fldCharType="end"/>
                        </w:r>
                        <w:bookmarkEnd w:id="17"/>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to the</w:t>
      </w:r>
      <w:r w:rsidR="005F0DB0">
        <w:rPr>
          <w:lang w:val="en"/>
        </w:rPr>
        <w:t xml:space="preserve"> existing</w:t>
      </w:r>
      <w:r w:rsidR="004D0773">
        <w:rPr>
          <w:lang w:val="en"/>
        </w:rPr>
        <w:t xml:space="preserve"> Project, </w:t>
      </w:r>
      <w:r>
        <w:rPr>
          <w:lang w:val="en"/>
        </w:rPr>
        <w:t xml:space="preserve">right-click on the Project and choose </w:t>
      </w:r>
      <w:r w:rsidRPr="005F0DB0">
        <w:rPr>
          <w:b/>
          <w:bCs w:val="0"/>
          <w:lang w:val="en"/>
        </w:rPr>
        <w:t>Add, New Item</w:t>
      </w:r>
      <w:r>
        <w:rPr>
          <w:lang w:val="en"/>
        </w:rPr>
        <w:t>.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w:t>
      </w:r>
    </w:p>
    <w:p w14:paraId="766C079C" w14:textId="3573780C"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1901796E" w14:textId="77777777" w:rsidR="000F2011" w:rsidRDefault="000F2011" w:rsidP="00367A08">
      <w:pPr>
        <w:pStyle w:val="Heading2"/>
        <w:rPr>
          <w:lang w:val="en"/>
        </w:rPr>
      </w:pPr>
      <w:r>
        <w:rPr>
          <w:lang w:val="en"/>
        </w:rPr>
        <w:lastRenderedPageBreak/>
        <w:t>The Startup Project</w:t>
      </w:r>
    </w:p>
    <w:p w14:paraId="689C36CB" w14:textId="55A9DCD3" w:rsidR="000F2011" w:rsidRDefault="000F2011" w:rsidP="000F2011">
      <w:pPr>
        <w:pStyle w:val="firstparagraph"/>
        <w:rPr>
          <w:lang w:val="en"/>
        </w:rPr>
      </w:pPr>
      <w:r>
        <w:rPr>
          <w:lang w:val="en"/>
        </w:rPr>
        <w:t xml:space="preserve">Earlier when we created the Console Project to test our software, we set that to be the Startup Project. </w:t>
      </w:r>
      <w:r w:rsidR="00317448">
        <w:rPr>
          <w:lang w:val="en"/>
        </w:rPr>
        <w:t xml:space="preserve">An </w:t>
      </w:r>
      <w:r>
        <w:rPr>
          <w:lang w:val="en"/>
        </w:rPr>
        <w:t xml:space="preserve">application </w:t>
      </w:r>
      <w:r w:rsidR="00317448">
        <w:rPr>
          <w:lang w:val="en"/>
        </w:rPr>
        <w:t xml:space="preserve">must </w:t>
      </w:r>
      <w:r>
        <w:rPr>
          <w:lang w:val="en"/>
        </w:rPr>
        <w:t xml:space="preserve">know what to do when you click Start, so somewhere in your Solution there </w:t>
      </w:r>
      <w:r w:rsidR="00317448">
        <w:rPr>
          <w:lang w:val="en"/>
        </w:rPr>
        <w:t xml:space="preserve">has to </w:t>
      </w:r>
      <w:r>
        <w:rPr>
          <w:lang w:val="en"/>
        </w:rPr>
        <w:t>be at least one “Startup Project</w:t>
      </w:r>
      <w:r w:rsidR="00317448">
        <w:rPr>
          <w:lang w:val="en"/>
        </w:rPr>
        <w:t>,</w:t>
      </w:r>
      <w:r>
        <w:rPr>
          <w:lang w:val="en"/>
        </w:rPr>
        <w:t xml:space="preserve">” </w:t>
      </w:r>
      <w:r w:rsidR="00317448">
        <w:rPr>
          <w:lang w:val="en"/>
        </w:rPr>
        <w:t xml:space="preserve">and that </w:t>
      </w:r>
      <w:r>
        <w:rPr>
          <w:lang w:val="en"/>
        </w:rPr>
        <w:t xml:space="preserve">Startup Project must have a class with a method called </w:t>
      </w:r>
      <w:r w:rsidRPr="00E65C87">
        <w:rPr>
          <w:rStyle w:val="InlineCodeChar"/>
        </w:rPr>
        <w:t>Start</w:t>
      </w:r>
      <w:r>
        <w:rPr>
          <w:rStyle w:val="InlineCodeChar"/>
        </w:rPr>
        <w:t>()</w:t>
      </w:r>
      <w:r>
        <w:rPr>
          <w:lang w:val="en"/>
        </w:rPr>
        <w:t xml:space="preserve"> to get things going for your application</w:t>
      </w:r>
      <w:r w:rsidR="00317448">
        <w:rPr>
          <w:lang w:val="en"/>
        </w:rPr>
        <w:t xml:space="preserve">. The Start function is responsible for </w:t>
      </w:r>
      <w:r>
        <w:rPr>
          <w:lang w:val="en"/>
        </w:rPr>
        <w:t xml:space="preserve">setting up the environment and global variables, opening tables, </w:t>
      </w:r>
      <w:r w:rsidR="00317448">
        <w:rPr>
          <w:lang w:val="en"/>
        </w:rPr>
        <w:t xml:space="preserve">handling incoming arguments, </w:t>
      </w:r>
      <w:r>
        <w:rPr>
          <w:lang w:val="en"/>
        </w:rPr>
        <w:t xml:space="preserve">, etc. To set the Startup Project for your Solution, </w:t>
      </w:r>
      <w:r w:rsidR="00317448">
        <w:rPr>
          <w:lang w:val="en"/>
        </w:rPr>
        <w:t>R</w:t>
      </w:r>
      <w:r>
        <w:rPr>
          <w:lang w:val="en"/>
        </w:rPr>
        <w:t>ight+</w:t>
      </w:r>
      <w:r w:rsidR="00317448">
        <w:rPr>
          <w:lang w:val="en"/>
        </w:rPr>
        <w:t>C</w:t>
      </w:r>
      <w:r>
        <w:rPr>
          <w:lang w:val="en"/>
        </w:rPr>
        <w:t xml:space="preserve">lick on the Project and choose </w:t>
      </w:r>
      <w:r w:rsidRPr="00E65C87">
        <w:rPr>
          <w:rStyle w:val="InlineCodeChar"/>
        </w:rPr>
        <w:t>Set As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675BBDE6" w:rsidR="00D101CB" w:rsidRDefault="009266DB" w:rsidP="009266DB">
      <w:pPr>
        <w:pStyle w:val="Heading1"/>
        <w:rPr>
          <w:lang w:val="en"/>
        </w:rPr>
      </w:pPr>
      <w:r>
        <w:rPr>
          <w:lang w:val="en"/>
        </w:rPr>
        <w:t>The User Interface</w:t>
      </w:r>
    </w:p>
    <w:p w14:paraId="2A9EB4EB" w14:textId="3D69CDA1"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 xml:space="preserve">but a Windows Form is going to emulate our existing </w:t>
      </w:r>
      <w:r w:rsidR="006F03E1">
        <w:rPr>
          <w:lang w:val="en"/>
        </w:rPr>
        <w:t xml:space="preserve">VFP </w:t>
      </w:r>
      <w:r>
        <w:rPr>
          <w:lang w:val="en"/>
        </w:rPr>
        <w:t>application closest.</w:t>
      </w:r>
    </w:p>
    <w:p w14:paraId="0D320EA2" w14:textId="1EE7E9D9"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r w:rsidR="00F90BE4">
        <w:rPr>
          <w:lang w:val="en"/>
        </w:rPr>
        <w:t xml:space="preserve"> but the future for WinForms is less certain than the alternative.</w:t>
      </w:r>
    </w:p>
    <w:p w14:paraId="5AF457CD" w14:textId="45910961" w:rsidR="006D2FB7" w:rsidRDefault="009C79B9" w:rsidP="003A4E3F">
      <w:pPr>
        <w:pStyle w:val="bodytext"/>
        <w:rPr>
          <w:lang w:val="en"/>
        </w:rPr>
      </w:pPr>
      <w:r>
        <w:rPr>
          <w:lang w:val="en"/>
        </w:rPr>
        <w:t xml:space="preserve">Then there’s </w:t>
      </w:r>
      <w:r w:rsidR="006D2FB7">
        <w:rPr>
          <w:lang w:val="en"/>
        </w:rPr>
        <w:t>the newer</w:t>
      </w:r>
      <w:r w:rsidR="00AA20D9">
        <w:rPr>
          <w:lang w:val="en"/>
        </w:rPr>
        <w:t>, more complex,</w:t>
      </w:r>
      <w:r w:rsidR="006D2FB7">
        <w:rPr>
          <w:lang w:val="en"/>
        </w:rPr>
        <w:t xml:space="preserve"> and more powerful </w:t>
      </w:r>
      <w:r w:rsidR="000F2011">
        <w:rPr>
          <w:lang w:val="en"/>
        </w:rPr>
        <w:t>WPF (Windows Presentation Format)</w:t>
      </w:r>
      <w:r w:rsidR="006D2FB7">
        <w:rPr>
          <w:lang w:val="en"/>
        </w:rPr>
        <w:t xml:space="preserve"> forms.</w:t>
      </w:r>
      <w:r w:rsidR="00AA20D9">
        <w:rPr>
          <w:lang w:val="en"/>
        </w:rPr>
        <w:t xml:space="preserve"> Under the covers </w:t>
      </w:r>
      <w:r w:rsidR="00775DAC">
        <w:rPr>
          <w:lang w:val="en"/>
        </w:rPr>
        <w:t>it</w:t>
      </w:r>
      <w:r w:rsidR="009266DB">
        <w:rPr>
          <w:lang w:val="en"/>
        </w:rPr>
        <w:t xml:space="preserve"> uses an </w:t>
      </w:r>
      <w:r w:rsidR="00775DAC">
        <w:rPr>
          <w:lang w:val="en"/>
        </w:rPr>
        <w:t>XML</w:t>
      </w:r>
      <w:r w:rsidR="009266DB">
        <w:rPr>
          <w:lang w:val="en"/>
        </w:rPr>
        <w:t xml:space="preserve"> dialect called XAML to lay out the interface, but the commands are written using C# or X#.  The idea here is that the UI/UX designers on your staff can create the forms, and the coders can work on the actual logic. We FoxPro developers usually do both roles, of course.</w:t>
      </w:r>
    </w:p>
    <w:p w14:paraId="7A75AF28" w14:textId="6F76E657" w:rsidR="009266DB" w:rsidRDefault="009266DB" w:rsidP="003A4E3F">
      <w:pPr>
        <w:pStyle w:val="bodytext"/>
        <w:rPr>
          <w:lang w:val="en"/>
        </w:rPr>
      </w:pPr>
      <w:r>
        <w:rPr>
          <w:lang w:val="en"/>
        </w:rPr>
        <w:t xml:space="preserve">Entire books have been written about creating WPF forms, so we can only go into the shallowest of details here, </w:t>
      </w:r>
      <w:r w:rsidR="000719F1">
        <w:rPr>
          <w:lang w:val="en"/>
        </w:rPr>
        <w:t xml:space="preserve">just enough to emulate our VFP form. </w:t>
      </w:r>
      <w:r>
        <w:rPr>
          <w:lang w:val="en"/>
        </w:rPr>
        <w:t>I will say that of all the things I worked on when writing this paper, getting the forms</w:t>
      </w:r>
      <w:r w:rsidR="000719F1">
        <w:rPr>
          <w:lang w:val="en"/>
        </w:rPr>
        <w:t xml:space="preserve">, and particularly the databinding, </w:t>
      </w:r>
      <w:r>
        <w:rPr>
          <w:lang w:val="en"/>
        </w:rPr>
        <w:t>working correctly was the most difficult.  This isn’t a knock on X# at all, since it’s not their fault. In fact, t</w:t>
      </w:r>
      <w:r w:rsidR="000829AB">
        <w:rPr>
          <w:lang w:val="en"/>
        </w:rPr>
        <w:t xml:space="preserve">he X# devs are working on a utility to convert FoxPro’s forms to either </w:t>
      </w:r>
      <w:r w:rsidR="000F2011">
        <w:rPr>
          <w:lang w:val="en"/>
        </w:rPr>
        <w:t xml:space="preserve">WPF </w:t>
      </w:r>
      <w:r w:rsidR="000829AB">
        <w:rPr>
          <w:lang w:val="en"/>
        </w:rPr>
        <w:t xml:space="preserve">or WinForms, but it’s not available </w:t>
      </w:r>
      <w:r>
        <w:rPr>
          <w:lang w:val="en"/>
        </w:rPr>
        <w:t xml:space="preserve">quite </w:t>
      </w:r>
      <w:r w:rsidR="000829AB">
        <w:rPr>
          <w:lang w:val="en"/>
        </w:rPr>
        <w:t>yet</w:t>
      </w:r>
      <w:r w:rsidR="001A053E">
        <w:rPr>
          <w:lang w:val="en"/>
        </w:rPr>
        <w:t xml:space="preserve">. </w:t>
      </w:r>
      <w:r>
        <w:rPr>
          <w:lang w:val="en"/>
        </w:rPr>
        <w:t xml:space="preserve"> It will be invaluable to getting us over the hump once it’s released.</w:t>
      </w:r>
    </w:p>
    <w:p w14:paraId="48580791" w14:textId="0FCD8E11" w:rsidR="000829AB" w:rsidRPr="006D2FB7" w:rsidRDefault="000829AB" w:rsidP="003A4E3F">
      <w:pPr>
        <w:pStyle w:val="bodytext"/>
        <w:rPr>
          <w:lang w:val="en"/>
        </w:rPr>
      </w:pPr>
    </w:p>
    <w:p w14:paraId="441D5957" w14:textId="498F399A" w:rsidR="003F59BD" w:rsidRDefault="0005260E" w:rsidP="003A4E3F">
      <w:pPr>
        <w:pStyle w:val="firstparagraph"/>
        <w:rPr>
          <w:lang w:val="en"/>
        </w:rPr>
      </w:pPr>
      <w:r>
        <w:rPr>
          <w:lang w:val="en"/>
        </w:rPr>
        <w:lastRenderedPageBreak/>
        <w:t>We want to put our user interface in a separate Project from our business classes</w:t>
      </w:r>
      <w:r w:rsidR="00D136E8">
        <w:rPr>
          <w:lang w:val="en"/>
        </w:rPr>
        <w:t>, but it can be part of the same Solution.</w:t>
      </w:r>
      <w:r>
        <w:rPr>
          <w:lang w:val="en"/>
        </w:rPr>
        <w:t xml:space="preserve"> To create this new Project, right+click on the Solution and choose </w:t>
      </w:r>
      <w:r w:rsidRPr="00D136E8">
        <w:rPr>
          <w:rStyle w:val="InlineCodeChar"/>
        </w:rPr>
        <w:t>Add, New Project</w:t>
      </w:r>
      <w:r>
        <w:rPr>
          <w:lang w:val="en"/>
        </w:rPr>
        <w:t xml:space="preserve">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t>
      </w:r>
      <w:r w:rsidR="009266DB">
        <w:rPr>
          <w:lang w:val="en"/>
        </w:rPr>
        <w:t>This time w</w:t>
      </w:r>
      <w:r w:rsidR="00377EAC">
        <w:rPr>
          <w:lang w:val="en"/>
        </w:rPr>
        <w:t xml:space="preserve">e </w:t>
      </w:r>
      <w:r w:rsidR="00FE7FF8">
        <w:rPr>
          <w:lang w:val="en"/>
        </w:rPr>
        <w:t xml:space="preserve">choose </w:t>
      </w:r>
      <w:r w:rsidR="00FE7FF8" w:rsidRPr="00D136E8">
        <w:rPr>
          <w:rStyle w:val="InlineCodeChar"/>
        </w:rPr>
        <w:t xml:space="preserve">XSharp, </w:t>
      </w:r>
      <w:r w:rsidR="00D136E8" w:rsidRPr="00D136E8">
        <w:rPr>
          <w:rStyle w:val="InlineCodeChar"/>
        </w:rPr>
        <w:t xml:space="preserve">Windows, </w:t>
      </w:r>
      <w:r w:rsidR="00FE7FF8" w:rsidRPr="00D136E8">
        <w:rPr>
          <w:rStyle w:val="InlineCodeChar"/>
        </w:rPr>
        <w:t>WPF Application</w:t>
      </w:r>
      <w:r w:rsidR="00FE7FF8">
        <w:rPr>
          <w:lang w:val="en"/>
        </w:rPr>
        <w:t xml:space="preserve"> as </w:t>
      </w:r>
      <w:r w:rsidR="00D136E8">
        <w:rPr>
          <w:lang w:val="en"/>
        </w:rPr>
        <w:t>the</w:t>
      </w:r>
      <w:r w:rsidR="00FE7FF8">
        <w:rPr>
          <w:lang w:val="en"/>
        </w:rPr>
        <w:t xml:space="preserve"> Project Template.</w:t>
      </w:r>
      <w:r w:rsidR="00D136E8">
        <w:rPr>
          <w:lang w:val="en"/>
        </w:rPr>
        <w:t xml:space="preserve"> Give the project a name, which becomes the folder name under the location where the files are stored on disc.</w:t>
      </w:r>
      <w:r w:rsidR="003F59BD">
        <w:rPr>
          <w:lang w:val="en"/>
        </w:rPr>
        <w:t xml:space="preserve">  </w:t>
      </w:r>
    </w:p>
    <w:p w14:paraId="4087EC50" w14:textId="03BD2F22" w:rsidR="0005260E" w:rsidRDefault="003F59BD" w:rsidP="003A4E3F">
      <w:pPr>
        <w:pStyle w:val="firstparagraph"/>
        <w:rPr>
          <w:lang w:val="en"/>
        </w:rPr>
      </w:pPr>
      <w:r>
        <w:rPr>
          <w:lang w:val="en"/>
        </w:rPr>
        <w:t>The Project Template for WPF Apps</w:t>
      </w:r>
      <w:r w:rsidR="001C3A38">
        <w:rPr>
          <w:lang w:val="en"/>
        </w:rPr>
        <w:t xml:space="preserve"> includes a starter file for a WPF form (WPFWindow1.xaml) which includes a “code-behind” file (WPFWindow1.xaml.prg). It’s PRG because we chose the XSharp Project Template, so it uses the X# “Core” dialect syntax. If you want to use VFP syntax you’ll need to </w:t>
      </w:r>
      <w:r w:rsidR="004344FA">
        <w:rPr>
          <w:lang w:val="en"/>
        </w:rPr>
        <w:t>modify</w:t>
      </w:r>
      <w:r w:rsidR="001C3A38">
        <w:rPr>
          <w:lang w:val="en"/>
        </w:rPr>
        <w:t xml:space="preserve"> your Project properties (</w:t>
      </w:r>
      <w:r w:rsidR="001C3A38" w:rsidRPr="001C3A38">
        <w:rPr>
          <w:rStyle w:val="figurename"/>
        </w:rPr>
        <w:t>See Figure 4</w:t>
      </w:r>
      <w:r w:rsidR="001C3A38">
        <w:rPr>
          <w:lang w:val="en"/>
        </w:rPr>
        <w:t xml:space="preserve">). </w:t>
      </w:r>
    </w:p>
    <w:p w14:paraId="50365355" w14:textId="31CDF849" w:rsidR="00E63831" w:rsidRDefault="003F59BD">
      <w:pPr>
        <w:overflowPunct/>
        <w:autoSpaceDE/>
        <w:autoSpaceDN/>
        <w:adjustRightInd/>
        <w:spacing w:after="0"/>
        <w:textAlignment w:val="auto"/>
        <w:rPr>
          <w:lang w:val="en"/>
        </w:rPr>
      </w:pPr>
      <w:r w:rsidRPr="003F59BD">
        <w:rPr>
          <w:lang w:val="en"/>
        </w:rPr>
        <w:drawing>
          <wp:inline distT="0" distB="0" distL="0" distR="0" wp14:anchorId="30E33703" wp14:editId="03894A84">
            <wp:extent cx="5943600" cy="29032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03220"/>
                    </a:xfrm>
                    <a:prstGeom prst="rect">
                      <a:avLst/>
                    </a:prstGeom>
                  </pic:spPr>
                </pic:pic>
              </a:graphicData>
            </a:graphic>
          </wp:inline>
        </w:drawing>
      </w:r>
    </w:p>
    <w:p w14:paraId="45BACC7B" w14:textId="2A435ADC" w:rsidR="004344FA" w:rsidRDefault="004344FA">
      <w:pPr>
        <w:overflowPunct/>
        <w:autoSpaceDE/>
        <w:autoSpaceDN/>
        <w:adjustRightInd/>
        <w:spacing w:after="0"/>
        <w:textAlignment w:val="auto"/>
        <w:rPr>
          <w:lang w:val="en"/>
        </w:rPr>
      </w:pPr>
    </w:p>
    <w:p w14:paraId="62EAF48F" w14:textId="17CD15B3" w:rsidR="001E0CD1" w:rsidRDefault="001E0CD1">
      <w:pPr>
        <w:overflowPunct/>
        <w:autoSpaceDE/>
        <w:autoSpaceDN/>
        <w:adjustRightInd/>
        <w:spacing w:after="0"/>
        <w:textAlignment w:val="auto"/>
        <w:rPr>
          <w:lang w:val="en"/>
        </w:rPr>
      </w:pPr>
      <w:r>
        <w:rPr>
          <w:lang w:val="en"/>
        </w:rPr>
        <w:t>It also includes a start App.xaml file</w:t>
      </w:r>
    </w:p>
    <w:p w14:paraId="3E7ADFDE" w14:textId="77777777" w:rsidR="001E0CD1" w:rsidRDefault="001E0CD1">
      <w:pPr>
        <w:overflowPunct/>
        <w:autoSpaceDE/>
        <w:autoSpaceDN/>
        <w:adjustRightInd/>
        <w:spacing w:after="0"/>
        <w:textAlignment w:val="auto"/>
        <w:rPr>
          <w:lang w:val="en"/>
        </w:rPr>
      </w:pPr>
    </w:p>
    <w:p w14:paraId="7FE26A5E" w14:textId="77777777"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="MyWPFApp.App"</w:t>
      </w:r>
    </w:p>
    <w:p w14:paraId="2C179A3A" w14:textId="60345A59"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14:paraId="20846323" w14:textId="77777777"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14:paraId="11DBF4CF" w14:textId="77777777"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="WPFWindow1.xaml"&gt;</w:t>
      </w:r>
    </w:p>
    <w:p w14:paraId="6BD8EE66" w14:textId="39E2A693"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r>
        <w:rPr>
          <w:rFonts w:ascii="Consolas" w:hAnsi="Consolas" w:cs="Consolas"/>
          <w:color w:val="000000"/>
          <w:sz w:val="19"/>
          <w:szCs w:val="19"/>
        </w:rPr>
        <w:t xml:space="preserve">         </w:t>
      </w:r>
    </w:p>
    <w:p w14:paraId="7C3EA0FC" w14:textId="4EDDCA91"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14:paraId="75016B08" w14:textId="681A9847" w:rsidR="004344FA" w:rsidRDefault="00C36034" w:rsidP="00C36034">
      <w:pPr>
        <w:pStyle w:val="codelastline"/>
        <w:rPr>
          <w:lang w:val="en"/>
        </w:rPr>
      </w:pPr>
      <w:r>
        <w:rPr>
          <w:color w:val="0000FF"/>
        </w:rPr>
        <mc:AlternateContent>
          <mc:Choice Requires="wpg">
            <w:drawing>
              <wp:anchor distT="0" distB="0" distL="114300" distR="114300" simplePos="0" relativeHeight="251705344" behindDoc="0" locked="0" layoutInCell="1" allowOverlap="1" wp14:anchorId="5F50C717" wp14:editId="44FC4B39">
                <wp:simplePos x="0" y="0"/>
                <wp:positionH relativeFrom="column">
                  <wp:posOffset>3695700</wp:posOffset>
                </wp:positionH>
                <wp:positionV relativeFrom="paragraph">
                  <wp:posOffset>87630</wp:posOffset>
                </wp:positionV>
                <wp:extent cx="2038350" cy="1885950"/>
                <wp:effectExtent l="0" t="0" r="0" b="0"/>
                <wp:wrapTight wrapText="bothSides">
                  <wp:wrapPolygon edited="0">
                    <wp:start x="0" y="0"/>
                    <wp:lineTo x="0" y="21382"/>
                    <wp:lineTo x="21398" y="21382"/>
                    <wp:lineTo x="21398" y="0"/>
                    <wp:lineTo x="0" y="0"/>
                  </wp:wrapPolygon>
                </wp:wrapTight>
                <wp:docPr id="211" name="Group 211"/>
                <wp:cNvGraphicFramePr/>
                <a:graphic xmlns:a="http://schemas.openxmlformats.org/drawingml/2006/main">
                  <a:graphicData uri="http://schemas.microsoft.com/office/word/2010/wordprocessingGroup">
                    <wpg:wgp>
                      <wpg:cNvGrpSpPr/>
                      <wpg:grpSpPr>
                        <a:xfrm>
                          <a:off x="0" y="0"/>
                          <a:ext cx="2038350" cy="1885950"/>
                          <a:chOff x="0" y="0"/>
                          <a:chExt cx="2209800" cy="1767840"/>
                        </a:xfrm>
                      </wpg:grpSpPr>
                      <pic:pic xmlns:pic="http://schemas.openxmlformats.org/drawingml/2006/picture">
                        <pic:nvPicPr>
                          <pic:cNvPr id="201" name="Picture 20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09800" cy="1482725"/>
                          </a:xfrm>
                          <a:prstGeom prst="rect">
                            <a:avLst/>
                          </a:prstGeom>
                        </pic:spPr>
                      </pic:pic>
                      <wps:wsp>
                        <wps:cNvPr id="210" name="Text Box 210"/>
                        <wps:cNvSpPr txBox="1"/>
                        <wps:spPr>
                          <a:xfrm>
                            <a:off x="0" y="1543050"/>
                            <a:ext cx="2209800" cy="224790"/>
                          </a:xfrm>
                          <a:prstGeom prst="rect">
                            <a:avLst/>
                          </a:prstGeom>
                          <a:solidFill>
                            <a:prstClr val="white"/>
                          </a:solidFill>
                          <a:ln>
                            <a:noFill/>
                          </a:ln>
                        </wps:spPr>
                        <wps:txbx>
                          <w:txbxContent>
                            <w:p w14:paraId="7CD3CC38" w14:textId="3069BAA5" w:rsidR="00C36034" w:rsidRPr="006F131E" w:rsidRDefault="00C36034" w:rsidP="00C36034">
                              <w:pPr>
                                <w:pStyle w:val="Caption"/>
                                <w:rPr>
                                  <w:rFonts w:ascii="Consolas" w:hAnsi="Consolas"/>
                                  <w:noProof/>
                                  <w:sz w:val="19"/>
                                  <w:szCs w:val="18"/>
                                  <w:lang w:eastAsia="de-DE"/>
                                </w:rPr>
                              </w:pPr>
                              <w:r>
                                <w:t xml:space="preserve">Figure </w:t>
                              </w:r>
                              <w:r>
                                <w:fldChar w:fldCharType="begin"/>
                              </w:r>
                              <w:r>
                                <w:instrText xml:space="preserve"> SEQ Figure \* ARABIC </w:instrText>
                              </w:r>
                              <w:r>
                                <w:fldChar w:fldCharType="separate"/>
                              </w:r>
                              <w:r w:rsidR="00CA076F">
                                <w:rPr>
                                  <w:noProof/>
                                </w:rPr>
                                <w:t>10</w:t>
                              </w:r>
                              <w:r>
                                <w:fldChar w:fldCharType="end"/>
                              </w:r>
                              <w:r>
                                <w:t>: Our first XAML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0C717" id="Group 211" o:spid="_x0000_s1064" style="position:absolute;margin-left:291pt;margin-top:6.9pt;width:160.5pt;height:148.5pt;z-index:251705344;mso-width-relative:margin;mso-height-relative:margin" coordsize="22098,1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">
                <v:shape id="Picture 201" o:spid="_x0000_s1065" type="#_x0000_t75" style="position:absolute;width:22098;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">
                  <v:imagedata r:id="rId49" o:title=""/>
                </v:shape>
                <v:shape id="Text Box 210" o:spid="_x0000_s1066" type="#_x0000_t202" style="position:absolute;top:15430;width:2209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" stroked="f">
                  <v:textbox inset="0,0,0,0">
                    <w:txbxContent>
                      <w:p w14:paraId="7CD3CC38" w14:textId="3069BAA5" w:rsidR="00C36034" w:rsidRPr="006F131E" w:rsidRDefault="00C36034" w:rsidP="00C36034">
                        <w:pPr>
                          <w:pStyle w:val="Caption"/>
                          <w:rPr>
                            <w:rFonts w:ascii="Consolas" w:hAnsi="Consolas"/>
                            <w:noProof/>
                            <w:sz w:val="19"/>
                            <w:szCs w:val="18"/>
                            <w:lang w:eastAsia="de-DE"/>
                          </w:rPr>
                        </w:pPr>
                        <w:r>
                          <w:t xml:space="preserve">Figure </w:t>
                        </w:r>
                        <w:r>
                          <w:fldChar w:fldCharType="begin"/>
                        </w:r>
                        <w:r>
                          <w:instrText xml:space="preserve"> SEQ Figure \* ARABIC </w:instrText>
                        </w:r>
                        <w:r>
                          <w:fldChar w:fldCharType="separate"/>
                        </w:r>
                        <w:r w:rsidR="00CA076F">
                          <w:rPr>
                            <w:noProof/>
                          </w:rPr>
                          <w:t>10</w:t>
                        </w:r>
                        <w:r>
                          <w:fldChar w:fldCharType="end"/>
                        </w:r>
                        <w:r>
                          <w:t>: Our first XAML app</w:t>
                        </w:r>
                      </w:p>
                    </w:txbxContent>
                  </v:textbox>
                </v:shape>
                <w10:wrap type="tight"/>
              </v:group>
            </w:pict>
          </mc:Fallback>
        </mc:AlternateContent>
      </w:r>
      <w:r w:rsidR="001E0CD1">
        <w:rPr>
          <w:color w:val="0000FF"/>
        </w:rPr>
        <w:t>&lt;/</w:t>
      </w:r>
      <w:r w:rsidR="001E0CD1" w:rsidRPr="00C36034">
        <w:rPr>
          <w:color w:val="C0504D" w:themeColor="accent2"/>
        </w:rPr>
        <w:t>Application</w:t>
      </w:r>
      <w:r w:rsidR="001E0CD1">
        <w:rPr>
          <w:color w:val="0000FF"/>
        </w:rPr>
        <w:t>&gt;</w:t>
      </w:r>
      <w:r w:rsidR="001E0CD1">
        <w:rPr>
          <w:lang w:val="en"/>
        </w:rPr>
        <w:t xml:space="preserve"> </w:t>
      </w:r>
    </w:p>
    <w:p w14:paraId="7E002C44" w14:textId="2B78A093" w:rsidR="00C36034" w:rsidRDefault="00C36034" w:rsidP="00C36034">
      <w:pPr>
        <w:pStyle w:val="bodytext"/>
        <w:rPr>
          <w:lang w:val="en"/>
        </w:rPr>
      </w:pPr>
      <w:r>
        <w:rPr>
          <w:lang w:val="en"/>
        </w:rPr>
        <w:t>and a code-behind App.xaml.prg which has no code in it. If you set this new XAML Project to be your Startup Project, build and run your app, it actually works (</w:t>
      </w:r>
      <w:r w:rsidRPr="00C36034">
        <w:rPr>
          <w:rStyle w:val="figurename"/>
        </w:rPr>
        <w:t>figure 10</w:t>
      </w:r>
      <w:r>
        <w:rPr>
          <w:lang w:val="en"/>
        </w:rPr>
        <w:t>)!  But how did the application know that it should fire up that form when it began if there isn’t a Start() method?  In XAML, an alternative way to indicate the starting form is in the StartupURI attribute of the Application tag in the XAML, which you can see in our code listing points to WPFWindows1.xaml.</w:t>
      </w:r>
    </w:p>
    <w:p w14:paraId="07F0BD3C" w14:textId="60748A61" w:rsidR="00C36034" w:rsidRDefault="00C36034" w:rsidP="00C36034">
      <w:pPr>
        <w:pStyle w:val="bodytext"/>
        <w:rPr>
          <w:lang w:val="en"/>
        </w:rPr>
      </w:pPr>
      <w:r>
        <w:rPr>
          <w:lang w:val="en"/>
        </w:rPr>
        <w:lastRenderedPageBreak/>
        <w:t xml:space="preserve">This application isn’t particularly powerful though. </w:t>
      </w:r>
      <w:r w:rsidR="006D5653">
        <w:rPr>
          <w:lang w:val="en"/>
        </w:rPr>
        <w:t>In fact it does nothing, but notice that we didn’t have to do READ EVENTS or DO FORM or anything to get basic functionality, which is something. That’s because the application is an instance of the Application class in .Net</w:t>
      </w:r>
      <w:r w:rsidR="006D5653">
        <w:rPr>
          <w:rStyle w:val="FootnoteReference"/>
          <w:lang w:val="en"/>
        </w:rPr>
        <w:footnoteReference w:id="1"/>
      </w:r>
      <w:r w:rsidR="006D5653">
        <w:rPr>
          <w:lang w:val="en"/>
        </w:rPr>
        <w:t xml:space="preserve">, which </w:t>
      </w:r>
      <w:r w:rsidR="001D4366">
        <w:rPr>
          <w:lang w:val="en"/>
        </w:rPr>
        <w:t>is something VFP never had unless you went with a 3</w:t>
      </w:r>
      <w:r w:rsidR="001D4366" w:rsidRPr="001D4366">
        <w:rPr>
          <w:vertAlign w:val="superscript"/>
          <w:lang w:val="en"/>
        </w:rPr>
        <w:t>rd</w:t>
      </w:r>
      <w:r w:rsidR="001D4366">
        <w:rPr>
          <w:lang w:val="en"/>
        </w:rPr>
        <w:t xml:space="preserve"> party framework. </w:t>
      </w:r>
    </w:p>
    <w:p w14:paraId="71ED9CAD" w14:textId="09C49740" w:rsidR="00301463" w:rsidRDefault="00301463" w:rsidP="00301463">
      <w:pPr>
        <w:pStyle w:val="Heading2"/>
        <w:rPr>
          <w:lang w:val="en"/>
        </w:rPr>
      </w:pPr>
      <w:r>
        <w:rPr>
          <w:lang w:val="en"/>
        </w:rPr>
        <w:t>Adding Controls to our Form</w:t>
      </w:r>
    </w:p>
    <w:p w14:paraId="3D16F13C" w14:textId="2A26672A" w:rsidR="005C1A4C" w:rsidRDefault="005C1A4C" w:rsidP="00301463">
      <w:pPr>
        <w:pStyle w:val="firstparagraph"/>
        <w:rPr>
          <w:lang w:val="en" w:eastAsia="en-US"/>
        </w:rPr>
      </w:pPr>
      <w:r>
        <w:rPr>
          <w:lang w:val="en" w:eastAsia="en-US"/>
        </w:rPr>
        <w:t xml:space="preserve">Our sample VFP window has two buttons in the upper right hand corner to Print and Add a Task. In WPF we cannot simply add a button to a form though. </w:t>
      </w:r>
    </w:p>
    <w:p w14:paraId="55EB2DD1" w14:textId="09E82929" w:rsidR="00301463" w:rsidRDefault="00301463" w:rsidP="00301463">
      <w:pPr>
        <w:pStyle w:val="firstparagraph"/>
        <w:rPr>
          <w:lang w:val="en" w:eastAsia="en-US"/>
        </w:rPr>
      </w:pPr>
      <w:r>
        <w:rPr>
          <w:lang w:val="en" w:eastAsia="en-US"/>
        </w:rPr>
        <w:t xml:space="preserve">We </w:t>
      </w:r>
      <w:r w:rsidR="005C1A4C">
        <w:rPr>
          <w:lang w:val="en" w:eastAsia="en-US"/>
        </w:rPr>
        <w:t xml:space="preserve">must </w:t>
      </w:r>
      <w:r>
        <w:rPr>
          <w:lang w:val="en" w:eastAsia="en-US"/>
        </w:rPr>
        <w:t xml:space="preserve">start </w:t>
      </w:r>
      <w:r w:rsidR="005C1A4C">
        <w:rPr>
          <w:lang w:val="en" w:eastAsia="en-US"/>
        </w:rPr>
        <w:t xml:space="preserve">by </w:t>
      </w:r>
      <w:r>
        <w:rPr>
          <w:lang w:val="en" w:eastAsia="en-US"/>
        </w:rPr>
        <w:t xml:space="preserve">first </w:t>
      </w:r>
      <w:r w:rsidR="005C1A4C">
        <w:rPr>
          <w:lang w:val="en" w:eastAsia="en-US"/>
        </w:rPr>
        <w:t xml:space="preserve">add </w:t>
      </w:r>
      <w:r>
        <w:rPr>
          <w:lang w:val="en" w:eastAsia="en-US"/>
        </w:rPr>
        <w:t>some type of layout container to our window. These are similar to FoxPro’s container object, but they have the different types of containers have different behaviors</w:t>
      </w:r>
      <w:r w:rsidR="00BC1AFE">
        <w:rPr>
          <w:lang w:val="en" w:eastAsia="en-US"/>
        </w:rPr>
        <w:t>, and allow is to forego the absolution positioning and anchoring that we are used to. This makes the layout very flexible, and usable for all kinds of screen resolutions and devices. Here are some popular ones, but there are many more:</w:t>
      </w:r>
    </w:p>
    <w:p w14:paraId="76CC06DD" w14:textId="3E52C547" w:rsidR="00BC1AFE" w:rsidRPr="00BC1AFE" w:rsidRDefault="00BC1AFE" w:rsidP="00BC1AFE">
      <w:pPr>
        <w:pStyle w:val="bodytext"/>
        <w:numPr>
          <w:ilvl w:val="0"/>
          <w:numId w:val="24"/>
        </w:numPr>
        <w:spacing w:after="0"/>
        <w:rPr>
          <w:lang w:val="en" w:eastAsia="en-US"/>
        </w:rPr>
      </w:pPr>
      <w:r>
        <w:rPr>
          <w:lang w:val="en" w:eastAsia="en-US"/>
        </w:rPr>
        <w:t>Canvas:</w:t>
      </w:r>
      <w:r>
        <w:rPr>
          <w:lang w:val="en" w:eastAsia="en-US"/>
        </w:rPr>
        <w:t xml:space="preserve"> This is the most like a FoxPro container, where you have to position the objects manually into the space available.</w:t>
      </w:r>
    </w:p>
    <w:p w14:paraId="67B22D73" w14:textId="08670BF0" w:rsidR="00BC1AFE" w:rsidRDefault="00BC1AFE" w:rsidP="00BC1AFE">
      <w:pPr>
        <w:pStyle w:val="bodytext"/>
        <w:numPr>
          <w:ilvl w:val="0"/>
          <w:numId w:val="24"/>
        </w:numPr>
        <w:spacing w:after="0"/>
        <w:rPr>
          <w:lang w:val="en" w:eastAsia="en-US"/>
        </w:rPr>
      </w:pPr>
      <w:r>
        <w:rPr>
          <w:lang w:val="en" w:eastAsia="en-US"/>
        </w:rPr>
        <w:t>Grid: Every control you add goes into a subsequent checkerboard row or column.</w:t>
      </w:r>
    </w:p>
    <w:p w14:paraId="6383020A" w14:textId="52911F14" w:rsidR="00BC1AFE" w:rsidRDefault="00BC1AFE" w:rsidP="00BC1AFE">
      <w:pPr>
        <w:pStyle w:val="bodytext"/>
        <w:numPr>
          <w:ilvl w:val="0"/>
          <w:numId w:val="24"/>
        </w:numPr>
        <w:spacing w:after="0"/>
        <w:rPr>
          <w:lang w:val="en" w:eastAsia="en-US"/>
        </w:rPr>
      </w:pPr>
      <w:r>
        <w:rPr>
          <w:lang w:val="en" w:eastAsia="en-US"/>
        </w:rPr>
        <w:t xml:space="preserve">StackPanel: </w:t>
      </w:r>
      <w:r>
        <w:rPr>
          <w:lang w:val="en" w:eastAsia="en-US"/>
        </w:rPr>
        <w:t xml:space="preserve">Every control you add </w:t>
      </w:r>
      <w:r>
        <w:rPr>
          <w:lang w:val="en" w:eastAsia="en-US"/>
        </w:rPr>
        <w:t>goes next to or below the previous object, depending on orientation.</w:t>
      </w:r>
    </w:p>
    <w:p w14:paraId="246229D2" w14:textId="5AC87CE1" w:rsidR="00BC1AFE" w:rsidRDefault="00BC1AFE" w:rsidP="00BC1AFE">
      <w:pPr>
        <w:pStyle w:val="bodytext"/>
        <w:numPr>
          <w:ilvl w:val="0"/>
          <w:numId w:val="24"/>
        </w:numPr>
        <w:spacing w:after="0"/>
        <w:rPr>
          <w:lang w:val="en" w:eastAsia="en-US"/>
        </w:rPr>
      </w:pPr>
      <w:r>
        <w:rPr>
          <w:lang w:val="en" w:eastAsia="en-US"/>
        </w:rPr>
        <w:t>WrapPanel: Every control you add goes next to the previous one, and wraps around when the horizontal edge is reached.</w:t>
      </w:r>
    </w:p>
    <w:p w14:paraId="586B9DF3" w14:textId="4BC67A1B" w:rsidR="00BC1AFE" w:rsidRDefault="00BC1AFE" w:rsidP="00BC1AFE">
      <w:pPr>
        <w:pStyle w:val="bodytext"/>
        <w:numPr>
          <w:ilvl w:val="0"/>
          <w:numId w:val="24"/>
        </w:numPr>
        <w:spacing w:after="0"/>
        <w:rPr>
          <w:lang w:val="en" w:eastAsia="en-US"/>
        </w:rPr>
      </w:pPr>
      <w:r>
        <w:rPr>
          <w:lang w:val="en" w:eastAsia="en-US"/>
        </w:rPr>
        <w:t>DockPanel: Much like VFPs dockable containers, these get positioned along the edges, or in the center, of its parent container.</w:t>
      </w:r>
    </w:p>
    <w:p w14:paraId="184731A8" w14:textId="11FCDA19" w:rsidR="00BC1AFE" w:rsidRDefault="00BC1AFE" w:rsidP="00BC1AFE">
      <w:pPr>
        <w:pStyle w:val="bodytext"/>
        <w:numPr>
          <w:ilvl w:val="0"/>
          <w:numId w:val="24"/>
        </w:numPr>
        <w:spacing w:after="0"/>
        <w:rPr>
          <w:lang w:val="en" w:eastAsia="en-US"/>
        </w:rPr>
      </w:pPr>
      <w:r>
        <w:rPr>
          <w:lang w:val="en" w:eastAsia="en-US"/>
        </w:rPr>
        <w:t>ToolBarPanel: A subclass of the StackPanel that puts extra controls into an “Overflow” area if they don’t fit.</w:t>
      </w:r>
    </w:p>
    <w:p w14:paraId="02D9AC85" w14:textId="2A90FF30" w:rsidR="005C1A4C" w:rsidRDefault="005C1A4C" w:rsidP="005C1A4C">
      <w:pPr>
        <w:pStyle w:val="code"/>
        <w:rPr>
          <w:color w:val="000000"/>
        </w:rPr>
      </w:pPr>
      <w:r>
        <w:rPr>
          <w:rStyle w:val="bodytextChar"/>
        </w:rPr>
        <w:br/>
      </w:r>
      <w:r w:rsidR="00BC1AFE" w:rsidRPr="005C1A4C">
        <w:rPr>
          <w:rStyle w:val="bodytextChar"/>
        </w:rPr>
        <w:t>You can mix and nest these containers as well.</w:t>
      </w:r>
      <w:r w:rsidRPr="005C1A4C">
        <w:rPr>
          <w:rStyle w:val="bodytextChar"/>
        </w:rPr>
        <w:t xml:space="preserve">  Here’s the code to add the two buttons to a ToolBarPanel inside of a StackPanel:</w:t>
      </w:r>
      <w:r>
        <w:rPr>
          <w:lang w:val="en"/>
        </w:rPr>
        <w:br/>
      </w:r>
      <w:r>
        <w:rPr>
          <w:lang w:val="en" w:eastAsia="en-US"/>
        </w:rPr>
        <w:br/>
      </w:r>
      <w:r>
        <w:rPr>
          <w:color w:val="000000"/>
        </w:rPr>
        <w:t xml:space="preserve">  </w:t>
      </w:r>
      <w:r>
        <w:t>&lt;</w:t>
      </w:r>
      <w:r>
        <w:rPr>
          <w:color w:val="A31515"/>
        </w:rPr>
        <w:t>StackPanel</w:t>
      </w:r>
      <w:r>
        <w:rPr>
          <w:color w:val="FF0000"/>
        </w:rPr>
        <w:t xml:space="preserve"> Orientation</w:t>
      </w:r>
      <w:r>
        <w:t>="Vertical"&gt;</w:t>
      </w:r>
    </w:p>
    <w:p w14:paraId="73BC12DA" w14:textId="62957F6E" w:rsidR="005C1A4C" w:rsidRDefault="005C1A4C" w:rsidP="005C1A4C">
      <w:pPr>
        <w:pStyle w:val="code"/>
        <w:rPr>
          <w:color w:val="000000"/>
        </w:rPr>
      </w:pPr>
      <w:r>
        <w:rPr>
          <w:color w:val="000000"/>
        </w:rPr>
        <w:t xml:space="preserve">  </w:t>
      </w:r>
      <w:r>
        <w:rPr>
          <w:color w:val="000000"/>
        </w:rPr>
        <w:t xml:space="preserve">  </w:t>
      </w:r>
      <w:r>
        <w:t>&lt;</w:t>
      </w:r>
      <w:r>
        <w:rPr>
          <w:color w:val="A31515"/>
        </w:rPr>
        <w:t>ToolBarPanel</w:t>
      </w:r>
      <w:r>
        <w:rPr>
          <w:color w:val="FF0000"/>
        </w:rPr>
        <w:t xml:space="preserve"> Height</w:t>
      </w:r>
      <w:r>
        <w:t>="60"</w:t>
      </w:r>
      <w:r>
        <w:rPr>
          <w:color w:val="FF0000"/>
        </w:rPr>
        <w:t xml:space="preserve"> Orientation</w:t>
      </w:r>
      <w:r>
        <w:t>="Horizontal"</w:t>
      </w:r>
      <w:r>
        <w:rPr>
          <w:color w:val="FF0000"/>
        </w:rPr>
        <w:t xml:space="preserve"> HorizontalAlignment</w:t>
      </w:r>
      <w:r>
        <w:t>="Right"&gt;</w:t>
      </w:r>
    </w:p>
    <w:p w14:paraId="112C194E" w14:textId="17D85AA7" w:rsidR="005C1A4C" w:rsidRDefault="005C1A4C" w:rsidP="005C1A4C">
      <w:pPr>
        <w:pStyle w:val="code"/>
        <w:rPr>
          <w:color w:val="000000"/>
        </w:rPr>
      </w:pPr>
      <w:r>
        <w:rPr>
          <w:color w:val="000000"/>
        </w:rPr>
        <w:t xml:space="preserve">    </w:t>
      </w:r>
      <w:r>
        <w:rPr>
          <w:color w:val="000000"/>
        </w:rPr>
        <w:t xml:space="preserve">  </w:t>
      </w:r>
      <w:r>
        <w:t>&lt;</w:t>
      </w:r>
      <w:r>
        <w:rPr>
          <w:color w:val="A31515"/>
        </w:rPr>
        <w:t>Button</w:t>
      </w:r>
      <w:r>
        <w:rPr>
          <w:color w:val="FF0000"/>
        </w:rPr>
        <w:t xml:space="preserve"> Background</w:t>
      </w:r>
      <w:r>
        <w:t>="Transparent"</w:t>
      </w:r>
      <w:r>
        <w:rPr>
          <w:color w:val="FF0000"/>
        </w:rPr>
        <w:t xml:space="preserve"> BorderThickness</w:t>
      </w:r>
      <w:r>
        <w:t>="0"&gt;</w:t>
      </w:r>
    </w:p>
    <w:p w14:paraId="63D3834D" w14:textId="5A811B45" w:rsidR="005C1A4C" w:rsidRDefault="005C1A4C" w:rsidP="005C1A4C">
      <w:pPr>
        <w:pStyle w:val="code"/>
        <w:rPr>
          <w:color w:val="000000"/>
        </w:rPr>
      </w:pPr>
      <w:r>
        <w:rPr>
          <w:color w:val="000000"/>
        </w:rPr>
        <w:t xml:space="preserve">     </w:t>
      </w:r>
      <w:r>
        <w:rPr>
          <w:color w:val="000000"/>
        </w:rPr>
        <w:t xml:space="preserve">   </w:t>
      </w:r>
      <w:r>
        <w:t>&lt;</w:t>
      </w:r>
      <w:r>
        <w:rPr>
          <w:color w:val="A31515"/>
        </w:rPr>
        <w:t>Image</w:t>
      </w:r>
      <w:r>
        <w:rPr>
          <w:color w:val="FF0000"/>
        </w:rPr>
        <w:t xml:space="preserve"> Name</w:t>
      </w:r>
      <w:r>
        <w:t>="imgNew"</w:t>
      </w:r>
      <w:r>
        <w:rPr>
          <w:color w:val="000000"/>
        </w:rPr>
        <w:t xml:space="preserve"> </w:t>
      </w:r>
      <w:r>
        <w:rPr>
          <w:color w:val="FF0000"/>
        </w:rPr>
        <w:t xml:space="preserve"> Source</w:t>
      </w:r>
      <w:r>
        <w:t>="Images\Ribbon.png"</w:t>
      </w:r>
      <w:r>
        <w:rPr>
          <w:color w:val="FF0000"/>
        </w:rPr>
        <w:t xml:space="preserve"> Height</w:t>
      </w:r>
      <w:r>
        <w:t>="24px"</w:t>
      </w:r>
      <w:r>
        <w:rPr>
          <w:color w:val="FF0000"/>
        </w:rPr>
        <w:t xml:space="preserve"> Width</w:t>
      </w:r>
      <w:r>
        <w:t>="24px"</w:t>
      </w:r>
      <w:r>
        <w:rPr>
          <w:color w:val="FF0000"/>
        </w:rPr>
        <w:t xml:space="preserve"> HorizontalAlignment</w:t>
      </w:r>
      <w:r>
        <w:t>="Right"</w:t>
      </w:r>
      <w:r>
        <w:rPr>
          <w:color w:val="FF0000"/>
        </w:rPr>
        <w:t xml:space="preserve"> Margin</w:t>
      </w:r>
      <w:r>
        <w:t>="10"</w:t>
      </w:r>
      <w:r>
        <w:rPr>
          <w:color w:val="FF0000"/>
        </w:rPr>
        <w:t xml:space="preserve"> ToolTip</w:t>
      </w:r>
      <w:r>
        <w:t>="Add Task"&gt;&lt;/</w:t>
      </w:r>
      <w:r>
        <w:rPr>
          <w:color w:val="A31515"/>
        </w:rPr>
        <w:t>Image</w:t>
      </w:r>
      <w:r>
        <w:t>&gt;</w:t>
      </w:r>
    </w:p>
    <w:p w14:paraId="44610321" w14:textId="3DA4CCAD" w:rsidR="005C1A4C" w:rsidRDefault="005C1A4C" w:rsidP="005C1A4C">
      <w:pPr>
        <w:pStyle w:val="code"/>
        <w:rPr>
          <w:color w:val="000000"/>
        </w:rPr>
      </w:pPr>
      <w:r>
        <w:rPr>
          <w:color w:val="000000"/>
        </w:rPr>
        <w:t xml:space="preserve">      </w:t>
      </w:r>
      <w:r>
        <w:t>&lt;/</w:t>
      </w:r>
      <w:r>
        <w:rPr>
          <w:color w:val="A31515"/>
        </w:rPr>
        <w:t>Button</w:t>
      </w:r>
      <w:r>
        <w:t>&gt;</w:t>
      </w:r>
    </w:p>
    <w:p w14:paraId="58C1E0E1" w14:textId="7FB17E99" w:rsidR="005C1A4C" w:rsidRDefault="005C1A4C" w:rsidP="005C1A4C">
      <w:pPr>
        <w:pStyle w:val="code"/>
        <w:rPr>
          <w:color w:val="000000"/>
        </w:rPr>
      </w:pPr>
      <w:r>
        <w:rPr>
          <w:color w:val="000000"/>
        </w:rPr>
        <w:t xml:space="preserve">      </w:t>
      </w:r>
      <w:r>
        <w:rPr>
          <w:color w:val="000000"/>
        </w:rPr>
        <w:t>&lt;</w:t>
      </w:r>
      <w:r>
        <w:rPr>
          <w:color w:val="A31515"/>
        </w:rPr>
        <w:t>Button</w:t>
      </w:r>
      <w:r>
        <w:rPr>
          <w:color w:val="FF0000"/>
        </w:rPr>
        <w:t xml:space="preserve"> Background</w:t>
      </w:r>
      <w:r>
        <w:t>="Transparent"</w:t>
      </w:r>
      <w:r>
        <w:rPr>
          <w:color w:val="FF0000"/>
        </w:rPr>
        <w:t xml:space="preserve"> BorderThickness</w:t>
      </w:r>
      <w:r>
        <w:t>="0"&gt;</w:t>
      </w:r>
    </w:p>
    <w:p w14:paraId="20DCF40D" w14:textId="21237936" w:rsidR="005C1A4C" w:rsidRDefault="005C1A4C" w:rsidP="005C1A4C">
      <w:pPr>
        <w:pStyle w:val="code"/>
        <w:rPr>
          <w:color w:val="000000"/>
        </w:rPr>
      </w:pPr>
      <w:r>
        <w:t xml:space="preserve">        </w:t>
      </w:r>
      <w:r>
        <w:t>&lt;</w:t>
      </w:r>
      <w:r>
        <w:rPr>
          <w:color w:val="A31515"/>
        </w:rPr>
        <w:t>Image</w:t>
      </w:r>
      <w:r>
        <w:rPr>
          <w:color w:val="FF0000"/>
        </w:rPr>
        <w:t xml:space="preserve"> Name</w:t>
      </w:r>
      <w:r>
        <w:t>="imgPrint"</w:t>
      </w:r>
      <w:r>
        <w:rPr>
          <w:color w:val="FF0000"/>
        </w:rPr>
        <w:t xml:space="preserve"> Source</w:t>
      </w:r>
      <w:r>
        <w:t>="Images\Print.png"</w:t>
      </w:r>
      <w:r>
        <w:rPr>
          <w:color w:val="FF0000"/>
        </w:rPr>
        <w:t xml:space="preserve"> Height</w:t>
      </w:r>
      <w:r>
        <w:t>="24px"</w:t>
      </w:r>
      <w:r>
        <w:rPr>
          <w:color w:val="FF0000"/>
        </w:rPr>
        <w:t xml:space="preserve"> Width</w:t>
      </w:r>
      <w:r>
        <w:t>="24px"</w:t>
      </w:r>
      <w:r>
        <w:rPr>
          <w:color w:val="FF0000"/>
        </w:rPr>
        <w:t xml:space="preserve"> HorizontalAlignment</w:t>
      </w:r>
      <w:r>
        <w:t>="Right"</w:t>
      </w:r>
      <w:r>
        <w:rPr>
          <w:color w:val="FF0000"/>
        </w:rPr>
        <w:t xml:space="preserve"> Margin</w:t>
      </w:r>
      <w:r>
        <w:t>="10"</w:t>
      </w:r>
      <w:r>
        <w:rPr>
          <w:color w:val="FF0000"/>
        </w:rPr>
        <w:t xml:space="preserve"> ToolTip</w:t>
      </w:r>
      <w:r>
        <w:t>="Print To-Do List"&gt;&lt;/</w:t>
      </w:r>
      <w:r>
        <w:rPr>
          <w:color w:val="A31515"/>
        </w:rPr>
        <w:t>Image</w:t>
      </w:r>
      <w:r>
        <w:t>&gt;</w:t>
      </w:r>
    </w:p>
    <w:p w14:paraId="578B682B" w14:textId="22ED8DEF" w:rsidR="005C1A4C" w:rsidRDefault="005C1A4C" w:rsidP="005C1A4C">
      <w:pPr>
        <w:pStyle w:val="code"/>
        <w:rPr>
          <w:color w:val="000000"/>
        </w:rPr>
      </w:pPr>
      <w:r>
        <w:rPr>
          <w:color w:val="000000"/>
        </w:rPr>
        <w:t xml:space="preserve">     </w:t>
      </w:r>
      <w:r>
        <w:t>&lt;/</w:t>
      </w:r>
      <w:r>
        <w:rPr>
          <w:color w:val="A31515"/>
        </w:rPr>
        <w:t>Button</w:t>
      </w:r>
      <w:r>
        <w:t>&gt;</w:t>
      </w:r>
    </w:p>
    <w:p w14:paraId="1A282479" w14:textId="3D235D26" w:rsidR="005C1A4C" w:rsidRDefault="005C1A4C" w:rsidP="005C1A4C">
      <w:pPr>
        <w:pStyle w:val="code"/>
        <w:rPr>
          <w:color w:val="000000"/>
        </w:rPr>
      </w:pPr>
      <w:r>
        <w:rPr>
          <w:color w:val="000000"/>
        </w:rPr>
        <w:t xml:space="preserve">   </w:t>
      </w:r>
      <w:r>
        <w:t>&lt;/</w:t>
      </w:r>
      <w:r>
        <w:rPr>
          <w:color w:val="A31515"/>
        </w:rPr>
        <w:t>ToolBarPanel</w:t>
      </w:r>
      <w:r>
        <w:t>&gt;</w:t>
      </w:r>
    </w:p>
    <w:p w14:paraId="2DA2C4B9" w14:textId="05F4C70B" w:rsidR="00BC1AFE" w:rsidRDefault="005C1A4C" w:rsidP="005C1A4C">
      <w:pPr>
        <w:pStyle w:val="codelastline"/>
      </w:pPr>
      <w:r>
        <w:rPr>
          <w:color w:val="000000"/>
        </w:rPr>
        <w:t xml:space="preserve"> </w:t>
      </w:r>
      <w:r>
        <w:rPr>
          <w:color w:val="000000"/>
        </w:rPr>
        <w:t>&lt;</w:t>
      </w:r>
      <w:r>
        <w:t>/</w:t>
      </w:r>
      <w:r w:rsidR="007979C8">
        <w:rPr>
          <w:color w:val="A31515"/>
        </w:rPr>
        <w:t>StackPanel</w:t>
      </w:r>
      <w:r>
        <w:t>&gt;</w:t>
      </w:r>
    </w:p>
    <w:p w14:paraId="586E3C3A" w14:textId="1A849F3B" w:rsidR="005C1A4C" w:rsidRDefault="005C1A4C" w:rsidP="005C1A4C">
      <w:pPr>
        <w:pStyle w:val="bodytext"/>
      </w:pPr>
      <w:r>
        <w:rPr>
          <w:noProof/>
        </w:rPr>
        <w:lastRenderedPageBreak/>
        <mc:AlternateContent>
          <mc:Choice Requires="wpg">
            <w:drawing>
              <wp:anchor distT="0" distB="0" distL="114300" distR="114300" simplePos="0" relativeHeight="251709440" behindDoc="0" locked="0" layoutInCell="1" allowOverlap="1" wp14:anchorId="0E3EF51C" wp14:editId="1DDE9610">
                <wp:simplePos x="0" y="0"/>
                <wp:positionH relativeFrom="column">
                  <wp:posOffset>4170680</wp:posOffset>
                </wp:positionH>
                <wp:positionV relativeFrom="paragraph">
                  <wp:posOffset>476250</wp:posOffset>
                </wp:positionV>
                <wp:extent cx="1894840" cy="3657600"/>
                <wp:effectExtent l="0" t="0" r="0" b="0"/>
                <wp:wrapTight wrapText="bothSides">
                  <wp:wrapPolygon edited="0">
                    <wp:start x="0" y="0"/>
                    <wp:lineTo x="0" y="21488"/>
                    <wp:lineTo x="21282" y="21488"/>
                    <wp:lineTo x="21282" y="0"/>
                    <wp:lineTo x="0" y="0"/>
                  </wp:wrapPolygon>
                </wp:wrapTight>
                <wp:docPr id="214" name="Group 214"/>
                <wp:cNvGraphicFramePr/>
                <a:graphic xmlns:a="http://schemas.openxmlformats.org/drawingml/2006/main">
                  <a:graphicData uri="http://schemas.microsoft.com/office/word/2010/wordprocessingGroup">
                    <wpg:wgp>
                      <wpg:cNvGrpSpPr/>
                      <wpg:grpSpPr>
                        <a:xfrm>
                          <a:off x="0" y="0"/>
                          <a:ext cx="1894840" cy="3657600"/>
                          <a:chOff x="0" y="0"/>
                          <a:chExt cx="2999740" cy="5787390"/>
                        </a:xfrm>
                      </wpg:grpSpPr>
                      <pic:pic xmlns:pic="http://schemas.openxmlformats.org/drawingml/2006/picture">
                        <pic:nvPicPr>
                          <pic:cNvPr id="212" name="Picture 21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999740" cy="5504180"/>
                          </a:xfrm>
                          <a:prstGeom prst="rect">
                            <a:avLst/>
                          </a:prstGeom>
                        </pic:spPr>
                      </pic:pic>
                      <wps:wsp>
                        <wps:cNvPr id="213" name="Text Box 213"/>
                        <wps:cNvSpPr txBox="1"/>
                        <wps:spPr>
                          <a:xfrm>
                            <a:off x="0" y="5562600"/>
                            <a:ext cx="2999740" cy="224790"/>
                          </a:xfrm>
                          <a:prstGeom prst="rect">
                            <a:avLst/>
                          </a:prstGeom>
                          <a:solidFill>
                            <a:prstClr val="white"/>
                          </a:solidFill>
                          <a:ln>
                            <a:noFill/>
                          </a:ln>
                        </wps:spPr>
                        <wps:txbx>
                          <w:txbxContent>
                            <w:p w14:paraId="0FB0EF8E" w14:textId="6A409406" w:rsidR="005C1A4C" w:rsidRPr="0013796E" w:rsidRDefault="005C1A4C" w:rsidP="005C1A4C">
                              <w:pPr>
                                <w:pStyle w:val="Caption"/>
                                <w:rPr>
                                  <w:sz w:val="24"/>
                                  <w:lang w:eastAsia="de-DE"/>
                                </w:rPr>
                              </w:pPr>
                              <w:r>
                                <w:t xml:space="preserve">Figure </w:t>
                              </w:r>
                              <w:r>
                                <w:fldChar w:fldCharType="begin"/>
                              </w:r>
                              <w:r>
                                <w:instrText xml:space="preserve"> SEQ Figure \* ARABIC </w:instrText>
                              </w:r>
                              <w:r>
                                <w:fldChar w:fldCharType="separate"/>
                              </w:r>
                              <w:r w:rsidR="00CA076F">
                                <w:rPr>
                                  <w:noProof/>
                                </w:rPr>
                                <w:t>11</w:t>
                              </w:r>
                              <w:r>
                                <w:fldChar w:fldCharType="end"/>
                              </w:r>
                              <w:r>
                                <w:t>: Control Properties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3EF51C" id="Group 214" o:spid="_x0000_s1067" style="position:absolute;margin-left:328.4pt;margin-top:37.5pt;width:149.2pt;height:4in;z-index:251709440;mso-width-relative:margin;mso-height-relative:margin" coordsize="29997,57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">
                <v:shape id="Picture 212" o:spid="_x0000_s1068" type="#_x0000_t75" style="position:absolute;width:29997;height:55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">
                  <v:imagedata r:id="rId51" o:title=""/>
                </v:shape>
                <v:shape id="Text Box 213" o:spid="_x0000_s1069" type="#_x0000_t202" style="position:absolute;top:55626;width:29997;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dxAAAANwAAAAPAAAAZHJzL2Rvd25yZXYueG1sRI/Ni8Iw&#10;FMTvC/4P4Ql7WTS1Cy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N9J393EAAAA3AAAAA8A&#10;AAAAAAAAAAAAAAAABwIAAGRycy9kb3ducmV2LnhtbFBLBQYAAAAAAwADALcAAAD4AgAAAAA=&#10;" stroked="f">
                  <v:textbox inset="0,0,0,0">
                    <w:txbxContent>
                      <w:p w14:paraId="0FB0EF8E" w14:textId="6A409406" w:rsidR="005C1A4C" w:rsidRPr="0013796E" w:rsidRDefault="005C1A4C" w:rsidP="005C1A4C">
                        <w:pPr>
                          <w:pStyle w:val="Caption"/>
                          <w:rPr>
                            <w:sz w:val="24"/>
                            <w:lang w:eastAsia="de-DE"/>
                          </w:rPr>
                        </w:pPr>
                        <w:r>
                          <w:t xml:space="preserve">Figure </w:t>
                        </w:r>
                        <w:r>
                          <w:fldChar w:fldCharType="begin"/>
                        </w:r>
                        <w:r>
                          <w:instrText xml:space="preserve"> SEQ Figure \* ARABIC </w:instrText>
                        </w:r>
                        <w:r>
                          <w:fldChar w:fldCharType="separate"/>
                        </w:r>
                        <w:r w:rsidR="00CA076F">
                          <w:rPr>
                            <w:noProof/>
                          </w:rPr>
                          <w:t>11</w:t>
                        </w:r>
                        <w:r>
                          <w:fldChar w:fldCharType="end"/>
                        </w:r>
                        <w:r>
                          <w:t>: Control Properties Pane</w:t>
                        </w:r>
                      </w:p>
                    </w:txbxContent>
                  </v:textbox>
                </v:shape>
                <w10:wrap type="tight"/>
              </v:group>
            </w:pict>
          </mc:Fallback>
        </mc:AlternateContent>
      </w:r>
      <w:r>
        <w:t>This may seem a little verbose at first, but it’s pretty straightforward. Intellisense inside of Visual Studio makes it very easy to add more properties to each control, and you also have a familiar Properties Pane (</w:t>
      </w:r>
      <w:r w:rsidRPr="005C1A4C">
        <w:rPr>
          <w:rStyle w:val="figurename"/>
        </w:rPr>
        <w:t>figure 11)</w:t>
      </w:r>
      <w:r>
        <w:t>.</w:t>
      </w:r>
    </w:p>
    <w:p w14:paraId="55153482" w14:textId="32BDF05F" w:rsidR="00E63831" w:rsidRDefault="00E63831" w:rsidP="00E63831">
      <w:pPr>
        <w:pStyle w:val="Heading2"/>
        <w:rPr>
          <w:lang w:val="en"/>
        </w:rPr>
      </w:pPr>
      <w:r>
        <w:rPr>
          <w:lang w:val="en"/>
        </w:rPr>
        <w:t xml:space="preserve">Binding Events to </w:t>
      </w:r>
      <w:r w:rsidR="00BF5FDA">
        <w:rPr>
          <w:lang w:val="en"/>
        </w:rPr>
        <w:t>Controls</w:t>
      </w:r>
    </w:p>
    <w:p w14:paraId="3BBB362B" w14:textId="0F8B2BBE" w:rsidR="00BF5FDA" w:rsidRDefault="00BF5FDA" w:rsidP="00BF5FDA">
      <w:pPr>
        <w:pStyle w:val="firstparagraph"/>
        <w:rPr>
          <w:lang w:val="en" w:eastAsia="en-US"/>
        </w:rPr>
      </w:pPr>
      <w:r>
        <w:rPr>
          <w:lang w:val="en" w:eastAsia="en-US"/>
        </w:rPr>
        <w:t xml:space="preserve">Right now our Add and Print buttons don’t </w:t>
      </w:r>
      <w:r>
        <w:rPr>
          <w:i/>
          <w:iCs/>
          <w:lang w:val="en" w:eastAsia="en-US"/>
        </w:rPr>
        <w:t>do</w:t>
      </w:r>
      <w:r>
        <w:rPr>
          <w:lang w:val="en" w:eastAsia="en-US"/>
        </w:rPr>
        <w:t xml:space="preserve"> anything, so let’s fix that. Because Adding and Printing are events that we may also want to call from the Window’s menu (if we had one), and we don’t want to duplicate our efforts, we can create a “CommandBinding” in our Window. That gives us a central location to route things through, and also determine if the event is even doable at any given time (e.g. We can’t paste unless there’s something in the clipboard, or we can’t print a task list unless there are tasks to do).</w:t>
      </w:r>
      <w:r w:rsidR="00E637C8">
        <w:rPr>
          <w:lang w:val="en" w:eastAsia="en-US"/>
        </w:rPr>
        <w:t xml:space="preserve"> Add this code below the &lt;Window&gt; element:</w:t>
      </w:r>
    </w:p>
    <w:p w14:paraId="77E357F4" w14:textId="69278300" w:rsidR="00E637C8" w:rsidRDefault="00E637C8" w:rsidP="00E637C8">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Window.CommandBindings</w:t>
      </w:r>
      <w:r>
        <w:rPr>
          <w:rFonts w:ascii="Consolas" w:hAnsi="Consolas" w:cs="Consolas"/>
          <w:color w:val="0000FF"/>
          <w:sz w:val="19"/>
          <w:szCs w:val="19"/>
        </w:rPr>
        <w:t>&gt;</w:t>
      </w:r>
    </w:p>
    <w:p w14:paraId="67B22F83" w14:textId="47C5A138" w:rsidR="00E637C8" w:rsidRDefault="00E637C8" w:rsidP="00E637C8">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CommandBinding</w:t>
      </w:r>
      <w:r>
        <w:rPr>
          <w:rFonts w:ascii="Consolas" w:hAnsi="Consolas" w:cs="Consolas"/>
          <w:color w:val="FF0000"/>
          <w:sz w:val="19"/>
          <w:szCs w:val="19"/>
        </w:rPr>
        <w:t xml:space="preserve"> Command</w:t>
      </w:r>
      <w:r>
        <w:rPr>
          <w:rFonts w:ascii="Consolas" w:hAnsi="Consolas" w:cs="Consolas"/>
          <w:color w:val="0000FF"/>
          <w:sz w:val="19"/>
          <w:szCs w:val="19"/>
        </w:rPr>
        <w:t>="ApplicationCommands.New"</w:t>
      </w:r>
      <w:r>
        <w:rPr>
          <w:rFonts w:ascii="Consolas" w:hAnsi="Consolas" w:cs="Consolas"/>
          <w:color w:val="FF0000"/>
          <w:sz w:val="19"/>
          <w:szCs w:val="19"/>
        </w:rPr>
        <w:t xml:space="preserve"> </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Executed</w:t>
      </w:r>
      <w:r>
        <w:rPr>
          <w:rFonts w:ascii="Consolas" w:hAnsi="Consolas" w:cs="Consolas"/>
          <w:color w:val="0000FF"/>
          <w:sz w:val="19"/>
          <w:szCs w:val="19"/>
        </w:rPr>
        <w:t>="NewCommand_Executed"</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CanExecute</w:t>
      </w:r>
      <w:r>
        <w:rPr>
          <w:rFonts w:ascii="Consolas" w:hAnsi="Consolas" w:cs="Consolas"/>
          <w:color w:val="0000FF"/>
          <w:sz w:val="19"/>
          <w:szCs w:val="19"/>
        </w:rPr>
        <w:t>="NewCommand_CanExecute" /&gt;</w:t>
      </w:r>
    </w:p>
    <w:p w14:paraId="39D5A8CE" w14:textId="2D5EEEDE" w:rsidR="00E637C8" w:rsidRDefault="00E637C8" w:rsidP="00E637C8">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CommandBinding</w:t>
      </w:r>
      <w:r>
        <w:rPr>
          <w:rFonts w:ascii="Consolas" w:hAnsi="Consolas" w:cs="Consolas"/>
          <w:color w:val="FF0000"/>
          <w:sz w:val="19"/>
          <w:szCs w:val="19"/>
        </w:rPr>
        <w:t xml:space="preserve"> Command</w:t>
      </w:r>
      <w:r>
        <w:rPr>
          <w:rFonts w:ascii="Consolas" w:hAnsi="Consolas" w:cs="Consolas"/>
          <w:color w:val="0000FF"/>
          <w:sz w:val="19"/>
          <w:szCs w:val="19"/>
        </w:rPr>
        <w:t>="ApplicationCommands.Print"</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Executed</w:t>
      </w:r>
      <w:r>
        <w:rPr>
          <w:rFonts w:ascii="Consolas" w:hAnsi="Consolas" w:cs="Consolas"/>
          <w:color w:val="0000FF"/>
          <w:sz w:val="19"/>
          <w:szCs w:val="19"/>
        </w:rPr>
        <w:t>="PrintCommand_Executed"</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CanExecute</w:t>
      </w:r>
      <w:r>
        <w:rPr>
          <w:rFonts w:ascii="Consolas" w:hAnsi="Consolas" w:cs="Consolas"/>
          <w:color w:val="0000FF"/>
          <w:sz w:val="19"/>
          <w:szCs w:val="19"/>
        </w:rPr>
        <w:t>="PrintCommand_CanExecute" /&gt;</w:t>
      </w:r>
    </w:p>
    <w:p w14:paraId="5B0AFF67" w14:textId="5A3E3EDE" w:rsidR="00E637C8" w:rsidRPr="00E637C8" w:rsidRDefault="00E637C8" w:rsidP="00E637C8">
      <w:pPr>
        <w:pStyle w:val="codelastline"/>
        <w:rPr>
          <w:lang w:val="en" w:eastAsia="en-US"/>
        </w:rPr>
      </w:pPr>
      <w:r>
        <w:rPr>
          <w:color w:val="0000FF"/>
        </w:rPr>
        <w:t>&lt;/</w:t>
      </w:r>
      <w:r>
        <w:rPr>
          <w:rFonts w:cs="Consolas"/>
          <w:color w:val="A31515"/>
          <w:szCs w:val="19"/>
        </w:rPr>
        <w:t>Window.CommandBindings</w:t>
      </w:r>
      <w:r>
        <w:rPr>
          <w:color w:val="0000FF"/>
        </w:rPr>
        <w:t>&gt;</w:t>
      </w:r>
    </w:p>
    <w:p w14:paraId="51C24152" w14:textId="4C2D9945" w:rsidR="00E63831" w:rsidRDefault="00E637C8" w:rsidP="00E637C8">
      <w:pPr>
        <w:pStyle w:val="bodytext"/>
        <w:rPr>
          <w:lang w:val="en"/>
        </w:rPr>
      </w:pPr>
      <w:r>
        <w:rPr>
          <w:lang w:val="en"/>
        </w:rPr>
        <w:t xml:space="preserve">This collection of Command Bindings gives a name to each of our commands, tells us what to do when the event gets fired, and whether the event even </w:t>
      </w:r>
      <w:r>
        <w:rPr>
          <w:i/>
          <w:iCs/>
          <w:lang w:val="en"/>
        </w:rPr>
        <w:t>can</w:t>
      </w:r>
      <w:r>
        <w:rPr>
          <w:lang w:val="en"/>
        </w:rPr>
        <w:t xml:space="preserve"> be fired. In the Code Behind of the Window we add those methods</w:t>
      </w:r>
      <w:r w:rsidR="008E73A5">
        <w:rPr>
          <w:lang w:val="en"/>
        </w:rPr>
        <w:t xml:space="preserve"> (I went with C# for my WPF project, but I could have chosen X#. There is so little code here that it matters little)</w:t>
      </w:r>
      <w:r>
        <w:rPr>
          <w:lang w:val="en"/>
        </w:rPr>
        <w:t>:</w:t>
      </w:r>
    </w:p>
    <w:p w14:paraId="5E32A389" w14:textId="73EB40A4"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6C483716" w14:textId="52A03B0C" w:rsidR="008E73A5" w:rsidRDefault="008E73A5" w:rsidP="00CC26EC">
      <w:pPr>
        <w:overflowPunct/>
        <w:spacing w:after="0"/>
        <w:ind w:firstLine="720"/>
        <w:textAlignment w:val="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 xml:space="preserve">e.CanExecute =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253F53CB" w14:textId="15FE8467"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sidR="00CC26EC">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"New Task"</w:t>
      </w:r>
      <w:r>
        <w:rPr>
          <w:rFonts w:ascii="Consolas" w:hAnsi="Consolas" w:cs="Consolas"/>
          <w:color w:val="000000"/>
          <w:sz w:val="19"/>
          <w:szCs w:val="19"/>
        </w:rPr>
        <w:t>);</w:t>
      </w:r>
      <w:r w:rsidR="00FB560C">
        <w:rPr>
          <w:rFonts w:ascii="Consolas" w:hAnsi="Consolas" w:cs="Consolas"/>
          <w:color w:val="000000"/>
          <w:sz w:val="19"/>
          <w:szCs w:val="19"/>
        </w:rPr>
        <w:t xml:space="preserve"> </w:t>
      </w:r>
      <w:r>
        <w:rPr>
          <w:rFonts w:ascii="Consolas" w:hAnsi="Consolas" w:cs="Consolas"/>
          <w:color w:val="000000"/>
          <w:sz w:val="19"/>
          <w:szCs w:val="19"/>
        </w:rPr>
        <w:t>}</w:t>
      </w:r>
    </w:p>
    <w:p w14:paraId="097E4E65" w14:textId="369C5B3B"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20FA48D1" w14:textId="1819B886"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sidR="00CC26EC">
        <w:rPr>
          <w:rFonts w:ascii="Consolas" w:hAnsi="Consolas" w:cs="Consolas"/>
          <w:color w:val="000000"/>
          <w:sz w:val="19"/>
          <w:szCs w:val="19"/>
        </w:rPr>
        <w:t xml:space="preserve"> </w:t>
      </w:r>
      <w:r>
        <w:rPr>
          <w:rFonts w:ascii="Consolas" w:hAnsi="Consolas" w:cs="Consolas"/>
          <w:color w:val="000000"/>
          <w:sz w:val="19"/>
          <w:szCs w:val="19"/>
        </w:rPr>
        <w:t xml:space="preserve">e.CanExecute = </w:t>
      </w:r>
      <w:r>
        <w:rPr>
          <w:rFonts w:ascii="Consolas" w:hAnsi="Consolas" w:cs="Consolas"/>
          <w:color w:val="0000FF"/>
          <w:sz w:val="19"/>
          <w:szCs w:val="19"/>
        </w:rPr>
        <w:t>true</w:t>
      </w:r>
      <w:r>
        <w:rPr>
          <w:rFonts w:ascii="Consolas" w:hAnsi="Consolas" w:cs="Consolas"/>
          <w:color w:val="000000"/>
          <w:sz w:val="19"/>
          <w:szCs w:val="19"/>
        </w:rPr>
        <w:t>;</w:t>
      </w:r>
      <w:r w:rsidR="00CC26EC">
        <w:rPr>
          <w:rFonts w:ascii="Consolas" w:hAnsi="Consolas" w:cs="Consolas"/>
          <w:color w:val="000000"/>
          <w:sz w:val="19"/>
          <w:szCs w:val="19"/>
        </w:rPr>
        <w:t xml:space="preserve"> </w:t>
      </w:r>
      <w:r>
        <w:rPr>
          <w:rFonts w:ascii="Consolas" w:hAnsi="Consolas" w:cs="Consolas"/>
          <w:color w:val="000000"/>
          <w:sz w:val="19"/>
          <w:szCs w:val="19"/>
        </w:rPr>
        <w:t>}</w:t>
      </w:r>
    </w:p>
    <w:p w14:paraId="3CC84587" w14:textId="2DC89B5D"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7919CC9B" w14:textId="602A226E" w:rsidR="00E637C8" w:rsidRDefault="00CC26EC" w:rsidP="00FB560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sidR="008E73A5">
        <w:rPr>
          <w:rFonts w:ascii="Consolas" w:hAnsi="Consolas" w:cs="Consolas"/>
          <w:color w:val="000000"/>
          <w:sz w:val="19"/>
          <w:szCs w:val="19"/>
        </w:rPr>
        <w:t xml:space="preserve">      {</w:t>
      </w:r>
      <w:r>
        <w:rPr>
          <w:rFonts w:ascii="Consolas" w:hAnsi="Consolas" w:cs="Consolas"/>
          <w:color w:val="000000"/>
          <w:sz w:val="19"/>
          <w:szCs w:val="19"/>
        </w:rPr>
        <w:t xml:space="preserve"> </w:t>
      </w:r>
      <w:r w:rsidR="008E73A5">
        <w:rPr>
          <w:rFonts w:ascii="Consolas" w:hAnsi="Consolas" w:cs="Consolas"/>
          <w:color w:val="2B91AF"/>
          <w:sz w:val="19"/>
          <w:szCs w:val="19"/>
        </w:rPr>
        <w:t>MessageBox</w:t>
      </w:r>
      <w:r w:rsidR="008E73A5">
        <w:rPr>
          <w:rFonts w:ascii="Consolas" w:hAnsi="Consolas" w:cs="Consolas"/>
          <w:color w:val="000000"/>
          <w:sz w:val="19"/>
          <w:szCs w:val="19"/>
        </w:rPr>
        <w:t>.Show(</w:t>
      </w:r>
      <w:r w:rsidR="008E73A5">
        <w:rPr>
          <w:rFonts w:ascii="Consolas" w:hAnsi="Consolas" w:cs="Consolas"/>
          <w:color w:val="A31515"/>
          <w:sz w:val="19"/>
          <w:szCs w:val="19"/>
        </w:rPr>
        <w:t>"Print"</w:t>
      </w:r>
      <w:r w:rsidR="008E73A5">
        <w:rPr>
          <w:rFonts w:ascii="Consolas" w:hAnsi="Consolas" w:cs="Consolas"/>
          <w:color w:val="000000"/>
          <w:sz w:val="19"/>
          <w:szCs w:val="19"/>
        </w:rPr>
        <w:t>);</w:t>
      </w:r>
      <w:r w:rsidR="00FB560C">
        <w:rPr>
          <w:rFonts w:ascii="Consolas" w:hAnsi="Consolas" w:cs="Consolas"/>
          <w:color w:val="000000"/>
          <w:sz w:val="19"/>
          <w:szCs w:val="19"/>
        </w:rPr>
        <w:t xml:space="preserve"> </w:t>
      </w:r>
      <w:r w:rsidR="008E73A5">
        <w:rPr>
          <w:rFonts w:ascii="Consolas" w:hAnsi="Consolas" w:cs="Consolas"/>
          <w:color w:val="000000"/>
          <w:sz w:val="19"/>
          <w:szCs w:val="19"/>
        </w:rPr>
        <w:t>}</w:t>
      </w:r>
    </w:p>
    <w:p w14:paraId="4B77CCF2" w14:textId="2DFDEC66" w:rsidR="00FB560C" w:rsidRDefault="00FB560C" w:rsidP="00FB560C">
      <w:pPr>
        <w:pStyle w:val="codelastline"/>
      </w:pPr>
    </w:p>
    <w:p w14:paraId="7023877D" w14:textId="410F17B1" w:rsidR="00CA076F" w:rsidRDefault="00CA076F" w:rsidP="00FB560C">
      <w:pPr>
        <w:pStyle w:val="bodytext"/>
      </w:pPr>
      <w:r>
        <w:t>We now just need to add one more attribute to each button to wire them up to the commands:</w:t>
      </w:r>
    </w:p>
    <w:p w14:paraId="41145BC9" w14:textId="018D9246" w:rsidR="00CA076F" w:rsidRPr="00CA076F" w:rsidRDefault="00CA076F" w:rsidP="00FB560C">
      <w:pPr>
        <w:pStyle w:val="bodytext"/>
        <w:rPr>
          <w:rFonts w:ascii="Consolas" w:hAnsi="Consolas" w:cs="Consolas"/>
          <w:color w:val="0000FF"/>
          <w:sz w:val="19"/>
          <w:szCs w:val="19"/>
        </w:rPr>
      </w:pPr>
      <w:r>
        <w:rPr>
          <w:rFonts w:ascii="Consolas" w:hAnsi="Consolas" w:cs="Consolas"/>
          <w:color w:val="FF0000"/>
          <w:sz w:val="19"/>
          <w:szCs w:val="19"/>
        </w:rPr>
        <w:t>Command</w:t>
      </w:r>
      <w:r>
        <w:rPr>
          <w:rFonts w:ascii="Consolas" w:hAnsi="Consolas" w:cs="Consolas"/>
          <w:color w:val="0000FF"/>
          <w:sz w:val="19"/>
          <w:szCs w:val="19"/>
        </w:rPr>
        <w:t>="ApplicationCommands.New"</w:t>
      </w:r>
      <w:r>
        <w:rPr>
          <w:rFonts w:ascii="Consolas" w:hAnsi="Consolas" w:cs="Consolas"/>
          <w:color w:val="0000FF"/>
          <w:sz w:val="19"/>
          <w:szCs w:val="19"/>
        </w:rPr>
        <w:br/>
      </w:r>
      <w:r>
        <w:rPr>
          <w:rFonts w:ascii="Consolas" w:hAnsi="Consolas" w:cs="Consolas"/>
          <w:color w:val="FF0000"/>
          <w:sz w:val="19"/>
          <w:szCs w:val="19"/>
        </w:rPr>
        <w:t>Command</w:t>
      </w:r>
      <w:r>
        <w:rPr>
          <w:rFonts w:ascii="Consolas" w:hAnsi="Consolas" w:cs="Consolas"/>
          <w:color w:val="0000FF"/>
          <w:sz w:val="19"/>
          <w:szCs w:val="19"/>
        </w:rPr>
        <w:t>="ApplicationCommands.Print"</w:t>
      </w:r>
    </w:p>
    <w:p w14:paraId="0162BF5A" w14:textId="5A0F4E70" w:rsidR="00FB560C" w:rsidRPr="00FB560C" w:rsidRDefault="00FB560C" w:rsidP="00FB560C">
      <w:pPr>
        <w:pStyle w:val="bodytext"/>
      </w:pPr>
      <w:r>
        <w:t xml:space="preserve">Now when we start </w:t>
      </w:r>
      <w:r w:rsidR="00CA076F">
        <w:t xml:space="preserve">the application, we see our window, with its two buttons inside of a ToolBarPanel inside of the StackPanel, we get what we see in </w:t>
      </w:r>
      <w:r w:rsidR="00CA076F" w:rsidRPr="00CA076F">
        <w:rPr>
          <w:rStyle w:val="figurename"/>
        </w:rPr>
        <w:t>Figure 12</w:t>
      </w:r>
      <w:r w:rsidR="00CA076F">
        <w:t>.  Sweet!</w:t>
      </w:r>
    </w:p>
    <w:p w14:paraId="2F89D54D" w14:textId="33D32889" w:rsidR="00FB560C" w:rsidRPr="00FB560C" w:rsidRDefault="00CA076F" w:rsidP="00FB560C">
      <w:pPr>
        <w:overflowPunct/>
        <w:spacing w:after="0"/>
        <w:textAlignment w:val="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g">
            <w:drawing>
              <wp:anchor distT="0" distB="0" distL="114300" distR="114300" simplePos="0" relativeHeight="251713536" behindDoc="0" locked="0" layoutInCell="1" allowOverlap="1" wp14:anchorId="78B9D1D2" wp14:editId="7F2F9ACE">
                <wp:simplePos x="0" y="0"/>
                <wp:positionH relativeFrom="column">
                  <wp:posOffset>0</wp:posOffset>
                </wp:positionH>
                <wp:positionV relativeFrom="paragraph">
                  <wp:posOffset>0</wp:posOffset>
                </wp:positionV>
                <wp:extent cx="4171315" cy="3882390"/>
                <wp:effectExtent l="0" t="0" r="635" b="3810"/>
                <wp:wrapTopAndBottom/>
                <wp:docPr id="218" name="Group 218"/>
                <wp:cNvGraphicFramePr/>
                <a:graphic xmlns:a="http://schemas.openxmlformats.org/drawingml/2006/main">
                  <a:graphicData uri="http://schemas.microsoft.com/office/word/2010/wordprocessingGroup">
                    <wpg:wgp>
                      <wpg:cNvGrpSpPr/>
                      <wpg:grpSpPr>
                        <a:xfrm>
                          <a:off x="0" y="0"/>
                          <a:ext cx="4171315" cy="3882390"/>
                          <a:chOff x="0" y="0"/>
                          <a:chExt cx="4171315" cy="3882390"/>
                        </a:xfrm>
                      </wpg:grpSpPr>
                      <pic:pic xmlns:pic="http://schemas.openxmlformats.org/drawingml/2006/picture">
                        <pic:nvPicPr>
                          <pic:cNvPr id="215" name="Picture 2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171315" cy="3599815"/>
                          </a:xfrm>
                          <a:prstGeom prst="rect">
                            <a:avLst/>
                          </a:prstGeom>
                        </pic:spPr>
                      </pic:pic>
                      <wps:wsp>
                        <wps:cNvPr id="216" name="Text Box 216"/>
                        <wps:cNvSpPr txBox="1"/>
                        <wps:spPr>
                          <a:xfrm>
                            <a:off x="0" y="3657600"/>
                            <a:ext cx="4171315" cy="224790"/>
                          </a:xfrm>
                          <a:prstGeom prst="rect">
                            <a:avLst/>
                          </a:prstGeom>
                          <a:solidFill>
                            <a:prstClr val="white"/>
                          </a:solidFill>
                          <a:ln>
                            <a:noFill/>
                          </a:ln>
                        </wps:spPr>
                        <wps:txbx>
                          <w:txbxContent>
                            <w:p w14:paraId="465A4D91" w14:textId="4CDEC594" w:rsidR="00CA076F" w:rsidRPr="0032316C" w:rsidRDefault="00CA076F" w:rsidP="00CA076F">
                              <w:pPr>
                                <w:pStyle w:val="Caption"/>
                                <w:rPr>
                                  <w:noProof/>
                                  <w:sz w:val="24"/>
                                </w:rPr>
                              </w:pPr>
                              <w:r>
                                <w:t xml:space="preserve">Figure </w:t>
                              </w:r>
                              <w:r>
                                <w:fldChar w:fldCharType="begin"/>
                              </w:r>
                              <w:r>
                                <w:instrText xml:space="preserve"> SEQ Figure \* ARABIC </w:instrText>
                              </w:r>
                              <w:r>
                                <w:fldChar w:fldCharType="separate"/>
                              </w:r>
                              <w:r>
                                <w:rPr>
                                  <w:noProof/>
                                </w:rPr>
                                <w:t>12</w:t>
                              </w:r>
                              <w:r>
                                <w:fldChar w:fldCharType="end"/>
                              </w:r>
                              <w:r>
                                <w:t>: Our application, improved.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9D1D2" id="Group 218" o:spid="_x0000_s1070" style="position:absolute;margin-left:0;margin-top:0;width:328.45pt;height:305.7pt;z-index:251713536" coordsize="41713,38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">
                <v:shape id="Picture 215" o:spid="_x0000_s1071" type="#_x0000_t75" style="position:absolute;width:41713;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">
                  <v:imagedata r:id="rId53" o:title=""/>
                </v:shape>
                <v:shape id="Text Box 216" o:spid="_x0000_s1072" type="#_x0000_t202" style="position:absolute;top:36576;width:41713;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" stroked="f">
                  <v:textbox style="mso-fit-shape-to-text:t" inset="0,0,0,0">
                    <w:txbxContent>
                      <w:p w14:paraId="465A4D91" w14:textId="4CDEC594" w:rsidR="00CA076F" w:rsidRPr="0032316C" w:rsidRDefault="00CA076F" w:rsidP="00CA076F">
                        <w:pPr>
                          <w:pStyle w:val="Caption"/>
                          <w:rPr>
                            <w:noProof/>
                            <w:sz w:val="24"/>
                          </w:rPr>
                        </w:pPr>
                        <w:r>
                          <w:t xml:space="preserve">Figure </w:t>
                        </w:r>
                        <w:r>
                          <w:fldChar w:fldCharType="begin"/>
                        </w:r>
                        <w:r>
                          <w:instrText xml:space="preserve"> SEQ Figure \* ARABIC </w:instrText>
                        </w:r>
                        <w:r>
                          <w:fldChar w:fldCharType="separate"/>
                        </w:r>
                        <w:r>
                          <w:rPr>
                            <w:noProof/>
                          </w:rPr>
                          <w:t>12</w:t>
                        </w:r>
                        <w:r>
                          <w:fldChar w:fldCharType="end"/>
                        </w:r>
                        <w:r>
                          <w:t>: Our application, improved.</w:t>
                        </w:r>
                      </w:p>
                    </w:txbxContent>
                  </v:textbox>
                </v:shape>
                <w10:wrap type="topAndBottom"/>
              </v:group>
            </w:pict>
          </mc:Fallback>
        </mc:AlternateContent>
      </w:r>
    </w:p>
    <w:p w14:paraId="0E9F6F53" w14:textId="35437B47" w:rsidR="00CA076F" w:rsidRDefault="00CA076F" w:rsidP="00CA076F">
      <w:pPr>
        <w:pStyle w:val="Heading2"/>
        <w:rPr>
          <w:lang w:val="en"/>
        </w:rPr>
      </w:pPr>
      <w:r>
        <w:rPr>
          <w:lang w:val="en"/>
        </w:rPr>
        <w:t>Tying our Business Objects to the Form</w:t>
      </w:r>
    </w:p>
    <w:p w14:paraId="0EF47EC9" w14:textId="2FD0509B" w:rsidR="003D1543" w:rsidRDefault="00CA076F" w:rsidP="00CA076F">
      <w:pPr>
        <w:pStyle w:val="firstparagraph"/>
        <w:rPr>
          <w:lang w:val="en" w:eastAsia="en-US"/>
        </w:rPr>
      </w:pPr>
      <w:r>
        <w:rPr>
          <w:lang w:val="en" w:eastAsia="en-US"/>
        </w:rPr>
        <w:t>We spent all that time creating and testing our business objects, and now it’s time to put them to use.</w:t>
      </w:r>
      <w:r w:rsidR="003D1543">
        <w:rPr>
          <w:lang w:val="en" w:eastAsia="en-US"/>
        </w:rPr>
        <w:t xml:space="preserve">  </w:t>
      </w:r>
    </w:p>
    <w:p w14:paraId="16053594" w14:textId="481CA107" w:rsidR="003D1543" w:rsidRDefault="003D1543" w:rsidP="003D1543">
      <w:pPr>
        <w:pStyle w:val="firstparagraph"/>
        <w:numPr>
          <w:ilvl w:val="0"/>
          <w:numId w:val="25"/>
        </w:numPr>
        <w:rPr>
          <w:lang w:val="en" w:eastAsia="en-US"/>
        </w:rPr>
      </w:pPr>
      <w:r>
        <w:rPr>
          <w:lang w:val="en" w:eastAsia="en-US"/>
        </w:rPr>
        <w:t xml:space="preserve">Add a </w:t>
      </w:r>
      <w:r w:rsidRPr="003D1543">
        <w:rPr>
          <w:rStyle w:val="InlineCodeChar"/>
        </w:rPr>
        <w:t>using XsharpToDo</w:t>
      </w:r>
      <w:r>
        <w:rPr>
          <w:lang w:val="en" w:eastAsia="en-US"/>
        </w:rPr>
        <w:t xml:space="preserve"> so the window can find our classes</w:t>
      </w:r>
    </w:p>
    <w:p w14:paraId="0D5A5CF1" w14:textId="5487B829" w:rsidR="003D1543" w:rsidRPr="003D1543" w:rsidRDefault="003D1543" w:rsidP="003D1543">
      <w:pPr>
        <w:pStyle w:val="bodytext"/>
        <w:numPr>
          <w:ilvl w:val="0"/>
          <w:numId w:val="25"/>
        </w:numPr>
        <w:rPr>
          <w:lang w:val="en" w:eastAsia="en-US"/>
        </w:rPr>
      </w:pPr>
      <w:r>
        <w:rPr>
          <w:lang w:val="en" w:eastAsia="en-US"/>
        </w:rPr>
        <w:t>Add a property to the class :</w:t>
      </w:r>
      <w:r>
        <w:rPr>
          <w:lang w:val="en" w:eastAsia="en-US"/>
        </w:rPr>
        <w:br/>
      </w:r>
      <w:r>
        <w:rPr>
          <w:rFonts w:ascii="Consolas" w:hAnsi="Consolas" w:cs="Consolas"/>
          <w:color w:val="2B91AF"/>
          <w:sz w:val="19"/>
          <w:szCs w:val="19"/>
        </w:rPr>
        <w:t>XToDos</w:t>
      </w:r>
      <w:r>
        <w:rPr>
          <w:rFonts w:ascii="Consolas" w:hAnsi="Consolas" w:cs="Consolas"/>
          <w:color w:val="000000"/>
          <w:sz w:val="19"/>
          <w:szCs w:val="19"/>
        </w:rPr>
        <w:t xml:space="preserve"> oTasks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w:t>
      </w:r>
    </w:p>
    <w:p w14:paraId="0902B669" w14:textId="7B7571A7" w:rsidR="003D1543" w:rsidRDefault="003D1543" w:rsidP="003D1543">
      <w:pPr>
        <w:pStyle w:val="bodytext"/>
        <w:numPr>
          <w:ilvl w:val="0"/>
          <w:numId w:val="25"/>
        </w:numPr>
        <w:rPr>
          <w:lang w:val="en" w:eastAsia="en-US"/>
        </w:rPr>
      </w:pPr>
      <w:r>
        <w:rPr>
          <w:lang w:val="en" w:eastAsia="en-US"/>
        </w:rPr>
        <w:t>Load the data into our object when we instantiate the window:</w:t>
      </w:r>
      <w:r>
        <w:rPr>
          <w:lang w:val="en" w:eastAsia="en-US"/>
        </w:rPr>
        <w:br/>
      </w:r>
      <w:r>
        <w:rPr>
          <w:rFonts w:ascii="Consolas" w:hAnsi="Consolas" w:cs="Consolas"/>
          <w:color w:val="0000FF"/>
          <w:sz w:val="19"/>
          <w:szCs w:val="19"/>
        </w:rPr>
        <w:t>this</w:t>
      </w:r>
      <w:r>
        <w:rPr>
          <w:rFonts w:ascii="Consolas" w:hAnsi="Consolas" w:cs="Consolas"/>
          <w:color w:val="000000"/>
          <w:sz w:val="19"/>
          <w:szCs w:val="19"/>
        </w:rPr>
        <w:t>.oTasks.Load();</w:t>
      </w:r>
    </w:p>
    <w:p w14:paraId="639613DE" w14:textId="0473CED3" w:rsidR="003D1543" w:rsidRDefault="003D1543" w:rsidP="003D1543">
      <w:pPr>
        <w:pStyle w:val="bodytext"/>
        <w:numPr>
          <w:ilvl w:val="0"/>
          <w:numId w:val="25"/>
        </w:numPr>
        <w:rPr>
          <w:lang w:val="en" w:eastAsia="en-US"/>
        </w:rPr>
      </w:pPr>
      <w:r>
        <w:rPr>
          <w:lang w:val="en" w:eastAsia="en-US"/>
        </w:rPr>
        <w:t xml:space="preserve">Change our </w:t>
      </w:r>
      <w:r w:rsidR="00C73339">
        <w:rPr>
          <w:lang w:val="en" w:eastAsia="en-US"/>
        </w:rPr>
        <w:t>commands</w:t>
      </w:r>
      <w:r>
        <w:rPr>
          <w:lang w:val="en" w:eastAsia="en-US"/>
        </w:rPr>
        <w:t xml:space="preserve"> to call our business object methods:</w:t>
      </w:r>
    </w:p>
    <w:p w14:paraId="5587DFCB" w14:textId="501CB690" w:rsidR="003D1543" w:rsidRPr="003D1543" w:rsidRDefault="003D1543" w:rsidP="003D1543">
      <w:pPr>
        <w:pStyle w:val="bodytext"/>
        <w:ind w:left="720"/>
        <w:rPr>
          <w:lang w:val="en" w:eastAsia="en-US"/>
        </w:rPr>
      </w:pPr>
      <w:r>
        <w:rPr>
          <w:rFonts w:ascii="Consolas" w:hAnsi="Consolas" w:cs="Consolas"/>
          <w:color w:val="0000FF"/>
          <w:sz w:val="19"/>
          <w:szCs w:val="19"/>
        </w:rPr>
        <w:t>this</w:t>
      </w:r>
      <w:r>
        <w:rPr>
          <w:rFonts w:ascii="Consolas" w:hAnsi="Consolas" w:cs="Consolas"/>
          <w:color w:val="000000"/>
          <w:sz w:val="19"/>
          <w:szCs w:val="19"/>
        </w:rPr>
        <w:t>.oTasks.New(</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t xml:space="preserve"> // in the NewCommand_Executed button</w:t>
      </w:r>
      <w:r>
        <w:rPr>
          <w:rFonts w:ascii="Consolas" w:hAnsi="Consolas" w:cs="Consolas"/>
          <w:color w:val="000000"/>
          <w:sz w:val="19"/>
          <w:szCs w:val="19"/>
        </w:rPr>
        <w:br/>
      </w:r>
      <w:r>
        <w:rPr>
          <w:rFonts w:ascii="Consolas" w:hAnsi="Consolas" w:cs="Consolas"/>
          <w:color w:val="0000FF"/>
          <w:sz w:val="19"/>
          <w:szCs w:val="19"/>
        </w:rPr>
        <w:t>this</w:t>
      </w:r>
      <w:r>
        <w:rPr>
          <w:rFonts w:ascii="Consolas" w:hAnsi="Consolas" w:cs="Consolas"/>
          <w:color w:val="000000"/>
          <w:sz w:val="19"/>
          <w:szCs w:val="19"/>
        </w:rPr>
        <w:t>.oTasks.Print(); // in the PrintCommand_Executed button</w:t>
      </w:r>
    </w:p>
    <w:p w14:paraId="0380D8C5" w14:textId="5CAAFF58" w:rsidR="00CA076F" w:rsidRDefault="003D1543" w:rsidP="00CA076F">
      <w:pPr>
        <w:pStyle w:val="firstparagraph"/>
        <w:rPr>
          <w:lang w:val="en" w:eastAsia="en-US"/>
        </w:rPr>
      </w:pPr>
      <w:r>
        <w:rPr>
          <w:lang w:val="en" w:eastAsia="en-US"/>
        </w:rPr>
        <w:t xml:space="preserve">I’ve highlighted the extra code in </w:t>
      </w:r>
      <w:r w:rsidR="005C64F6" w:rsidRPr="005C64F6">
        <w:rPr>
          <w:rStyle w:val="figurename"/>
        </w:rPr>
        <w:fldChar w:fldCharType="begin"/>
      </w:r>
      <w:r w:rsidR="005C64F6" w:rsidRPr="005C64F6">
        <w:rPr>
          <w:rStyle w:val="figurename"/>
        </w:rPr>
        <w:instrText xml:space="preserve"> REF _Ref54109260 \h </w:instrText>
      </w:r>
      <w:r w:rsidR="005C64F6" w:rsidRPr="005C64F6">
        <w:rPr>
          <w:rStyle w:val="figurename"/>
        </w:rPr>
      </w:r>
      <w:r w:rsidR="005C64F6" w:rsidRPr="005C64F6">
        <w:rPr>
          <w:rStyle w:val="figurename"/>
        </w:rPr>
        <w:instrText xml:space="preserve"> \* MERGEFORMAT </w:instrText>
      </w:r>
      <w:r w:rsidR="005C64F6" w:rsidRPr="005C64F6">
        <w:rPr>
          <w:rStyle w:val="figurename"/>
        </w:rPr>
        <w:fldChar w:fldCharType="separate"/>
      </w:r>
      <w:r w:rsidR="005C64F6" w:rsidRPr="005C64F6">
        <w:rPr>
          <w:rStyle w:val="figurename"/>
        </w:rPr>
        <w:t>Code Listing 1: The Code Behind for our Window</w:t>
      </w:r>
      <w:r w:rsidR="005C64F6" w:rsidRPr="005C64F6">
        <w:rPr>
          <w:rStyle w:val="figurename"/>
        </w:rPr>
        <w:fldChar w:fldCharType="end"/>
      </w:r>
      <w:r>
        <w:rPr>
          <w:lang w:val="en" w:eastAsia="en-US"/>
        </w:rPr>
        <w:t xml:space="preserve"> </w:t>
      </w:r>
      <w:r w:rsidR="005C64F6">
        <w:rPr>
          <w:lang w:val="en" w:eastAsia="en-US"/>
        </w:rPr>
        <w:t xml:space="preserve">. Now clicking on the New Task button inserts a blank record into the DBF via the business objects! </w:t>
      </w:r>
    </w:p>
    <w:p w14:paraId="12386051" w14:textId="76574014" w:rsidR="003D1543" w:rsidRPr="003D1543" w:rsidRDefault="005C64F6" w:rsidP="003D1543">
      <w:pPr>
        <w:pStyle w:val="bodytext"/>
        <w:rPr>
          <w:lang w:val="en" w:eastAsia="en-US"/>
        </w:rPr>
      </w:pPr>
      <w:r>
        <w:rPr>
          <w:noProof/>
          <w:lang w:val="en" w:eastAsia="en-US"/>
        </w:rPr>
        <w:lastRenderedPageBreak/>
        <mc:AlternateContent>
          <mc:Choice Requires="wps">
            <w:drawing>
              <wp:anchor distT="0" distB="0" distL="114300" distR="114300" simplePos="0" relativeHeight="251727872" behindDoc="0" locked="0" layoutInCell="1" allowOverlap="1" wp14:anchorId="5954D433" wp14:editId="2E26ACF9">
                <wp:simplePos x="0" y="0"/>
                <wp:positionH relativeFrom="column">
                  <wp:posOffset>-304800</wp:posOffset>
                </wp:positionH>
                <wp:positionV relativeFrom="paragraph">
                  <wp:posOffset>5181600</wp:posOffset>
                </wp:positionV>
                <wp:extent cx="209550" cy="133350"/>
                <wp:effectExtent l="0" t="19050" r="38100" b="38100"/>
                <wp:wrapNone/>
                <wp:docPr id="227" name="Arrow: Right 227"/>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77E5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7" o:spid="_x0000_s1026" type="#_x0000_t13" style="position:absolute;margin-left:-24pt;margin-top:408pt;width:16.5pt;height:10.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5824" behindDoc="0" locked="0" layoutInCell="1" allowOverlap="1" wp14:anchorId="68A715DC" wp14:editId="660768E9">
                <wp:simplePos x="0" y="0"/>
                <wp:positionH relativeFrom="column">
                  <wp:posOffset>-304800</wp:posOffset>
                </wp:positionH>
                <wp:positionV relativeFrom="paragraph">
                  <wp:posOffset>3886200</wp:posOffset>
                </wp:positionV>
                <wp:extent cx="209550" cy="133350"/>
                <wp:effectExtent l="0" t="19050" r="38100" b="38100"/>
                <wp:wrapNone/>
                <wp:docPr id="226" name="Arrow: Right 226"/>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5BDF9" id="Arrow: Right 226" o:spid="_x0000_s1026" type="#_x0000_t13" style="position:absolute;margin-left:-24pt;margin-top:306pt;width:16.5pt;height:1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3776" behindDoc="0" locked="0" layoutInCell="1" allowOverlap="1" wp14:anchorId="6B12B56F" wp14:editId="45509972">
                <wp:simplePos x="0" y="0"/>
                <wp:positionH relativeFrom="column">
                  <wp:posOffset>-304800</wp:posOffset>
                </wp:positionH>
                <wp:positionV relativeFrom="paragraph">
                  <wp:posOffset>2486025</wp:posOffset>
                </wp:positionV>
                <wp:extent cx="209550" cy="133350"/>
                <wp:effectExtent l="0" t="19050" r="38100" b="38100"/>
                <wp:wrapNone/>
                <wp:docPr id="225" name="Arrow: Right 225"/>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03DF7" id="Arrow: Right 225" o:spid="_x0000_s1026" type="#_x0000_t13" style="position:absolute;margin-left:-24pt;margin-top:195.75pt;width:16.5pt;height:1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1728" behindDoc="0" locked="0" layoutInCell="1" allowOverlap="1" wp14:anchorId="5FED47C2" wp14:editId="401B8C58">
                <wp:simplePos x="0" y="0"/>
                <wp:positionH relativeFrom="column">
                  <wp:posOffset>-304800</wp:posOffset>
                </wp:positionH>
                <wp:positionV relativeFrom="paragraph">
                  <wp:posOffset>1641475</wp:posOffset>
                </wp:positionV>
                <wp:extent cx="209550" cy="133350"/>
                <wp:effectExtent l="0" t="19050" r="38100" b="38100"/>
                <wp:wrapNone/>
                <wp:docPr id="224" name="Arrow: Right 224"/>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5A9A6A" id="Arrow: Right 224" o:spid="_x0000_s1026" type="#_x0000_t13" style="position:absolute;margin-left:-24pt;margin-top:129.25pt;width:16.5pt;height:1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19680" behindDoc="0" locked="0" layoutInCell="1" allowOverlap="1" wp14:anchorId="01986AAB" wp14:editId="7BE3F551">
                <wp:simplePos x="0" y="0"/>
                <wp:positionH relativeFrom="column">
                  <wp:posOffset>-304800</wp:posOffset>
                </wp:positionH>
                <wp:positionV relativeFrom="paragraph">
                  <wp:posOffset>381000</wp:posOffset>
                </wp:positionV>
                <wp:extent cx="209550" cy="133350"/>
                <wp:effectExtent l="0" t="19050" r="38100" b="38100"/>
                <wp:wrapNone/>
                <wp:docPr id="223" name="Arrow: Right 223"/>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78E10" id="Arrow: Right 223" o:spid="_x0000_s1026" type="#_x0000_t13" style="position:absolute;margin-left:-24pt;margin-top:30pt;width:16.5pt;height:10.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" adj="14727" fillcolor="#4f81bd [3204]" strokecolor="#243f60 [1604]" strokeweight="2pt"/>
            </w:pict>
          </mc:Fallback>
        </mc:AlternateContent>
      </w:r>
      <w:r w:rsidR="003D1543">
        <w:rPr>
          <w:noProof/>
          <w:lang w:val="en" w:eastAsia="en-US"/>
        </w:rPr>
        <mc:AlternateContent>
          <mc:Choice Requires="wpg">
            <w:drawing>
              <wp:anchor distT="0" distB="0" distL="114300" distR="114300" simplePos="0" relativeHeight="251718656" behindDoc="0" locked="0" layoutInCell="1" allowOverlap="1" wp14:anchorId="15BD2601" wp14:editId="73470D19">
                <wp:simplePos x="0" y="0"/>
                <wp:positionH relativeFrom="column">
                  <wp:posOffset>-95250</wp:posOffset>
                </wp:positionH>
                <wp:positionV relativeFrom="paragraph">
                  <wp:posOffset>180975</wp:posOffset>
                </wp:positionV>
                <wp:extent cx="6076950" cy="6149340"/>
                <wp:effectExtent l="0" t="0" r="19050" b="3810"/>
                <wp:wrapSquare wrapText="bothSides"/>
                <wp:docPr id="222" name="Group 222"/>
                <wp:cNvGraphicFramePr/>
                <a:graphic xmlns:a="http://schemas.openxmlformats.org/drawingml/2006/main">
                  <a:graphicData uri="http://schemas.microsoft.com/office/word/2010/wordprocessingGroup">
                    <wpg:wgp>
                      <wpg:cNvGrpSpPr/>
                      <wpg:grpSpPr>
                        <a:xfrm>
                          <a:off x="0" y="0"/>
                          <a:ext cx="6076950" cy="6149340"/>
                          <a:chOff x="0" y="0"/>
                          <a:chExt cx="6076950" cy="6149340"/>
                        </a:xfrm>
                      </wpg:grpSpPr>
                      <wps:wsp>
                        <wps:cNvPr id="220" name="Text Box 2"/>
                        <wps:cNvSpPr txBox="1">
                          <a:spLocks noChangeArrowheads="1"/>
                        </wps:cNvSpPr>
                        <wps:spPr bwMode="auto">
                          <a:xfrm>
                            <a:off x="0" y="0"/>
                            <a:ext cx="6076950" cy="5864860"/>
                          </a:xfrm>
                          <a:prstGeom prst="rect">
                            <a:avLst/>
                          </a:prstGeom>
                          <a:solidFill>
                            <a:srgbClr val="FFFFFF"/>
                          </a:solidFill>
                          <a:ln w="9525">
                            <a:solidFill>
                              <a:srgbClr val="000000"/>
                            </a:solidFill>
                            <a:miter lim="800000"/>
                            <a:headEnd/>
                            <a:tailEnd/>
                          </a:ln>
                        </wps:spPr>
                        <wps:txbx>
                          <w:txbxContent>
                            <w:p w14:paraId="5AE23524" w14:textId="0442D5C6"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331D868D"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XSharp.VFP;</w:t>
                              </w:r>
                            </w:p>
                            <w:p w14:paraId="0EBF9090" w14:textId="77777777" w:rsidR="003D1543" w:rsidRDefault="003D1543" w:rsidP="003D1543">
                              <w:pPr>
                                <w:overflowPunct/>
                                <w:spacing w:after="0"/>
                                <w:textAlignment w:val="auto"/>
                                <w:rPr>
                                  <w:rFonts w:ascii="Consolas" w:hAnsi="Consolas" w:cs="Consolas"/>
                                  <w:color w:val="000000"/>
                                  <w:sz w:val="19"/>
                                  <w:szCs w:val="19"/>
                                </w:rPr>
                              </w:pPr>
                            </w:p>
                            <w:p w14:paraId="6619A6C6" w14:textId="4484DE73"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ToDoInterface</w:t>
                              </w:r>
                            </w:p>
                            <w:p w14:paraId="011FD83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3DB5969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A5FAB19"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14:paraId="4333CDE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56DE48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t>
                              </w:r>
                              <w:r>
                                <w:rPr>
                                  <w:rFonts w:ascii="Consolas" w:hAnsi="Consolas" w:cs="Consolas"/>
                                  <w:color w:val="2B91AF"/>
                                  <w:sz w:val="19"/>
                                  <w:szCs w:val="19"/>
                                </w:rPr>
                                <w:t>Window</w:t>
                              </w:r>
                            </w:p>
                            <w:p w14:paraId="53E4632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623E9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 xml:space="preserve"> oTasks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w:t>
                              </w:r>
                            </w:p>
                            <w:p w14:paraId="5AC11E13" w14:textId="77777777" w:rsidR="003D1543" w:rsidRDefault="003D1543" w:rsidP="003D1543">
                              <w:pPr>
                                <w:overflowPunct/>
                                <w:spacing w:after="0"/>
                                <w:textAlignment w:val="auto"/>
                                <w:rPr>
                                  <w:rFonts w:ascii="Consolas" w:hAnsi="Consolas" w:cs="Consolas"/>
                                  <w:color w:val="000000"/>
                                  <w:sz w:val="19"/>
                                  <w:szCs w:val="19"/>
                                </w:rPr>
                              </w:pPr>
                            </w:p>
                            <w:p w14:paraId="3DABABA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14:paraId="7DE3E21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A65FC8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InitializeComponent();            </w:t>
                              </w:r>
                            </w:p>
                            <w:p w14:paraId="25949A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.DataContext = </w:t>
                              </w:r>
                              <w:r>
                                <w:rPr>
                                  <w:rFonts w:ascii="Consolas" w:hAnsi="Consolas" w:cs="Consolas"/>
                                  <w:color w:val="0000FF"/>
                                  <w:sz w:val="19"/>
                                  <w:szCs w:val="19"/>
                                </w:rPr>
                                <w:t>this</w:t>
                              </w:r>
                              <w:r>
                                <w:rPr>
                                  <w:rFonts w:ascii="Consolas" w:hAnsi="Consolas" w:cs="Consolas"/>
                                  <w:color w:val="000000"/>
                                  <w:sz w:val="19"/>
                                  <w:szCs w:val="19"/>
                                </w:rPr>
                                <w:t>;</w:t>
                              </w:r>
                            </w:p>
                            <w:p w14:paraId="0C1EC9EE" w14:textId="3856C6B5"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.oTasks.Load();            </w:t>
                              </w:r>
                            </w:p>
                            <w:p w14:paraId="143566F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FBC9BE0" w14:textId="77777777" w:rsidR="003D1543" w:rsidRDefault="003D1543" w:rsidP="003D1543">
                              <w:pPr>
                                <w:overflowPunct/>
                                <w:spacing w:after="0"/>
                                <w:textAlignment w:val="auto"/>
                                <w:rPr>
                                  <w:rFonts w:ascii="Consolas" w:hAnsi="Consolas" w:cs="Consolas"/>
                                  <w:color w:val="000000"/>
                                  <w:sz w:val="19"/>
                                  <w:szCs w:val="19"/>
                                </w:rPr>
                              </w:pPr>
                            </w:p>
                            <w:p w14:paraId="61B4C16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6E6C953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6A612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C22EA3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28019E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276E3ED5"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B6D46A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MessageBox.Show("New Task");</w:t>
                              </w:r>
                            </w:p>
                            <w:p w14:paraId="3A3C1C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.oTasks.New(</w:t>
                              </w:r>
                              <w:r>
                                <w:rPr>
                                  <w:rFonts w:ascii="Consolas" w:hAnsi="Consolas" w:cs="Consolas"/>
                                  <w:color w:val="A31515"/>
                                  <w:sz w:val="19"/>
                                  <w:szCs w:val="19"/>
                                </w:rPr>
                                <w:t>""</w:t>
                              </w:r>
                              <w:r>
                                <w:rPr>
                                  <w:rFonts w:ascii="Consolas" w:hAnsi="Consolas" w:cs="Consolas"/>
                                  <w:color w:val="000000"/>
                                  <w:sz w:val="19"/>
                                  <w:szCs w:val="19"/>
                                </w:rPr>
                                <w:t>);</w:t>
                              </w:r>
                            </w:p>
                            <w:p w14:paraId="2F2DB883"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80C575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5C7EED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C79C6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6C3174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5616CB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359390F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92D962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MessageBox.Show("Print");</w:t>
                              </w:r>
                            </w:p>
                            <w:p w14:paraId="64E6D72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oTasks.Print();</w:t>
                              </w:r>
                            </w:p>
                            <w:p w14:paraId="06D98E0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32A4A4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86F83C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6993D6E9" w14:textId="2932285A" w:rsidR="003D1543" w:rsidRDefault="003D1543"/>
                          </w:txbxContent>
                        </wps:txbx>
                        <wps:bodyPr rot="0" vert="horz" wrap="square" lIns="91440" tIns="45720" rIns="91440" bIns="45720" anchor="t" anchorCtr="0">
                          <a:spAutoFit/>
                        </wps:bodyPr>
                      </wps:wsp>
                      <wps:wsp>
                        <wps:cNvPr id="221" name="Text Box 221"/>
                        <wps:cNvSpPr txBox="1"/>
                        <wps:spPr>
                          <a:xfrm>
                            <a:off x="0" y="5924550"/>
                            <a:ext cx="6076950" cy="224790"/>
                          </a:xfrm>
                          <a:prstGeom prst="rect">
                            <a:avLst/>
                          </a:prstGeom>
                          <a:solidFill>
                            <a:prstClr val="white"/>
                          </a:solidFill>
                          <a:ln>
                            <a:noFill/>
                          </a:ln>
                        </wps:spPr>
                        <wps:txbx>
                          <w:txbxContent>
                            <w:p w14:paraId="4ED84C69" w14:textId="22649174" w:rsidR="003D1543" w:rsidRPr="00586689" w:rsidRDefault="003D1543" w:rsidP="003D1543">
                              <w:pPr>
                                <w:pStyle w:val="Caption"/>
                                <w:rPr>
                                  <w:noProof/>
                                  <w:sz w:val="24"/>
                                  <w:lang w:val="en"/>
                                </w:rPr>
                              </w:pPr>
                              <w:bookmarkStart w:id="18" w:name="_Ref54109260"/>
                              <w:r>
                                <w:t xml:space="preserve">Code Listing </w:t>
                              </w:r>
                              <w:r>
                                <w:fldChar w:fldCharType="begin"/>
                              </w:r>
                              <w:r>
                                <w:instrText xml:space="preserve"> SEQ Code_Listing \* ARABIC </w:instrText>
                              </w:r>
                              <w:r>
                                <w:fldChar w:fldCharType="separate"/>
                              </w:r>
                              <w:r w:rsidR="007C5345">
                                <w:rPr>
                                  <w:noProof/>
                                </w:rPr>
                                <w:t>1</w:t>
                              </w:r>
                              <w:r>
                                <w:fldChar w:fldCharType="end"/>
                              </w:r>
                              <w:r>
                                <w:t>: The Code Behind for our Window</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D2601" id="Group 222" o:spid="_x0000_s1073" style="position:absolute;margin-left:-7.5pt;margin-top:14.25pt;width:478.5pt;height:484.2pt;z-index:251718656" coordsize="60769,6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">
                <v:shape id="_x0000_s1074" type="#_x0000_t202" style="position:absolute;width:60769;height:58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">
                  <v:textbox style="mso-fit-shape-to-text:t">
                    <w:txbxContent>
                      <w:p w14:paraId="5AE23524" w14:textId="0442D5C6"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331D868D"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XSharp.VFP;</w:t>
                        </w:r>
                      </w:p>
                      <w:p w14:paraId="0EBF9090" w14:textId="77777777" w:rsidR="003D1543" w:rsidRDefault="003D1543" w:rsidP="003D1543">
                        <w:pPr>
                          <w:overflowPunct/>
                          <w:spacing w:after="0"/>
                          <w:textAlignment w:val="auto"/>
                          <w:rPr>
                            <w:rFonts w:ascii="Consolas" w:hAnsi="Consolas" w:cs="Consolas"/>
                            <w:color w:val="000000"/>
                            <w:sz w:val="19"/>
                            <w:szCs w:val="19"/>
                          </w:rPr>
                        </w:pPr>
                      </w:p>
                      <w:p w14:paraId="6619A6C6" w14:textId="4484DE73"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ToDoInterface</w:t>
                        </w:r>
                      </w:p>
                      <w:p w14:paraId="011FD83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3DB5969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A5FAB19"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14:paraId="4333CDE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56DE48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t>
                        </w:r>
                        <w:r>
                          <w:rPr>
                            <w:rFonts w:ascii="Consolas" w:hAnsi="Consolas" w:cs="Consolas"/>
                            <w:color w:val="2B91AF"/>
                            <w:sz w:val="19"/>
                            <w:szCs w:val="19"/>
                          </w:rPr>
                          <w:t>Window</w:t>
                        </w:r>
                      </w:p>
                      <w:p w14:paraId="53E4632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623E9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 xml:space="preserve"> oTasks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w:t>
                        </w:r>
                      </w:p>
                      <w:p w14:paraId="5AC11E13" w14:textId="77777777" w:rsidR="003D1543" w:rsidRDefault="003D1543" w:rsidP="003D1543">
                        <w:pPr>
                          <w:overflowPunct/>
                          <w:spacing w:after="0"/>
                          <w:textAlignment w:val="auto"/>
                          <w:rPr>
                            <w:rFonts w:ascii="Consolas" w:hAnsi="Consolas" w:cs="Consolas"/>
                            <w:color w:val="000000"/>
                            <w:sz w:val="19"/>
                            <w:szCs w:val="19"/>
                          </w:rPr>
                        </w:pPr>
                      </w:p>
                      <w:p w14:paraId="3DABABA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14:paraId="7DE3E21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A65FC8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InitializeComponent();            </w:t>
                        </w:r>
                      </w:p>
                      <w:p w14:paraId="25949A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.DataContext = </w:t>
                        </w:r>
                        <w:r>
                          <w:rPr>
                            <w:rFonts w:ascii="Consolas" w:hAnsi="Consolas" w:cs="Consolas"/>
                            <w:color w:val="0000FF"/>
                            <w:sz w:val="19"/>
                            <w:szCs w:val="19"/>
                          </w:rPr>
                          <w:t>this</w:t>
                        </w:r>
                        <w:r>
                          <w:rPr>
                            <w:rFonts w:ascii="Consolas" w:hAnsi="Consolas" w:cs="Consolas"/>
                            <w:color w:val="000000"/>
                            <w:sz w:val="19"/>
                            <w:szCs w:val="19"/>
                          </w:rPr>
                          <w:t>;</w:t>
                        </w:r>
                      </w:p>
                      <w:p w14:paraId="0C1EC9EE" w14:textId="3856C6B5"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.oTasks.Load();            </w:t>
                        </w:r>
                      </w:p>
                      <w:p w14:paraId="143566F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FBC9BE0" w14:textId="77777777" w:rsidR="003D1543" w:rsidRDefault="003D1543" w:rsidP="003D1543">
                        <w:pPr>
                          <w:overflowPunct/>
                          <w:spacing w:after="0"/>
                          <w:textAlignment w:val="auto"/>
                          <w:rPr>
                            <w:rFonts w:ascii="Consolas" w:hAnsi="Consolas" w:cs="Consolas"/>
                            <w:color w:val="000000"/>
                            <w:sz w:val="19"/>
                            <w:szCs w:val="19"/>
                          </w:rPr>
                        </w:pPr>
                      </w:p>
                      <w:p w14:paraId="61B4C16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6E6C953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6A612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C22EA3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28019E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276E3ED5"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B6D46A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MessageBox.Show("New Task");</w:t>
                        </w:r>
                      </w:p>
                      <w:p w14:paraId="3A3C1C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.oTasks.New(</w:t>
                        </w:r>
                        <w:r>
                          <w:rPr>
                            <w:rFonts w:ascii="Consolas" w:hAnsi="Consolas" w:cs="Consolas"/>
                            <w:color w:val="A31515"/>
                            <w:sz w:val="19"/>
                            <w:szCs w:val="19"/>
                          </w:rPr>
                          <w:t>""</w:t>
                        </w:r>
                        <w:r>
                          <w:rPr>
                            <w:rFonts w:ascii="Consolas" w:hAnsi="Consolas" w:cs="Consolas"/>
                            <w:color w:val="000000"/>
                            <w:sz w:val="19"/>
                            <w:szCs w:val="19"/>
                          </w:rPr>
                          <w:t>);</w:t>
                        </w:r>
                      </w:p>
                      <w:p w14:paraId="2F2DB883"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80C575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5C7EED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C79C6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6C3174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5616CB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359390F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92D962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MessageBox.Show("Print");</w:t>
                        </w:r>
                      </w:p>
                      <w:p w14:paraId="64E6D72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oTasks.Print();</w:t>
                        </w:r>
                      </w:p>
                      <w:p w14:paraId="06D98E0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32A4A4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86F83C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6993D6E9" w14:textId="2932285A" w:rsidR="003D1543" w:rsidRDefault="003D1543"/>
                    </w:txbxContent>
                  </v:textbox>
                </v:shape>
                <v:shape id="Text Box 221" o:spid="_x0000_s1075" type="#_x0000_t202" style="position:absolute;top:59245;width:60769;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4ED84C69" w14:textId="22649174" w:rsidR="003D1543" w:rsidRPr="00586689" w:rsidRDefault="003D1543" w:rsidP="003D1543">
                        <w:pPr>
                          <w:pStyle w:val="Caption"/>
                          <w:rPr>
                            <w:noProof/>
                            <w:sz w:val="24"/>
                            <w:lang w:val="en"/>
                          </w:rPr>
                        </w:pPr>
                        <w:bookmarkStart w:id="19" w:name="_Ref54109260"/>
                        <w:r>
                          <w:t xml:space="preserve">Code Listing </w:t>
                        </w:r>
                        <w:r>
                          <w:fldChar w:fldCharType="begin"/>
                        </w:r>
                        <w:r>
                          <w:instrText xml:space="preserve"> SEQ Code_Listing \* ARABIC </w:instrText>
                        </w:r>
                        <w:r>
                          <w:fldChar w:fldCharType="separate"/>
                        </w:r>
                        <w:r w:rsidR="007C5345">
                          <w:rPr>
                            <w:noProof/>
                          </w:rPr>
                          <w:t>1</w:t>
                        </w:r>
                        <w:r>
                          <w:fldChar w:fldCharType="end"/>
                        </w:r>
                        <w:r>
                          <w:t>: The Code Behind for our Window</w:t>
                        </w:r>
                        <w:bookmarkEnd w:id="19"/>
                      </w:p>
                    </w:txbxContent>
                  </v:textbox>
                </v:shape>
                <w10:wrap type="square"/>
              </v:group>
            </w:pict>
          </mc:Fallback>
        </mc:AlternateContent>
      </w:r>
    </w:p>
    <w:p w14:paraId="4DDBAD16" w14:textId="04875140" w:rsidR="007C5345" w:rsidRDefault="007C5345" w:rsidP="00E63831">
      <w:pPr>
        <w:pStyle w:val="Heading2"/>
        <w:rPr>
          <w:lang w:val="en"/>
        </w:rPr>
      </w:pPr>
      <w:r>
        <w:rPr>
          <w:lang w:val="en"/>
        </w:rPr>
        <w:t>Creating our Custom Control</w:t>
      </w:r>
    </w:p>
    <w:p w14:paraId="4F05BECF" w14:textId="15A59BE8" w:rsidR="007C5345" w:rsidRDefault="007C5345" w:rsidP="007C5345">
      <w:pPr>
        <w:pStyle w:val="firstparagraph"/>
        <w:rPr>
          <w:lang w:val="en" w:eastAsia="en-US"/>
        </w:rPr>
      </w:pPr>
      <w:r w:rsidRPr="007C5345">
        <w:rPr>
          <w:lang w:val="en" w:eastAsia="en-US"/>
        </w:rPr>
        <w:drawing>
          <wp:anchor distT="0" distB="0" distL="114300" distR="114300" simplePos="0" relativeHeight="251734016" behindDoc="1" locked="0" layoutInCell="1" allowOverlap="1" wp14:anchorId="5E0BA8B3" wp14:editId="00A14824">
            <wp:simplePos x="0" y="0"/>
            <wp:positionH relativeFrom="column">
              <wp:posOffset>2305050</wp:posOffset>
            </wp:positionH>
            <wp:positionV relativeFrom="paragraph">
              <wp:posOffset>592455</wp:posOffset>
            </wp:positionV>
            <wp:extent cx="3467106" cy="800100"/>
            <wp:effectExtent l="0" t="0" r="0" b="0"/>
            <wp:wrapTight wrapText="bothSides">
              <wp:wrapPolygon edited="0">
                <wp:start x="0" y="0"/>
                <wp:lineTo x="0" y="21086"/>
                <wp:lineTo x="21481" y="21086"/>
                <wp:lineTo x="21481"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67106" cy="800100"/>
                    </a:xfrm>
                    <a:prstGeom prst="rect">
                      <a:avLst/>
                    </a:prstGeom>
                  </pic:spPr>
                </pic:pic>
              </a:graphicData>
            </a:graphic>
            <wp14:sizeRelH relativeFrom="page">
              <wp14:pctWidth>0</wp14:pctWidth>
            </wp14:sizeRelH>
            <wp14:sizeRelV relativeFrom="page">
              <wp14:pctHeight>0</wp14:pctHeight>
            </wp14:sizeRelV>
          </wp:anchor>
        </w:drawing>
      </w:r>
      <w:r>
        <w:rPr>
          <w:lang w:val="en" w:eastAsia="en-US"/>
        </w:rPr>
        <w:t xml:space="preserve">In order to emulate our FoxPro form, we’ll need to create a “Custom Control” in XAML that we’ll put in our grid, much like we did in our original VCX. This sort of control is nearly impossible in straight WinForms, but isn’t too bad to create in XAML. Here’s what it looks like, and here’s the code in </w:t>
      </w:r>
      <w:r w:rsidRPr="007C5345">
        <w:rPr>
          <w:rStyle w:val="figurename"/>
        </w:rPr>
        <w:fldChar w:fldCharType="begin"/>
      </w:r>
      <w:r w:rsidRPr="007C5345">
        <w:rPr>
          <w:rStyle w:val="figurename"/>
        </w:rPr>
        <w:instrText xml:space="preserve"> REF _Ref54175398 \h </w:instrText>
      </w:r>
      <w:r w:rsidRPr="007C5345">
        <w:rPr>
          <w:rStyle w:val="figurename"/>
        </w:rPr>
      </w:r>
      <w:r>
        <w:rPr>
          <w:rStyle w:val="figurename"/>
        </w:rPr>
        <w:instrText xml:space="preserve"> \* MERGEFORMAT </w:instrText>
      </w:r>
      <w:r w:rsidRPr="007C5345">
        <w:rPr>
          <w:rStyle w:val="figurename"/>
        </w:rPr>
        <w:fldChar w:fldCharType="separate"/>
      </w:r>
      <w:r w:rsidRPr="007C5345">
        <w:rPr>
          <w:rStyle w:val="figurename"/>
        </w:rPr>
        <w:t>Code Listing 2: Our Custom Control in XAML</w:t>
      </w:r>
      <w:r w:rsidRPr="007C5345">
        <w:rPr>
          <w:rStyle w:val="figurename"/>
        </w:rPr>
        <w:fldChar w:fldCharType="end"/>
      </w:r>
      <w:r>
        <w:rPr>
          <w:lang w:val="en" w:eastAsia="en-US"/>
        </w:rPr>
        <w:t>:</w:t>
      </w:r>
    </w:p>
    <w:p w14:paraId="4B05BD25" w14:textId="4EC7A087" w:rsidR="007C5345" w:rsidRPr="007C5345" w:rsidRDefault="007C5345" w:rsidP="007C5345">
      <w:pPr>
        <w:pStyle w:val="bodytext"/>
        <w:rPr>
          <w:lang w:val="en" w:eastAsia="en-US"/>
        </w:rPr>
      </w:pPr>
    </w:p>
    <w:p w14:paraId="2D63C13E" w14:textId="37D39560" w:rsidR="007C5345" w:rsidRPr="007C5345" w:rsidRDefault="007C5345" w:rsidP="007C5345">
      <w:pPr>
        <w:pStyle w:val="bodytext"/>
        <w:rPr>
          <w:lang w:val="en" w:eastAsia="en-US"/>
        </w:rPr>
      </w:pPr>
    </w:p>
    <w:p w14:paraId="3C7998EC" w14:textId="77777777" w:rsidR="007C5345" w:rsidRDefault="007C5345" w:rsidP="007C5345">
      <w:pPr>
        <w:pStyle w:val="bodytext"/>
        <w:rPr>
          <w:lang w:val="en"/>
        </w:rPr>
      </w:pPr>
    </w:p>
    <w:p w14:paraId="4C8A47E8" w14:textId="75B85AA0" w:rsidR="00F90BE4" w:rsidRDefault="007C5345" w:rsidP="007C5345">
      <w:pPr>
        <w:pStyle w:val="Heading2"/>
        <w:rPr>
          <w:lang w:val="en"/>
        </w:rPr>
      </w:pPr>
      <w:r>
        <w:rPr>
          <w:noProof/>
          <w:lang w:val="en"/>
        </w:rPr>
        <mc:AlternateContent>
          <mc:Choice Requires="wpg">
            <w:drawing>
              <wp:anchor distT="0" distB="0" distL="114300" distR="114300" simplePos="0" relativeHeight="251732992" behindDoc="0" locked="0" layoutInCell="1" allowOverlap="1" wp14:anchorId="793742CA" wp14:editId="021994BC">
                <wp:simplePos x="0" y="0"/>
                <wp:positionH relativeFrom="column">
                  <wp:posOffset>-66675</wp:posOffset>
                </wp:positionH>
                <wp:positionV relativeFrom="paragraph">
                  <wp:posOffset>0</wp:posOffset>
                </wp:positionV>
                <wp:extent cx="6238875" cy="4025265"/>
                <wp:effectExtent l="0" t="0" r="28575" b="0"/>
                <wp:wrapTopAndBottom/>
                <wp:docPr id="230" name="Group 230"/>
                <wp:cNvGraphicFramePr/>
                <a:graphic xmlns:a="http://schemas.openxmlformats.org/drawingml/2006/main">
                  <a:graphicData uri="http://schemas.microsoft.com/office/word/2010/wordprocessingGroup">
                    <wpg:wgp>
                      <wpg:cNvGrpSpPr/>
                      <wpg:grpSpPr>
                        <a:xfrm>
                          <a:off x="0" y="0"/>
                          <a:ext cx="6238875" cy="4025265"/>
                          <a:chOff x="0" y="0"/>
                          <a:chExt cx="6238875" cy="4025265"/>
                        </a:xfrm>
                      </wpg:grpSpPr>
                      <wps:wsp>
                        <wps:cNvPr id="228" name="Text Box 2"/>
                        <wps:cNvSpPr txBox="1">
                          <a:spLocks noChangeArrowheads="1"/>
                        </wps:cNvSpPr>
                        <wps:spPr bwMode="auto">
                          <a:xfrm>
                            <a:off x="0" y="0"/>
                            <a:ext cx="6238875" cy="3745865"/>
                          </a:xfrm>
                          <a:prstGeom prst="rect">
                            <a:avLst/>
                          </a:prstGeom>
                          <a:solidFill>
                            <a:srgbClr val="FFFFFF"/>
                          </a:solidFill>
                          <a:ln w="9525">
                            <a:solidFill>
                              <a:srgbClr val="000000"/>
                            </a:solidFill>
                            <a:miter lim="800000"/>
                            <a:headEnd/>
                            <a:tailEnd/>
                          </a:ln>
                        </wps:spPr>
                        <wps:txbx>
                          <w:txbxContent>
                            <w:p w14:paraId="05D678E9" w14:textId="0069137D"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="ToDoInterface2.cntToDo"</w:t>
                              </w:r>
                            </w:p>
                            <w:p w14:paraId="0FE9464F"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14:paraId="033AF901"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14:paraId="086F469A"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14:paraId="2FF42E02"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14:paraId="4595C5B4"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="clr-namespace:ToDoInterface2"</w:t>
                              </w:r>
                            </w:p>
                            <w:p w14:paraId="1DCE63D2"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14:paraId="11D82DC8"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="114"</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="544"&gt;</w:t>
                              </w:r>
                            </w:p>
                            <w:p w14:paraId="2D6117DE"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14:paraId="00DD5AB2"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="Images\Ribbon.png"</w:t>
                              </w:r>
                              <w:r>
                                <w:rPr>
                                  <w:rFonts w:ascii="Consolas" w:hAnsi="Consolas" w:cs="Consolas"/>
                                  <w:color w:val="FF0000"/>
                                  <w:sz w:val="19"/>
                                  <w:szCs w:val="19"/>
                                </w:rPr>
                                <w:t xml:space="preserve"> Height</w:t>
                              </w:r>
                              <w:r>
                                <w:rPr>
                                  <w:rFonts w:ascii="Consolas" w:hAnsi="Consolas" w:cs="Consolas"/>
                                  <w:color w:val="0000FF"/>
                                  <w:sz w:val="19"/>
                                  <w:szCs w:val="19"/>
                                </w:rPr>
                                <w:t>="43px"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Name</w:t>
                              </w:r>
                              <w:r>
                                <w:rPr>
                                  <w:rFonts w:ascii="Consolas" w:hAnsi="Consolas" w:cs="Consolas"/>
                                  <w:color w:val="0000FF"/>
                                  <w:sz w:val="19"/>
                                  <w:szCs w:val="19"/>
                                </w:rPr>
                                <w:t>="imgRibbon"</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="5 5 0 0" &gt;&lt;/</w:t>
                              </w:r>
                              <w:r>
                                <w:rPr>
                                  <w:rFonts w:ascii="Consolas" w:hAnsi="Consolas" w:cs="Consolas"/>
                                  <w:color w:val="A31515"/>
                                  <w:sz w:val="19"/>
                                  <w:szCs w:val="19"/>
                                </w:rPr>
                                <w:t>Image</w:t>
                              </w:r>
                              <w:r>
                                <w:rPr>
                                  <w:rFonts w:ascii="Consolas" w:hAnsi="Consolas" w:cs="Consolas"/>
                                  <w:color w:val="0000FF"/>
                                  <w:sz w:val="19"/>
                                  <w:szCs w:val="19"/>
                                </w:rPr>
                                <w:t>&gt;</w:t>
                              </w:r>
                            </w:p>
                            <w:p w14:paraId="46ED173C"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FF0000"/>
                                  <w:sz w:val="19"/>
                                  <w:szCs w:val="19"/>
                                </w:rPr>
                                <w:t xml:space="preserve"> Orientation</w:t>
                              </w:r>
                              <w:r>
                                <w:rPr>
                                  <w:rFonts w:ascii="Consolas" w:hAnsi="Consolas" w:cs="Consolas"/>
                                  <w:color w:val="0000FF"/>
                                  <w:sz w:val="19"/>
                                  <w:szCs w:val="19"/>
                                </w:rPr>
                                <w:t>="Horizontal"</w:t>
                              </w:r>
                              <w:r>
                                <w:rPr>
                                  <w:rFonts w:ascii="Consolas" w:hAnsi="Consolas" w:cs="Consolas"/>
                                  <w:color w:val="FF0000"/>
                                  <w:sz w:val="19"/>
                                  <w:szCs w:val="19"/>
                                </w:rPr>
                                <w:t xml:space="preserve"> DockPanel.Dock</w:t>
                              </w:r>
                              <w:r>
                                <w:rPr>
                                  <w:rFonts w:ascii="Consolas" w:hAnsi="Consolas" w:cs="Consolas"/>
                                  <w:color w:val="0000FF"/>
                                  <w:sz w:val="19"/>
                                  <w:szCs w:val="19"/>
                                </w:rPr>
                                <w:t>="Top"&gt;</w:t>
                              </w:r>
                            </w:p>
                            <w:p w14:paraId="10A137F6"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Width</w:t>
                              </w:r>
                              <w:r>
                                <w:rPr>
                                  <w:rFonts w:ascii="Consolas" w:hAnsi="Consolas" w:cs="Consolas"/>
                                  <w:color w:val="0000FF"/>
                                  <w:sz w:val="19"/>
                                  <w:szCs w:val="19"/>
                                </w:rPr>
                                <w:t>="360px"</w:t>
                              </w:r>
                              <w:r>
                                <w:rPr>
                                  <w:rFonts w:ascii="Consolas" w:hAnsi="Consolas" w:cs="Consolas"/>
                                  <w:color w:val="FF0000"/>
                                  <w:sz w:val="19"/>
                                  <w:szCs w:val="19"/>
                                </w:rPr>
                                <w:t xml:space="preserve"> Margin</w:t>
                              </w:r>
                              <w:r>
                                <w:rPr>
                                  <w:rFonts w:ascii="Consolas" w:hAnsi="Consolas" w:cs="Consolas"/>
                                  <w:color w:val="0000FF"/>
                                  <w:sz w:val="19"/>
                                  <w:szCs w:val="19"/>
                                </w:rPr>
                                <w:t>="5 5 25 5"</w:t>
                              </w:r>
                              <w:r>
                                <w:rPr>
                                  <w:rFonts w:ascii="Consolas" w:hAnsi="Consolas" w:cs="Consolas"/>
                                  <w:color w:val="FF0000"/>
                                  <w:sz w:val="19"/>
                                  <w:szCs w:val="19"/>
                                </w:rPr>
                                <w:t xml:space="preserve"> Name</w:t>
                              </w:r>
                              <w:r>
                                <w:rPr>
                                  <w:rFonts w:ascii="Consolas" w:hAnsi="Consolas" w:cs="Consolas"/>
                                  <w:color w:val="0000FF"/>
                                  <w:sz w:val="19"/>
                                  <w:szCs w:val="19"/>
                                </w:rPr>
                                <w:t>="txtTitle"&gt;&lt;/</w:t>
                              </w:r>
                              <w:r>
                                <w:rPr>
                                  <w:rFonts w:ascii="Consolas" w:hAnsi="Consolas" w:cs="Consolas"/>
                                  <w:color w:val="A31515"/>
                                  <w:sz w:val="19"/>
                                  <w:szCs w:val="19"/>
                                </w:rPr>
                                <w:t>TextBox</w:t>
                              </w:r>
                              <w:r>
                                <w:rPr>
                                  <w:rFonts w:ascii="Consolas" w:hAnsi="Consolas" w:cs="Consolas"/>
                                  <w:color w:val="0000FF"/>
                                  <w:sz w:val="19"/>
                                  <w:szCs w:val="19"/>
                                </w:rPr>
                                <w:t>&gt;</w:t>
                              </w:r>
                            </w:p>
                            <w:p w14:paraId="13EC8B2C"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="Images\CheckMark.png"</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Name</w:t>
                              </w:r>
                              <w:r>
                                <w:rPr>
                                  <w:rFonts w:ascii="Consolas" w:hAnsi="Consolas" w:cs="Consolas"/>
                                  <w:color w:val="0000FF"/>
                                  <w:sz w:val="19"/>
                                  <w:szCs w:val="19"/>
                                </w:rPr>
                                <w:t>="imgComplete" &gt;&lt;/</w:t>
                              </w:r>
                              <w:r>
                                <w:rPr>
                                  <w:rFonts w:ascii="Consolas" w:hAnsi="Consolas" w:cs="Consolas"/>
                                  <w:color w:val="A31515"/>
                                  <w:sz w:val="19"/>
                                  <w:szCs w:val="19"/>
                                </w:rPr>
                                <w:t>Image</w:t>
                              </w:r>
                              <w:r>
                                <w:rPr>
                                  <w:rFonts w:ascii="Consolas" w:hAnsi="Consolas" w:cs="Consolas"/>
                                  <w:color w:val="0000FF"/>
                                  <w:sz w:val="19"/>
                                  <w:szCs w:val="19"/>
                                </w:rPr>
                                <w:t>&gt;</w:t>
                              </w:r>
                            </w:p>
                            <w:p w14:paraId="74A3D04D"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="Images\Edit.png"</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Name</w:t>
                              </w:r>
                              <w:r>
                                <w:rPr>
                                  <w:rFonts w:ascii="Consolas" w:hAnsi="Consolas" w:cs="Consolas"/>
                                  <w:color w:val="0000FF"/>
                                  <w:sz w:val="19"/>
                                  <w:szCs w:val="19"/>
                                </w:rPr>
                                <w:t>="imgEdit"&gt;&lt;/</w:t>
                              </w:r>
                              <w:r>
                                <w:rPr>
                                  <w:rFonts w:ascii="Consolas" w:hAnsi="Consolas" w:cs="Consolas"/>
                                  <w:color w:val="A31515"/>
                                  <w:sz w:val="19"/>
                                  <w:szCs w:val="19"/>
                                </w:rPr>
                                <w:t>Image</w:t>
                              </w:r>
                              <w:r>
                                <w:rPr>
                                  <w:rFonts w:ascii="Consolas" w:hAnsi="Consolas" w:cs="Consolas"/>
                                  <w:color w:val="0000FF"/>
                                  <w:sz w:val="19"/>
                                  <w:szCs w:val="19"/>
                                </w:rPr>
                                <w:t>&gt;</w:t>
                              </w:r>
                            </w:p>
                            <w:p w14:paraId="4B7B1874"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="Images\Delete.png"</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Name</w:t>
                              </w:r>
                              <w:r>
                                <w:rPr>
                                  <w:rFonts w:ascii="Consolas" w:hAnsi="Consolas" w:cs="Consolas"/>
                                  <w:color w:val="0000FF"/>
                                  <w:sz w:val="19"/>
                                  <w:szCs w:val="19"/>
                                </w:rPr>
                                <w:t>="imgDelete" &gt;&lt;/</w:t>
                              </w:r>
                              <w:r>
                                <w:rPr>
                                  <w:rFonts w:ascii="Consolas" w:hAnsi="Consolas" w:cs="Consolas"/>
                                  <w:color w:val="A31515"/>
                                  <w:sz w:val="19"/>
                                  <w:szCs w:val="19"/>
                                </w:rPr>
                                <w:t>Image</w:t>
                              </w:r>
                              <w:r>
                                <w:rPr>
                                  <w:rFonts w:ascii="Consolas" w:hAnsi="Consolas" w:cs="Consolas"/>
                                  <w:color w:val="0000FF"/>
                                  <w:sz w:val="19"/>
                                  <w:szCs w:val="19"/>
                                </w:rPr>
                                <w:t>&gt;</w:t>
                              </w:r>
                            </w:p>
                            <w:p w14:paraId="4C65E4FE"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0000FF"/>
                                  <w:sz w:val="19"/>
                                  <w:szCs w:val="19"/>
                                </w:rPr>
                                <w:t>&gt;</w:t>
                              </w:r>
                            </w:p>
                            <w:p w14:paraId="7C0ECFB8"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Margin</w:t>
                              </w:r>
                              <w:r>
                                <w:rPr>
                                  <w:rFonts w:ascii="Consolas" w:hAnsi="Consolas" w:cs="Consolas"/>
                                  <w:color w:val="0000FF"/>
                                  <w:sz w:val="19"/>
                                  <w:szCs w:val="19"/>
                                </w:rPr>
                                <w:t>="5,0,5,15"</w:t>
                              </w:r>
                              <w:r>
                                <w:rPr>
                                  <w:rFonts w:ascii="Consolas" w:hAnsi="Consolas" w:cs="Consolas"/>
                                  <w:color w:val="FF0000"/>
                                  <w:sz w:val="19"/>
                                  <w:szCs w:val="19"/>
                                </w:rPr>
                                <w:t xml:space="preserve"> FontSize</w:t>
                              </w:r>
                              <w:r>
                                <w:rPr>
                                  <w:rFonts w:ascii="Consolas" w:hAnsi="Consolas" w:cs="Consolas"/>
                                  <w:color w:val="0000FF"/>
                                  <w:sz w:val="19"/>
                                  <w:szCs w:val="19"/>
                                </w:rPr>
                                <w:t>="14"</w:t>
                              </w:r>
                              <w:r>
                                <w:rPr>
                                  <w:rFonts w:ascii="Consolas" w:hAnsi="Consolas" w:cs="Consolas"/>
                                  <w:color w:val="FF0000"/>
                                  <w:sz w:val="19"/>
                                  <w:szCs w:val="19"/>
                                </w:rPr>
                                <w:t xml:space="preserve"> Name</w:t>
                              </w:r>
                              <w:r>
                                <w:rPr>
                                  <w:rFonts w:ascii="Consolas" w:hAnsi="Consolas" w:cs="Consolas"/>
                                  <w:color w:val="0000FF"/>
                                  <w:sz w:val="19"/>
                                  <w:szCs w:val="19"/>
                                </w:rPr>
                                <w:t>="edtDescription"/&gt;</w:t>
                              </w:r>
                            </w:p>
                            <w:p w14:paraId="5F43B1D0"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14:paraId="43096F06"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14:paraId="0893D445" w14:textId="4822F6F6" w:rsidR="007C5345" w:rsidRDefault="007C5345"/>
                          </w:txbxContent>
                        </wps:txbx>
                        <wps:bodyPr rot="0" vert="horz" wrap="square" lIns="91440" tIns="45720" rIns="91440" bIns="45720" anchor="t" anchorCtr="0">
                          <a:spAutoFit/>
                        </wps:bodyPr>
                      </wps:wsp>
                      <wps:wsp>
                        <wps:cNvPr id="229" name="Text Box 229"/>
                        <wps:cNvSpPr txBox="1"/>
                        <wps:spPr>
                          <a:xfrm>
                            <a:off x="0" y="3800475"/>
                            <a:ext cx="6238875" cy="224790"/>
                          </a:xfrm>
                          <a:prstGeom prst="rect">
                            <a:avLst/>
                          </a:prstGeom>
                          <a:solidFill>
                            <a:prstClr val="white"/>
                          </a:solidFill>
                          <a:ln>
                            <a:noFill/>
                          </a:ln>
                        </wps:spPr>
                        <wps:txbx>
                          <w:txbxContent>
                            <w:p w14:paraId="0F1AE61F" w14:textId="6FB36AF3" w:rsidR="007C5345" w:rsidRPr="00FD45B0" w:rsidRDefault="007C5345" w:rsidP="007C5345">
                              <w:pPr>
                                <w:pStyle w:val="Caption"/>
                                <w:rPr>
                                  <w:rFonts w:ascii="Calibri" w:hAnsi="Calibri" w:cs="Arial"/>
                                  <w:iCs/>
                                  <w:noProof/>
                                  <w:color w:val="1F497D" w:themeColor="text2"/>
                                  <w:sz w:val="28"/>
                                  <w:szCs w:val="28"/>
                                  <w:lang w:val="en"/>
                                </w:rPr>
                              </w:pPr>
                              <w:bookmarkStart w:id="20" w:name="_Ref54175398"/>
                              <w:r>
                                <w:t xml:space="preserve">Code Listing </w:t>
                              </w:r>
                              <w:r>
                                <w:fldChar w:fldCharType="begin"/>
                              </w:r>
                              <w:r>
                                <w:instrText xml:space="preserve"> SEQ Code_Listing \* ARABIC </w:instrText>
                              </w:r>
                              <w:r>
                                <w:fldChar w:fldCharType="separate"/>
                              </w:r>
                              <w:r>
                                <w:rPr>
                                  <w:noProof/>
                                </w:rPr>
                                <w:t>2</w:t>
                              </w:r>
                              <w:r>
                                <w:fldChar w:fldCharType="end"/>
                              </w:r>
                              <w:r>
                                <w:t>: Our Custom Control in XAML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742CA" id="Group 230" o:spid="_x0000_s1076" style="position:absolute;margin-left:-5.25pt;margin-top:0;width:491.25pt;height:316.95pt;z-index:251732992" coordsize="62388,40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">
                <v:shape id="_x0000_s1077" type="#_x0000_t202" style="position:absolute;width:62388;height:37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">
                  <v:textbox style="mso-fit-shape-to-text:t">
                    <w:txbxContent>
                      <w:p w14:paraId="05D678E9" w14:textId="0069137D"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="ToDoInterface2.cntToDo"</w:t>
                        </w:r>
                      </w:p>
                      <w:p w14:paraId="0FE9464F"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14:paraId="033AF901"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14:paraId="086F469A"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14:paraId="2FF42E02"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14:paraId="4595C5B4"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="clr-namespace:ToDoInterface2"</w:t>
                        </w:r>
                      </w:p>
                      <w:p w14:paraId="1DCE63D2"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color w:val="000000"/>
                            <w:sz w:val="19"/>
                            <w:szCs w:val="19"/>
                          </w:rPr>
                          <w:t xml:space="preserve"> </w:t>
                        </w:r>
                      </w:p>
                      <w:p w14:paraId="11D82DC8"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="114"</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="544"&gt;</w:t>
                        </w:r>
                      </w:p>
                      <w:p w14:paraId="2D6117DE"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14:paraId="00DD5AB2"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="Images\Ribbon.png"</w:t>
                        </w:r>
                        <w:r>
                          <w:rPr>
                            <w:rFonts w:ascii="Consolas" w:hAnsi="Consolas" w:cs="Consolas"/>
                            <w:color w:val="FF0000"/>
                            <w:sz w:val="19"/>
                            <w:szCs w:val="19"/>
                          </w:rPr>
                          <w:t xml:space="preserve"> Height</w:t>
                        </w:r>
                        <w:r>
                          <w:rPr>
                            <w:rFonts w:ascii="Consolas" w:hAnsi="Consolas" w:cs="Consolas"/>
                            <w:color w:val="0000FF"/>
                            <w:sz w:val="19"/>
                            <w:szCs w:val="19"/>
                          </w:rPr>
                          <w:t>="43px"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Name</w:t>
                        </w:r>
                        <w:r>
                          <w:rPr>
                            <w:rFonts w:ascii="Consolas" w:hAnsi="Consolas" w:cs="Consolas"/>
                            <w:color w:val="0000FF"/>
                            <w:sz w:val="19"/>
                            <w:szCs w:val="19"/>
                          </w:rPr>
                          <w:t>="imgRibbon"</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="5 5 0 0" &gt;&lt;/</w:t>
                        </w:r>
                        <w:r>
                          <w:rPr>
                            <w:rFonts w:ascii="Consolas" w:hAnsi="Consolas" w:cs="Consolas"/>
                            <w:color w:val="A31515"/>
                            <w:sz w:val="19"/>
                            <w:szCs w:val="19"/>
                          </w:rPr>
                          <w:t>Image</w:t>
                        </w:r>
                        <w:r>
                          <w:rPr>
                            <w:rFonts w:ascii="Consolas" w:hAnsi="Consolas" w:cs="Consolas"/>
                            <w:color w:val="0000FF"/>
                            <w:sz w:val="19"/>
                            <w:szCs w:val="19"/>
                          </w:rPr>
                          <w:t>&gt;</w:t>
                        </w:r>
                      </w:p>
                      <w:p w14:paraId="46ED173C"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FF0000"/>
                            <w:sz w:val="19"/>
                            <w:szCs w:val="19"/>
                          </w:rPr>
                          <w:t xml:space="preserve"> Orientation</w:t>
                        </w:r>
                        <w:r>
                          <w:rPr>
                            <w:rFonts w:ascii="Consolas" w:hAnsi="Consolas" w:cs="Consolas"/>
                            <w:color w:val="0000FF"/>
                            <w:sz w:val="19"/>
                            <w:szCs w:val="19"/>
                          </w:rPr>
                          <w:t>="Horizontal"</w:t>
                        </w:r>
                        <w:r>
                          <w:rPr>
                            <w:rFonts w:ascii="Consolas" w:hAnsi="Consolas" w:cs="Consolas"/>
                            <w:color w:val="FF0000"/>
                            <w:sz w:val="19"/>
                            <w:szCs w:val="19"/>
                          </w:rPr>
                          <w:t xml:space="preserve"> DockPanel.Dock</w:t>
                        </w:r>
                        <w:r>
                          <w:rPr>
                            <w:rFonts w:ascii="Consolas" w:hAnsi="Consolas" w:cs="Consolas"/>
                            <w:color w:val="0000FF"/>
                            <w:sz w:val="19"/>
                            <w:szCs w:val="19"/>
                          </w:rPr>
                          <w:t>="Top"&gt;</w:t>
                        </w:r>
                      </w:p>
                      <w:p w14:paraId="10A137F6"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Width</w:t>
                        </w:r>
                        <w:r>
                          <w:rPr>
                            <w:rFonts w:ascii="Consolas" w:hAnsi="Consolas" w:cs="Consolas"/>
                            <w:color w:val="0000FF"/>
                            <w:sz w:val="19"/>
                            <w:szCs w:val="19"/>
                          </w:rPr>
                          <w:t>="360px"</w:t>
                        </w:r>
                        <w:r>
                          <w:rPr>
                            <w:rFonts w:ascii="Consolas" w:hAnsi="Consolas" w:cs="Consolas"/>
                            <w:color w:val="FF0000"/>
                            <w:sz w:val="19"/>
                            <w:szCs w:val="19"/>
                          </w:rPr>
                          <w:t xml:space="preserve"> Margin</w:t>
                        </w:r>
                        <w:r>
                          <w:rPr>
                            <w:rFonts w:ascii="Consolas" w:hAnsi="Consolas" w:cs="Consolas"/>
                            <w:color w:val="0000FF"/>
                            <w:sz w:val="19"/>
                            <w:szCs w:val="19"/>
                          </w:rPr>
                          <w:t>="5 5 25 5"</w:t>
                        </w:r>
                        <w:r>
                          <w:rPr>
                            <w:rFonts w:ascii="Consolas" w:hAnsi="Consolas" w:cs="Consolas"/>
                            <w:color w:val="FF0000"/>
                            <w:sz w:val="19"/>
                            <w:szCs w:val="19"/>
                          </w:rPr>
                          <w:t xml:space="preserve"> Name</w:t>
                        </w:r>
                        <w:r>
                          <w:rPr>
                            <w:rFonts w:ascii="Consolas" w:hAnsi="Consolas" w:cs="Consolas"/>
                            <w:color w:val="0000FF"/>
                            <w:sz w:val="19"/>
                            <w:szCs w:val="19"/>
                          </w:rPr>
                          <w:t>="txtTitle"&gt;&lt;/</w:t>
                        </w:r>
                        <w:r>
                          <w:rPr>
                            <w:rFonts w:ascii="Consolas" w:hAnsi="Consolas" w:cs="Consolas"/>
                            <w:color w:val="A31515"/>
                            <w:sz w:val="19"/>
                            <w:szCs w:val="19"/>
                          </w:rPr>
                          <w:t>TextBox</w:t>
                        </w:r>
                        <w:r>
                          <w:rPr>
                            <w:rFonts w:ascii="Consolas" w:hAnsi="Consolas" w:cs="Consolas"/>
                            <w:color w:val="0000FF"/>
                            <w:sz w:val="19"/>
                            <w:szCs w:val="19"/>
                          </w:rPr>
                          <w:t>&gt;</w:t>
                        </w:r>
                      </w:p>
                      <w:p w14:paraId="13EC8B2C"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="Images\CheckMark.png"</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Name</w:t>
                        </w:r>
                        <w:r>
                          <w:rPr>
                            <w:rFonts w:ascii="Consolas" w:hAnsi="Consolas" w:cs="Consolas"/>
                            <w:color w:val="0000FF"/>
                            <w:sz w:val="19"/>
                            <w:szCs w:val="19"/>
                          </w:rPr>
                          <w:t>="imgComplete" &gt;&lt;/</w:t>
                        </w:r>
                        <w:r>
                          <w:rPr>
                            <w:rFonts w:ascii="Consolas" w:hAnsi="Consolas" w:cs="Consolas"/>
                            <w:color w:val="A31515"/>
                            <w:sz w:val="19"/>
                            <w:szCs w:val="19"/>
                          </w:rPr>
                          <w:t>Image</w:t>
                        </w:r>
                        <w:r>
                          <w:rPr>
                            <w:rFonts w:ascii="Consolas" w:hAnsi="Consolas" w:cs="Consolas"/>
                            <w:color w:val="0000FF"/>
                            <w:sz w:val="19"/>
                            <w:szCs w:val="19"/>
                          </w:rPr>
                          <w:t>&gt;</w:t>
                        </w:r>
                      </w:p>
                      <w:p w14:paraId="74A3D04D"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="Images\Edit.png"</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Name</w:t>
                        </w:r>
                        <w:r>
                          <w:rPr>
                            <w:rFonts w:ascii="Consolas" w:hAnsi="Consolas" w:cs="Consolas"/>
                            <w:color w:val="0000FF"/>
                            <w:sz w:val="19"/>
                            <w:szCs w:val="19"/>
                          </w:rPr>
                          <w:t>="imgEdit"&gt;&lt;/</w:t>
                        </w:r>
                        <w:r>
                          <w:rPr>
                            <w:rFonts w:ascii="Consolas" w:hAnsi="Consolas" w:cs="Consolas"/>
                            <w:color w:val="A31515"/>
                            <w:sz w:val="19"/>
                            <w:szCs w:val="19"/>
                          </w:rPr>
                          <w:t>Image</w:t>
                        </w:r>
                        <w:r>
                          <w:rPr>
                            <w:rFonts w:ascii="Consolas" w:hAnsi="Consolas" w:cs="Consolas"/>
                            <w:color w:val="0000FF"/>
                            <w:sz w:val="19"/>
                            <w:szCs w:val="19"/>
                          </w:rPr>
                          <w:t>&gt;</w:t>
                        </w:r>
                      </w:p>
                      <w:p w14:paraId="4B7B1874"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="Images\Delete.png"</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Height</w:t>
                        </w:r>
                        <w:r>
                          <w:rPr>
                            <w:rFonts w:ascii="Consolas" w:hAnsi="Consolas" w:cs="Consolas"/>
                            <w:color w:val="0000FF"/>
                            <w:sz w:val="19"/>
                            <w:szCs w:val="19"/>
                          </w:rPr>
                          <w:t>="20px"</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Name</w:t>
                        </w:r>
                        <w:r>
                          <w:rPr>
                            <w:rFonts w:ascii="Consolas" w:hAnsi="Consolas" w:cs="Consolas"/>
                            <w:color w:val="0000FF"/>
                            <w:sz w:val="19"/>
                            <w:szCs w:val="19"/>
                          </w:rPr>
                          <w:t>="imgDelete" &gt;&lt;/</w:t>
                        </w:r>
                        <w:r>
                          <w:rPr>
                            <w:rFonts w:ascii="Consolas" w:hAnsi="Consolas" w:cs="Consolas"/>
                            <w:color w:val="A31515"/>
                            <w:sz w:val="19"/>
                            <w:szCs w:val="19"/>
                          </w:rPr>
                          <w:t>Image</w:t>
                        </w:r>
                        <w:r>
                          <w:rPr>
                            <w:rFonts w:ascii="Consolas" w:hAnsi="Consolas" w:cs="Consolas"/>
                            <w:color w:val="0000FF"/>
                            <w:sz w:val="19"/>
                            <w:szCs w:val="19"/>
                          </w:rPr>
                          <w:t>&gt;</w:t>
                        </w:r>
                      </w:p>
                      <w:p w14:paraId="4C65E4FE"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0000FF"/>
                            <w:sz w:val="19"/>
                            <w:szCs w:val="19"/>
                          </w:rPr>
                          <w:t>&gt;</w:t>
                        </w:r>
                      </w:p>
                      <w:p w14:paraId="7C0ECFB8"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Margin</w:t>
                        </w:r>
                        <w:r>
                          <w:rPr>
                            <w:rFonts w:ascii="Consolas" w:hAnsi="Consolas" w:cs="Consolas"/>
                            <w:color w:val="0000FF"/>
                            <w:sz w:val="19"/>
                            <w:szCs w:val="19"/>
                          </w:rPr>
                          <w:t>="5,0,5,15"</w:t>
                        </w:r>
                        <w:r>
                          <w:rPr>
                            <w:rFonts w:ascii="Consolas" w:hAnsi="Consolas" w:cs="Consolas"/>
                            <w:color w:val="FF0000"/>
                            <w:sz w:val="19"/>
                            <w:szCs w:val="19"/>
                          </w:rPr>
                          <w:t xml:space="preserve"> FontSize</w:t>
                        </w:r>
                        <w:r>
                          <w:rPr>
                            <w:rFonts w:ascii="Consolas" w:hAnsi="Consolas" w:cs="Consolas"/>
                            <w:color w:val="0000FF"/>
                            <w:sz w:val="19"/>
                            <w:szCs w:val="19"/>
                          </w:rPr>
                          <w:t>="14"</w:t>
                        </w:r>
                        <w:r>
                          <w:rPr>
                            <w:rFonts w:ascii="Consolas" w:hAnsi="Consolas" w:cs="Consolas"/>
                            <w:color w:val="FF0000"/>
                            <w:sz w:val="19"/>
                            <w:szCs w:val="19"/>
                          </w:rPr>
                          <w:t xml:space="preserve"> Name</w:t>
                        </w:r>
                        <w:r>
                          <w:rPr>
                            <w:rFonts w:ascii="Consolas" w:hAnsi="Consolas" w:cs="Consolas"/>
                            <w:color w:val="0000FF"/>
                            <w:sz w:val="19"/>
                            <w:szCs w:val="19"/>
                          </w:rPr>
                          <w:t>="edtDescription"/&gt;</w:t>
                        </w:r>
                      </w:p>
                      <w:p w14:paraId="5F43B1D0"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14:paraId="43096F06" w14:textId="77777777" w:rsidR="007C5345" w:rsidRDefault="007C5345" w:rsidP="007C5345">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14:paraId="0893D445" w14:textId="4822F6F6" w:rsidR="007C5345" w:rsidRDefault="007C5345"/>
                    </w:txbxContent>
                  </v:textbox>
                </v:shape>
                <v:shape id="Text Box 229" o:spid="_x0000_s1078" type="#_x0000_t202" style="position:absolute;top:38004;width:6238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33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81e4nklHQC4uAAAA//8DAFBLAQItABQABgAIAAAAIQDb4fbL7gAAAIUBAAATAAAAAAAA&#10;AAAAAAAAAAAAAABbQ29udGVudF9UeXBlc10ueG1sUEsBAi0AFAAGAAgAAAAhAFr0LFu/AAAAFQEA&#10;AAsAAAAAAAAAAAAAAAAAHwEAAF9yZWxzLy5yZWxzUEsBAi0AFAAGAAgAAAAhAJIcvffHAAAA3AAA&#10;AA8AAAAAAAAAAAAAAAAABwIAAGRycy9kb3ducmV2LnhtbFBLBQYAAAAAAwADALcAAAD7AgAAAAA=&#10;" stroked="f">
                  <v:textbox style="mso-fit-shape-to-text:t" inset="0,0,0,0">
                    <w:txbxContent>
                      <w:p w14:paraId="0F1AE61F" w14:textId="6FB36AF3" w:rsidR="007C5345" w:rsidRPr="00FD45B0" w:rsidRDefault="007C5345" w:rsidP="007C5345">
                        <w:pPr>
                          <w:pStyle w:val="Caption"/>
                          <w:rPr>
                            <w:rFonts w:ascii="Calibri" w:hAnsi="Calibri" w:cs="Arial"/>
                            <w:iCs/>
                            <w:noProof/>
                            <w:color w:val="1F497D" w:themeColor="text2"/>
                            <w:sz w:val="28"/>
                            <w:szCs w:val="28"/>
                            <w:lang w:val="en"/>
                          </w:rPr>
                        </w:pPr>
                        <w:bookmarkStart w:id="21" w:name="_Ref54175398"/>
                        <w:r>
                          <w:t xml:space="preserve">Code Listing </w:t>
                        </w:r>
                        <w:r>
                          <w:fldChar w:fldCharType="begin"/>
                        </w:r>
                        <w:r>
                          <w:instrText xml:space="preserve"> SEQ Code_Listing \* ARABIC </w:instrText>
                        </w:r>
                        <w:r>
                          <w:fldChar w:fldCharType="separate"/>
                        </w:r>
                        <w:r>
                          <w:rPr>
                            <w:noProof/>
                          </w:rPr>
                          <w:t>2</w:t>
                        </w:r>
                        <w:r>
                          <w:fldChar w:fldCharType="end"/>
                        </w:r>
                        <w:r>
                          <w:t>: Our Custom Control in XAML</w:t>
                        </w:r>
                        <w:bookmarkEnd w:id="21"/>
                      </w:p>
                    </w:txbxContent>
                  </v:textbox>
                </v:shape>
                <w10:wrap type="topAndBottom"/>
              </v:group>
            </w:pict>
          </mc:Fallback>
        </mc:AlternateContent>
      </w:r>
      <w:r w:rsidR="00E63831">
        <w:rPr>
          <w:lang w:val="en"/>
        </w:rPr>
        <w:t>Binding Data to Form</w:t>
      </w:r>
      <w:r w:rsidR="00F90BE4">
        <w:rPr>
          <w:lang w:val="en"/>
        </w:rPr>
        <w:t>s</w:t>
      </w:r>
    </w:p>
    <w:p w14:paraId="696595EA" w14:textId="77777777" w:rsidR="0071163A" w:rsidRDefault="007C5345" w:rsidP="00F90BE4">
      <w:pPr>
        <w:pStyle w:val="bodytext"/>
        <w:rPr>
          <w:lang w:val="en"/>
        </w:rPr>
      </w:pPr>
      <w:r>
        <w:rPr>
          <w:lang w:val="en"/>
        </w:rPr>
        <w:t xml:space="preserve">What we need to do is add our custom control into an appropriate grid control and add the bindings. This whole topic is enough fodder for an entire session, and so </w:t>
      </w:r>
      <w:r>
        <w:rPr>
          <w:lang w:val="en"/>
        </w:rPr>
        <w:t>I recommend you find Robert van der Hulst’s session materials on Databinding in X#</w:t>
      </w:r>
      <w:r>
        <w:rPr>
          <w:lang w:val="en"/>
        </w:rPr>
        <w:t xml:space="preserve"> and take it from there. He gives the deep dive that this topic deserves, and in an X# context.</w:t>
      </w:r>
    </w:p>
    <w:p w14:paraId="0629D7AE" w14:textId="0AA5326C" w:rsidR="007E1D2E" w:rsidRPr="00F90BE4" w:rsidRDefault="0071163A" w:rsidP="00F90BE4">
      <w:pPr>
        <w:pStyle w:val="bodytext"/>
        <w:rPr>
          <w:color w:val="1F497D" w:themeColor="text2"/>
          <w:sz w:val="28"/>
          <w:szCs w:val="28"/>
          <w:lang w:val="en"/>
        </w:rPr>
      </w:pPr>
      <w:r>
        <w:rPr>
          <w:lang w:val="en"/>
        </w:rPr>
        <w:t>The last thing we need to do to make this application run like our VFP application is to wire the buttons on the custom control to command events. This is done the same way we wired the Print and Add button to the window itself, but we just need to pass along the ID of the task that’s clicked on, and then call the appropriate method in our business objects, sending along that ID to either complete or delete the selected task.</w:t>
      </w:r>
      <w:bookmarkStart w:id="22" w:name="_GoBack"/>
      <w:bookmarkEnd w:id="22"/>
      <w:r w:rsidR="007C5345">
        <w:rPr>
          <w:lang w:val="en"/>
        </w:rPr>
        <w:t xml:space="preserve">  </w:t>
      </w:r>
    </w:p>
    <w:p w14:paraId="2C013B1A" w14:textId="70CD8D97" w:rsidR="00D101CB" w:rsidRDefault="00D101CB" w:rsidP="00D101CB">
      <w:pPr>
        <w:pStyle w:val="Heading1"/>
        <w:rPr>
          <w:lang w:val="en"/>
        </w:rPr>
      </w:pPr>
      <w:r>
        <w:rPr>
          <w:lang w:val="en"/>
        </w:rPr>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0A9DA44B" w:rsidR="00D101CB" w:rsidRDefault="00994850" w:rsidP="003A4E3F">
      <w:pPr>
        <w:pStyle w:val="bodytext"/>
        <w:rPr>
          <w:lang w:val="en"/>
        </w:rPr>
      </w:pPr>
      <w:r>
        <w:rPr>
          <w:lang w:val="en"/>
        </w:rPr>
        <w:lastRenderedPageBreak/>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w:t>
      </w:r>
      <w:r w:rsidR="005611DC">
        <w:rPr>
          <w:lang w:val="en"/>
        </w:rPr>
        <w:t xml:space="preserve">Stonefield Reporting, </w:t>
      </w:r>
      <w:r w:rsidR="00F3028A">
        <w:rPr>
          <w:lang w:val="en"/>
        </w:rPr>
        <w:t xml:space="preserve">Telerik Reports or </w:t>
      </w:r>
      <w:r w:rsidR="007C5312">
        <w:rPr>
          <w:lang w:val="en"/>
        </w:rPr>
        <w:t>the open source FastReport</w:t>
      </w:r>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r w:rsidR="00F3028A">
        <w:rPr>
          <w:lang w:val="en"/>
        </w:rPr>
        <w:t xml:space="preserve">FoxyPreviewer,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6598DB62" w:rsidR="00DF1C17" w:rsidRDefault="00E65C87" w:rsidP="003A4E3F">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r w:rsidR="002B5B16">
        <w:rPr>
          <w:lang w:val="en"/>
        </w:rPr>
        <w:t xml:space="preserve"> library, which is vast and powerful</w:t>
      </w:r>
      <w:r w:rsidR="00B6345E">
        <w:rPr>
          <w:lang w:val="en"/>
        </w:rPr>
        <w:t>, is usable from X#</w:t>
      </w:r>
      <w:r w:rsidR="002B5B16">
        <w:rPr>
          <w:lang w:val="en"/>
        </w:rPr>
        <w:t>.</w:t>
      </w:r>
    </w:p>
    <w:p w14:paraId="44D04E1B" w14:textId="15C95E7A" w:rsidR="00DF1C17" w:rsidRDefault="00DF1C17" w:rsidP="00D101CB">
      <w:pPr>
        <w:pStyle w:val="Heading2"/>
        <w:rPr>
          <w:lang w:val="en"/>
        </w:rPr>
      </w:pPr>
      <w:r>
        <w:rPr>
          <w:lang w:val="en"/>
        </w:rPr>
        <w:t>Frameworks?</w:t>
      </w:r>
    </w:p>
    <w:p w14:paraId="693A398C" w14:textId="795EF27D" w:rsidR="00065117" w:rsidRPr="00065117" w:rsidRDefault="00065117" w:rsidP="003A4E3F">
      <w:pPr>
        <w:pStyle w:val="firstparagraph"/>
        <w:rPr>
          <w:lang w:val="en"/>
        </w:rPr>
      </w:pPr>
      <w:r>
        <w:rPr>
          <w:lang w:val="en"/>
        </w:rPr>
        <w:t xml:space="preserve">In FoxPro we had a stable of application frameworks that we could choose from to give us a head start when creating programs from scratch. </w:t>
      </w:r>
      <w:r w:rsidR="00C73339">
        <w:rPr>
          <w:lang w:val="en"/>
        </w:rPr>
        <w:t>Products</w:t>
      </w:r>
      <w:r>
        <w:rPr>
          <w:lang w:val="en"/>
        </w:rPr>
        <w:t xml:space="preserve"> like Mere Mortals, ProMatrix, and CodeBook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2032" behindDoc="1" locked="0" layoutInCell="1" allowOverlap="1" wp14:anchorId="48E1EF55" wp14:editId="157F2A90">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55">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Read Rick Borup’s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56"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1008" behindDoc="1" locked="0" layoutInCell="1" allowOverlap="1" wp14:anchorId="14065AEA" wp14:editId="4A90A4D6">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57">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8" w:history="1">
        <w:r w:rsidRPr="006B3281">
          <w:rPr>
            <w:rStyle w:val="Hyperlink"/>
            <w:lang w:val="en" w:eastAsia="en-US"/>
          </w:rPr>
          <w:t>www.xsharp.info</w:t>
        </w:r>
      </w:hyperlink>
      <w:r>
        <w:rPr>
          <w:lang w:val="en"/>
        </w:rPr>
        <w:t xml:space="preserve">.  You can easily get there by choosing Help, Xsharp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699200" behindDoc="0" locked="0" layoutInCell="1" allowOverlap="1" wp14:anchorId="3ADD91D9" wp14:editId="2A108D5F">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all of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entré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ut it’s really not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have to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60" w:history="1">
        <w:r w:rsidRPr="002E0502">
          <w:rPr>
            <w:rStyle w:val="Hyperlink"/>
          </w:rPr>
          <w:t>Smashicons</w:t>
        </w:r>
      </w:hyperlink>
      <w:r>
        <w:t xml:space="preserve"> </w:t>
      </w:r>
      <w:r w:rsidRPr="002E0502">
        <w:t xml:space="preserve">from </w:t>
      </w:r>
      <w:hyperlink r:id="rId61"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F90BE4" w:rsidP="00F34C31">
      <w:pPr>
        <w:overflowPunct/>
        <w:autoSpaceDE/>
        <w:autoSpaceDN/>
        <w:adjustRightInd/>
        <w:spacing w:after="0"/>
        <w:textAlignment w:val="auto"/>
      </w:pPr>
      <w:hyperlink r:id="rId62" w:history="1">
        <w:r w:rsidR="00B368D7" w:rsidRPr="003408C1">
          <w:rPr>
            <w:rStyle w:val="Hyperlink"/>
          </w:rPr>
          <w:t>https://docs.microsoft.com/en-us/windows/apps/desktop/visual-studio-templates</w:t>
        </w:r>
      </w:hyperlink>
    </w:p>
    <w:p w14:paraId="75DE79A2" w14:textId="3610F469" w:rsidR="00393126" w:rsidRDefault="00F90BE4" w:rsidP="00F34C31">
      <w:pPr>
        <w:overflowPunct/>
        <w:autoSpaceDE/>
        <w:autoSpaceDN/>
        <w:adjustRightInd/>
        <w:spacing w:after="0"/>
        <w:textAlignment w:val="auto"/>
      </w:pPr>
      <w:hyperlink r:id="rId63" w:history="1">
        <w:r w:rsidR="00D74D44" w:rsidRPr="003408C1">
          <w:rPr>
            <w:rStyle w:val="Hyperlink"/>
          </w:rPr>
          <w:t>https://fox.wikis.com/wc.dll?Wiki~GUIDGenerationCode~VB</w:t>
        </w:r>
      </w:hyperlink>
    </w:p>
    <w:p w14:paraId="2CE6BE72" w14:textId="6C22BFDD" w:rsidR="00D74D44" w:rsidRDefault="00F90BE4" w:rsidP="00F34C31">
      <w:pPr>
        <w:overflowPunct/>
        <w:autoSpaceDE/>
        <w:autoSpaceDN/>
        <w:adjustRightInd/>
        <w:spacing w:after="0"/>
        <w:textAlignment w:val="auto"/>
      </w:pPr>
      <w:hyperlink r:id="rId64" w:history="1">
        <w:r w:rsidR="00F05728" w:rsidRPr="003408C1">
          <w:rPr>
            <w:rStyle w:val="Hyperlink"/>
          </w:rPr>
          <w:t>https://docs.microsoft.com/en-us/dotnet/csharp/programming-guide/classes-and-structs/fields</w:t>
        </w:r>
      </w:hyperlink>
    </w:p>
    <w:p w14:paraId="3D048A39" w14:textId="03335753" w:rsidR="00B368D7" w:rsidRDefault="00F90BE4" w:rsidP="00F34C31">
      <w:pPr>
        <w:overflowPunct/>
        <w:autoSpaceDE/>
        <w:autoSpaceDN/>
        <w:adjustRightInd/>
        <w:spacing w:after="0"/>
        <w:textAlignment w:val="auto"/>
      </w:pPr>
      <w:hyperlink r:id="rId65" w:history="1">
        <w:r w:rsidR="005A1C62" w:rsidRPr="007C2407">
          <w:rPr>
            <w:rStyle w:val="Hyperlink"/>
          </w:rPr>
          <w:t>https://www.youtube.com/watch?v=CniIPEFZ1Oo</w:t>
        </w:r>
      </w:hyperlink>
      <w:r w:rsidR="005A1C62">
        <w:t xml:space="preserve"> (Data</w:t>
      </w:r>
      <w:r w:rsidR="005E111B">
        <w:t xml:space="preserve"> </w:t>
      </w:r>
      <w:r w:rsidR="005A1C62">
        <w:t>bindings</w:t>
      </w:r>
      <w:r w:rsidR="005E111B">
        <w:t>)</w:t>
      </w:r>
    </w:p>
    <w:p w14:paraId="4A39F7B6" w14:textId="62A47E8F" w:rsidR="00F05728" w:rsidRDefault="00F90BE4" w:rsidP="00F34C31">
      <w:pPr>
        <w:overflowPunct/>
        <w:autoSpaceDE/>
        <w:autoSpaceDN/>
        <w:adjustRightInd/>
        <w:spacing w:after="0"/>
        <w:textAlignment w:val="auto"/>
      </w:pPr>
      <w:hyperlink r:id="rId66" w:history="1">
        <w:r w:rsidR="00B368D7" w:rsidRPr="003408C1">
          <w:rPr>
            <w:rStyle w:val="Hyperlink"/>
          </w:rPr>
          <w:t>https://www.xsharp.info/itm-help/foxpro-compatibility-list</w:t>
        </w:r>
      </w:hyperlink>
    </w:p>
    <w:p w14:paraId="550DD84D" w14:textId="7A21BE48" w:rsidR="00B368D7" w:rsidRDefault="00F90BE4" w:rsidP="00F34C31">
      <w:pPr>
        <w:overflowPunct/>
        <w:autoSpaceDE/>
        <w:autoSpaceDN/>
        <w:adjustRightInd/>
        <w:spacing w:after="0"/>
        <w:textAlignment w:val="auto"/>
      </w:pPr>
      <w:hyperlink r:id="rId67"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68"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9"/>
          <w:headerReference w:type="default" r:id="rId70"/>
          <w:footerReference w:type="even" r:id="rId71"/>
          <w:footerReference w:type="default" r:id="rId72"/>
          <w:headerReference w:type="first" r:id="rId73"/>
          <w:footerReference w:type="first" r:id="rId74"/>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0B3C86">
      <w:pPr>
        <w:pStyle w:val="code"/>
      </w:pPr>
      <w:r w:rsidRPr="00A31022">
        <w:t xml:space="preserve">* </w:t>
      </w:r>
      <w:r>
        <w:t xml:space="preserve">Collection of </w:t>
      </w:r>
      <w:r w:rsidRPr="00A31022">
        <w:t>ToDo</w:t>
      </w:r>
      <w:r>
        <w:t>s</w:t>
      </w:r>
    </w:p>
    <w:p w14:paraId="53B1641D"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Todos</w:t>
      </w:r>
      <w:r w:rsidRPr="00A31022">
        <w:rPr>
          <w:color w:val="000000"/>
        </w:rPr>
        <w:t xml:space="preserve"> </w:t>
      </w:r>
      <w:r w:rsidRPr="00A31022">
        <w:rPr>
          <w:color w:val="0000FF"/>
        </w:rPr>
        <w:t>AS Custom</w:t>
      </w:r>
    </w:p>
    <w:p w14:paraId="575A96EF" w14:textId="77777777" w:rsidR="00DD1D4D" w:rsidRPr="00A31022" w:rsidRDefault="00DD1D4D" w:rsidP="000B3C86">
      <w:pPr>
        <w:pStyle w:val="code"/>
        <w:rPr>
          <w:color w:val="008000"/>
        </w:rPr>
      </w:pPr>
      <w:r w:rsidRPr="00A31022">
        <w:rPr>
          <w:color w:val="0000FF"/>
        </w:rPr>
        <w:t xml:space="preserve">  DIMENSION </w:t>
      </w:r>
      <w:r w:rsidRPr="00A31022">
        <w:rPr>
          <w:color w:val="000000"/>
        </w:rPr>
        <w:t>aToDos[1]</w:t>
      </w:r>
      <w:r w:rsidRPr="00A31022">
        <w:rPr>
          <w:color w:val="000000"/>
        </w:rPr>
        <w:tab/>
      </w:r>
      <w:r w:rsidRPr="00A31022">
        <w:rPr>
          <w:color w:val="008000"/>
        </w:rPr>
        <w:t>&amp;&amp; Array of ToDo Objects</w:t>
      </w:r>
    </w:p>
    <w:p w14:paraId="495D25F7" w14:textId="77777777" w:rsidR="00DD1D4D" w:rsidRPr="00A31022" w:rsidRDefault="00DD1D4D" w:rsidP="000B3C86">
      <w:pPr>
        <w:pStyle w:val="code"/>
        <w:rPr>
          <w:color w:val="000000"/>
        </w:rPr>
      </w:pPr>
      <w:r w:rsidRPr="00A31022">
        <w:rPr>
          <w:color w:val="008000"/>
        </w:rPr>
        <w:tab/>
      </w:r>
      <w:r w:rsidRPr="00A31022">
        <w:rPr>
          <w:color w:val="000000"/>
        </w:rPr>
        <w:t>nTodos = 0</w:t>
      </w:r>
    </w:p>
    <w:p w14:paraId="15865817" w14:textId="77777777" w:rsidR="00DD1D4D" w:rsidRPr="00A31022" w:rsidRDefault="00DD1D4D" w:rsidP="000B3C86">
      <w:pPr>
        <w:pStyle w:val="code"/>
        <w:rPr>
          <w:color w:val="000000"/>
        </w:rPr>
      </w:pPr>
      <w:r w:rsidRPr="00A31022">
        <w:rPr>
          <w:color w:val="000000"/>
        </w:rPr>
        <w:tab/>
        <w:t>cTableName = "data\ToDos"</w:t>
      </w:r>
    </w:p>
    <w:p w14:paraId="5DEE1849" w14:textId="77777777" w:rsidR="00DD1D4D" w:rsidRPr="00A31022" w:rsidRDefault="00DD1D4D" w:rsidP="000B3C86">
      <w:pPr>
        <w:pStyle w:val="code"/>
        <w:rPr>
          <w:color w:val="000000"/>
        </w:rPr>
      </w:pPr>
    </w:p>
    <w:p w14:paraId="12268FA0" w14:textId="77777777" w:rsidR="00DD1D4D" w:rsidRPr="00A31022" w:rsidRDefault="00DD1D4D" w:rsidP="000B3C86">
      <w:pPr>
        <w:pStyle w:val="code"/>
        <w:rPr>
          <w:color w:val="000000"/>
        </w:rPr>
      </w:pPr>
    </w:p>
    <w:p w14:paraId="6C609E33"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51A209C1" w14:textId="77777777" w:rsidR="00DD1D4D" w:rsidRPr="00A31022" w:rsidRDefault="00DD1D4D" w:rsidP="000B3C86">
      <w:pPr>
        <w:pStyle w:val="code"/>
        <w:rPr>
          <w:color w:val="0000FF"/>
        </w:rPr>
      </w:pPr>
      <w:r w:rsidRPr="00A31022">
        <w:rPr>
          <w:color w:val="0000FF"/>
        </w:rPr>
        <w:tab/>
        <w:t>SET EXCLUSIVE OFF</w:t>
      </w:r>
    </w:p>
    <w:p w14:paraId="505D1B70" w14:textId="77777777" w:rsidR="00DD1D4D" w:rsidRPr="00A31022" w:rsidRDefault="00DD1D4D" w:rsidP="000B3C86">
      <w:pPr>
        <w:pStyle w:val="code"/>
        <w:rPr>
          <w:color w:val="0000FF"/>
        </w:rPr>
      </w:pPr>
      <w:r w:rsidRPr="00A31022">
        <w:rPr>
          <w:color w:val="0000FF"/>
        </w:rPr>
        <w:tab/>
      </w:r>
    </w:p>
    <w:p w14:paraId="1EF267DD"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OpenTodos</w:t>
      </w:r>
    </w:p>
    <w:p w14:paraId="54874A6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USED</w:t>
      </w:r>
      <w:r w:rsidRPr="00A31022">
        <w:rPr>
          <w:color w:val="000000"/>
        </w:rPr>
        <w:t>(</w:t>
      </w:r>
      <w:r w:rsidRPr="00A31022">
        <w:rPr>
          <w:color w:val="0000FF"/>
        </w:rPr>
        <w:t>This</w:t>
      </w:r>
      <w:r w:rsidRPr="00A31022">
        <w:rPr>
          <w:color w:val="000000"/>
        </w:rPr>
        <w:t>.cTableName)</w:t>
      </w:r>
    </w:p>
    <w:p w14:paraId="653DFEF9" w14:textId="77777777" w:rsidR="00DD1D4D" w:rsidRPr="00A31022" w:rsidRDefault="00DD1D4D" w:rsidP="000B3C86">
      <w:pPr>
        <w:pStyle w:val="code"/>
        <w:rPr>
          <w:color w:val="000000"/>
        </w:rPr>
      </w:pPr>
      <w:r w:rsidRPr="00A31022">
        <w:rPr>
          <w:color w:val="000000"/>
        </w:rPr>
        <w:tab/>
        <w:t xml:space="preserve">  </w:t>
      </w:r>
      <w:r w:rsidRPr="00A31022">
        <w:rPr>
          <w:color w:val="0000FF"/>
        </w:rPr>
        <w:t xml:space="preserve">USE </w:t>
      </w:r>
      <w:r w:rsidRPr="00A31022">
        <w:rPr>
          <w:color w:val="000000"/>
        </w:rPr>
        <w:t>(</w:t>
      </w:r>
      <w:r w:rsidRPr="00A31022">
        <w:rPr>
          <w:color w:val="0000FF"/>
        </w:rPr>
        <w:t>This</w:t>
      </w:r>
      <w:r w:rsidRPr="00A31022">
        <w:rPr>
          <w:color w:val="000000"/>
        </w:rPr>
        <w:t>.cTableName)</w:t>
      </w:r>
    </w:p>
    <w:p w14:paraId="166B8115" w14:textId="77777777" w:rsidR="00DD1D4D" w:rsidRPr="00A31022" w:rsidRDefault="00DD1D4D" w:rsidP="000B3C86">
      <w:pPr>
        <w:pStyle w:val="code"/>
        <w:rPr>
          <w:color w:val="0000FF"/>
        </w:rPr>
      </w:pPr>
      <w:r w:rsidRPr="00A31022">
        <w:rPr>
          <w:color w:val="000000"/>
        </w:rPr>
        <w:tab/>
      </w:r>
      <w:r w:rsidRPr="00A31022">
        <w:rPr>
          <w:color w:val="0000FF"/>
        </w:rPr>
        <w:t>ENDIF</w:t>
      </w:r>
    </w:p>
    <w:p w14:paraId="3543C850" w14:textId="77777777" w:rsidR="00DD1D4D" w:rsidRPr="00A31022" w:rsidRDefault="00DD1D4D" w:rsidP="000B3C86">
      <w:pPr>
        <w:pStyle w:val="code"/>
        <w:rPr>
          <w:color w:val="000000"/>
        </w:rPr>
      </w:pPr>
      <w:r w:rsidRPr="00A31022">
        <w:rPr>
          <w:color w:val="0000FF"/>
        </w:rPr>
        <w:tab/>
        <w:t>RETURN USED</w:t>
      </w:r>
      <w:r w:rsidRPr="00A31022">
        <w:rPr>
          <w:color w:val="000000"/>
        </w:rPr>
        <w:t>(</w:t>
      </w:r>
      <w:r w:rsidRPr="00A31022">
        <w:rPr>
          <w:color w:val="0000FF"/>
        </w:rPr>
        <w:t>This</w:t>
      </w:r>
      <w:r w:rsidRPr="00A31022">
        <w:rPr>
          <w:color w:val="000000"/>
        </w:rPr>
        <w:t>.cTableName)</w:t>
      </w:r>
    </w:p>
    <w:p w14:paraId="04687C0F" w14:textId="77777777" w:rsidR="00DD1D4D" w:rsidRPr="00A31022" w:rsidRDefault="00DD1D4D" w:rsidP="000B3C86">
      <w:pPr>
        <w:pStyle w:val="code"/>
        <w:rPr>
          <w:color w:val="000000"/>
        </w:rPr>
      </w:pPr>
    </w:p>
    <w:p w14:paraId="376BFA81"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44760366" w14:textId="77777777" w:rsidR="00DD1D4D" w:rsidRPr="00A31022" w:rsidRDefault="00DD1D4D" w:rsidP="000B3C86">
      <w:pPr>
        <w:pStyle w:val="code"/>
        <w:rPr>
          <w:color w:val="000000"/>
        </w:rPr>
      </w:pPr>
      <w:r w:rsidRPr="00A31022">
        <w:rPr>
          <w:color w:val="0000FF"/>
        </w:rPr>
        <w:tab/>
        <w:t xml:space="preserve">LOCAL </w:t>
      </w:r>
      <w:r w:rsidRPr="00A31022">
        <w:rPr>
          <w:color w:val="000000"/>
        </w:rPr>
        <w:t>n</w:t>
      </w:r>
    </w:p>
    <w:p w14:paraId="7E6D4667"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.OpenTodos()</w:t>
      </w:r>
    </w:p>
    <w:p w14:paraId="4132E244" w14:textId="77777777" w:rsidR="00DD1D4D" w:rsidRPr="00A31022" w:rsidRDefault="00DD1D4D" w:rsidP="000B3C86">
      <w:pPr>
        <w:pStyle w:val="code"/>
        <w:rPr>
          <w:color w:val="0000FF"/>
        </w:rPr>
      </w:pPr>
      <w:r w:rsidRPr="00A31022">
        <w:rPr>
          <w:color w:val="000000"/>
        </w:rPr>
        <w:tab/>
      </w:r>
      <w:r w:rsidRPr="00A31022">
        <w:rPr>
          <w:color w:val="0000FF"/>
        </w:rPr>
        <w:t xml:space="preserve">SET DELETED ON </w:t>
      </w:r>
    </w:p>
    <w:p w14:paraId="581F267D" w14:textId="77777777" w:rsidR="00DD1D4D" w:rsidRPr="00A31022" w:rsidRDefault="00DD1D4D" w:rsidP="000B3C86">
      <w:pPr>
        <w:pStyle w:val="code"/>
        <w:rPr>
          <w:color w:val="000000"/>
        </w:rPr>
      </w:pPr>
      <w:r w:rsidRPr="00A31022">
        <w:rPr>
          <w:color w:val="0000FF"/>
        </w:rPr>
        <w:tab/>
        <w:t>COUNT TO This</w:t>
      </w:r>
      <w:r w:rsidRPr="00A31022">
        <w:rPr>
          <w:color w:val="000000"/>
        </w:rPr>
        <w:t>.nToDos</w:t>
      </w:r>
    </w:p>
    <w:p w14:paraId="3E1476CE"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321E9E2B" w14:textId="77777777" w:rsidR="00DD1D4D" w:rsidRPr="00A31022" w:rsidRDefault="00DD1D4D" w:rsidP="000B3C86">
      <w:pPr>
        <w:pStyle w:val="code"/>
        <w:rPr>
          <w:color w:val="000000"/>
        </w:rPr>
      </w:pPr>
      <w:r w:rsidRPr="00A31022">
        <w:rPr>
          <w:color w:val="000000"/>
        </w:rPr>
        <w:tab/>
        <w:t>n = 1</w:t>
      </w:r>
    </w:p>
    <w:p w14:paraId="5BA6AF96" w14:textId="77777777" w:rsidR="00DD1D4D" w:rsidRPr="00A31022" w:rsidRDefault="00DD1D4D" w:rsidP="000B3C86">
      <w:pPr>
        <w:pStyle w:val="code"/>
        <w:rPr>
          <w:color w:val="0000FF"/>
        </w:rPr>
      </w:pPr>
      <w:r w:rsidRPr="00A31022">
        <w:rPr>
          <w:color w:val="000000"/>
        </w:rPr>
        <w:tab/>
      </w:r>
      <w:r w:rsidRPr="00A31022">
        <w:rPr>
          <w:color w:val="0000FF"/>
        </w:rPr>
        <w:t xml:space="preserve">SCAN </w:t>
      </w:r>
    </w:p>
    <w:p w14:paraId="24AAF0C6" w14:textId="77777777" w:rsidR="00DD1D4D" w:rsidRPr="00A31022" w:rsidRDefault="00DD1D4D" w:rsidP="000B3C86">
      <w:pPr>
        <w:pStyle w:val="code"/>
        <w:rPr>
          <w:color w:val="000000"/>
        </w:rPr>
      </w:pPr>
      <w:r w:rsidRPr="00A31022">
        <w:rPr>
          <w:color w:val="0000FF"/>
        </w:rPr>
        <w:tab/>
        <w:t xml:space="preserve">  This</w:t>
      </w:r>
      <w:r w:rsidRPr="00A31022">
        <w:rPr>
          <w:color w:val="000000"/>
        </w:rPr>
        <w:t>.aToDos[n]=</w:t>
      </w:r>
      <w:r w:rsidRPr="00A31022">
        <w:rPr>
          <w:color w:val="0000FF"/>
        </w:rPr>
        <w:t>CREATEOBJECT</w:t>
      </w:r>
      <w:r w:rsidRPr="00A31022">
        <w:rPr>
          <w:color w:val="000000"/>
        </w:rPr>
        <w:t xml:space="preserve">("Todo", </w:t>
      </w:r>
      <w:r w:rsidRPr="00A31022">
        <w:rPr>
          <w:color w:val="0000FF"/>
        </w:rPr>
        <w:t>id</w:t>
      </w:r>
      <w:r w:rsidRPr="00A31022">
        <w:rPr>
          <w:color w:val="000000"/>
        </w:rPr>
        <w:t>)</w:t>
      </w:r>
    </w:p>
    <w:p w14:paraId="4CE3A941" w14:textId="77777777" w:rsidR="00DD1D4D" w:rsidRPr="00A31022" w:rsidRDefault="00DD1D4D" w:rsidP="000B3C86">
      <w:pPr>
        <w:pStyle w:val="code"/>
        <w:rPr>
          <w:color w:val="000000"/>
        </w:rPr>
      </w:pPr>
      <w:r w:rsidRPr="00A31022">
        <w:rPr>
          <w:color w:val="000000"/>
        </w:rPr>
        <w:tab/>
        <w:t xml:space="preserve">  n = n + 1</w:t>
      </w:r>
    </w:p>
    <w:p w14:paraId="54E10DD6" w14:textId="77777777" w:rsidR="00DD1D4D" w:rsidRPr="00A31022" w:rsidRDefault="00DD1D4D" w:rsidP="000B3C86">
      <w:pPr>
        <w:pStyle w:val="code"/>
        <w:rPr>
          <w:color w:val="0000FF"/>
        </w:rPr>
      </w:pPr>
      <w:r w:rsidRPr="00A31022">
        <w:rPr>
          <w:color w:val="000000"/>
        </w:rPr>
        <w:tab/>
      </w:r>
      <w:r w:rsidRPr="00A31022">
        <w:rPr>
          <w:color w:val="0000FF"/>
        </w:rPr>
        <w:t>ENDSCAN</w:t>
      </w:r>
    </w:p>
    <w:p w14:paraId="58DCA1CF" w14:textId="77777777" w:rsidR="00DD1D4D" w:rsidRPr="00A31022" w:rsidRDefault="00DD1D4D" w:rsidP="000B3C86">
      <w:pPr>
        <w:pStyle w:val="code"/>
        <w:rPr>
          <w:color w:val="000000"/>
        </w:rPr>
      </w:pPr>
      <w:r w:rsidRPr="00A31022">
        <w:rPr>
          <w:color w:val="0000FF"/>
        </w:rPr>
        <w:tab/>
        <w:t>This</w:t>
      </w:r>
      <w:r w:rsidRPr="00A31022">
        <w:rPr>
          <w:color w:val="000000"/>
        </w:rPr>
        <w:t>.CloseTodos()</w:t>
      </w:r>
    </w:p>
    <w:p w14:paraId="23385E96"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449178E8" w14:textId="77777777" w:rsidR="00DD1D4D" w:rsidRPr="00A31022" w:rsidRDefault="00DD1D4D" w:rsidP="000B3C86">
      <w:pPr>
        <w:pStyle w:val="code"/>
        <w:rPr>
          <w:color w:val="000000"/>
        </w:rPr>
      </w:pPr>
    </w:p>
    <w:p w14:paraId="1BD84303"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New</w:t>
      </w:r>
    </w:p>
    <w:p w14:paraId="528F7EB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.nTodos = </w:t>
      </w:r>
      <w:r w:rsidRPr="00A31022">
        <w:rPr>
          <w:color w:val="0000FF"/>
        </w:rPr>
        <w:t>This</w:t>
      </w:r>
      <w:r w:rsidRPr="00A31022">
        <w:rPr>
          <w:color w:val="000000"/>
        </w:rPr>
        <w:t>.nTodos + 1</w:t>
      </w:r>
    </w:p>
    <w:p w14:paraId="65FC1368"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1281651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.aTodos[This.nTodos] = </w:t>
      </w:r>
      <w:r w:rsidRPr="00A31022">
        <w:rPr>
          <w:color w:val="0000FF"/>
        </w:rPr>
        <w:t>CREATEOBJECT</w:t>
      </w:r>
      <w:r w:rsidRPr="00A31022">
        <w:rPr>
          <w:color w:val="000000"/>
        </w:rPr>
        <w:t>("Todo")</w:t>
      </w:r>
    </w:p>
    <w:p w14:paraId="090FAA7A"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.aTodos[This.nTodos].</w:t>
      </w:r>
      <w:r w:rsidRPr="00A31022">
        <w:rPr>
          <w:color w:val="0000FF"/>
        </w:rPr>
        <w:t>Save</w:t>
      </w:r>
      <w:r w:rsidRPr="00A31022">
        <w:rPr>
          <w:color w:val="000000"/>
        </w:rPr>
        <w:t>()</w:t>
      </w:r>
    </w:p>
    <w:p w14:paraId="390BC79D"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13F59BD8" w14:textId="77777777" w:rsidR="00DD1D4D" w:rsidRPr="00A31022" w:rsidRDefault="00DD1D4D" w:rsidP="000B3C86">
      <w:pPr>
        <w:pStyle w:val="code"/>
        <w:rPr>
          <w:color w:val="000000"/>
        </w:rPr>
      </w:pPr>
      <w:r w:rsidRPr="00A31022">
        <w:rPr>
          <w:color w:val="000000"/>
        </w:rPr>
        <w:tab/>
      </w:r>
    </w:p>
    <w:p w14:paraId="50685DB9"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4EE05B25"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10158B9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2598B79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6EC8A566" w14:textId="77777777" w:rsidR="00DD1D4D" w:rsidRPr="00A31022" w:rsidRDefault="00DD1D4D" w:rsidP="000B3C86">
      <w:pPr>
        <w:pStyle w:val="code"/>
        <w:rPr>
          <w:color w:val="0000FF"/>
        </w:rPr>
      </w:pPr>
      <w:r w:rsidRPr="00A31022">
        <w:rPr>
          <w:color w:val="000000"/>
        </w:rPr>
        <w:tab/>
      </w:r>
      <w:r w:rsidRPr="00A31022">
        <w:rPr>
          <w:color w:val="0000FF"/>
        </w:rPr>
        <w:t>ENDIF</w:t>
      </w:r>
    </w:p>
    <w:p w14:paraId="227E3012" w14:textId="77777777" w:rsidR="00DD1D4D" w:rsidRPr="00A31022" w:rsidRDefault="00DD1D4D" w:rsidP="000B3C86">
      <w:pPr>
        <w:pStyle w:val="code"/>
        <w:rPr>
          <w:color w:val="0000FF"/>
        </w:rPr>
      </w:pPr>
    </w:p>
    <w:p w14:paraId="5E06D94F" w14:textId="77777777" w:rsidR="00DD1D4D" w:rsidRPr="00A31022" w:rsidRDefault="00DD1D4D" w:rsidP="000B3C86">
      <w:pPr>
        <w:pStyle w:val="code"/>
        <w:rPr>
          <w:color w:val="0000FF"/>
        </w:rPr>
      </w:pPr>
      <w:r w:rsidRPr="00A31022">
        <w:rPr>
          <w:color w:val="0000FF"/>
        </w:rPr>
        <w:tab/>
        <w:t>PROCEDURE Complete</w:t>
      </w:r>
    </w:p>
    <w:p w14:paraId="47CBA36F"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6A49BD34" w14:textId="77777777" w:rsidR="00DD1D4D" w:rsidRPr="00A31022" w:rsidRDefault="00DD1D4D" w:rsidP="000B3C86">
      <w:pPr>
        <w:pStyle w:val="code"/>
        <w:rPr>
          <w:color w:val="000000"/>
        </w:rPr>
      </w:pPr>
      <w:r w:rsidRPr="00A31022">
        <w:rPr>
          <w:color w:val="000000"/>
        </w:rPr>
        <w:tab/>
        <w:t>oToDo.oData.</w:t>
      </w:r>
      <w:r w:rsidRPr="00A31022">
        <w:rPr>
          <w:color w:val="0000FF"/>
        </w:rPr>
        <w:t>Completed</w:t>
      </w:r>
      <w:r w:rsidRPr="00A31022">
        <w:rPr>
          <w:color w:val="000000"/>
        </w:rPr>
        <w:t>=.t.</w:t>
      </w:r>
    </w:p>
    <w:p w14:paraId="29EC529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Save</w:t>
      </w:r>
      <w:r w:rsidRPr="00A31022">
        <w:rPr>
          <w:color w:val="000000"/>
        </w:rPr>
        <w:t>()</w:t>
      </w:r>
    </w:p>
    <w:p w14:paraId="6A29A832" w14:textId="77777777" w:rsidR="00DD1D4D" w:rsidRPr="00A31022" w:rsidRDefault="00DD1D4D" w:rsidP="000B3C86">
      <w:pPr>
        <w:pStyle w:val="code"/>
        <w:rPr>
          <w:color w:val="000000"/>
        </w:rPr>
      </w:pPr>
    </w:p>
    <w:p w14:paraId="5B268697"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7006356E"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393CB05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Delete</w:t>
      </w:r>
      <w:r w:rsidRPr="00A31022">
        <w:rPr>
          <w:color w:val="000000"/>
        </w:rPr>
        <w:t>()</w:t>
      </w:r>
    </w:p>
    <w:p w14:paraId="697A598B" w14:textId="5CF829AE" w:rsidR="00DD1D4D" w:rsidRPr="00A31022" w:rsidRDefault="00DD1D4D" w:rsidP="000B3C86">
      <w:pPr>
        <w:pStyle w:val="code"/>
        <w:rPr>
          <w:color w:val="0000FF"/>
        </w:rPr>
      </w:pPr>
      <w:r w:rsidRPr="00A31022">
        <w:rPr>
          <w:color w:val="0000FF"/>
        </w:rPr>
        <w:t xml:space="preserve">ENDDEFINE </w:t>
      </w:r>
      <w:r>
        <w:rPr>
          <w:color w:val="0000FF"/>
        </w:rPr>
        <w:br w:type="column"/>
      </w:r>
    </w:p>
    <w:p w14:paraId="15CA2AC0" w14:textId="77777777" w:rsidR="00DD1D4D" w:rsidRPr="00A31022" w:rsidRDefault="00DD1D4D" w:rsidP="000B3C86">
      <w:pPr>
        <w:pStyle w:val="code"/>
      </w:pPr>
      <w:r w:rsidRPr="00A31022">
        <w:t>* In</w:t>
      </w:r>
      <w:r>
        <w:t>di</w:t>
      </w:r>
      <w:r w:rsidRPr="00A31022">
        <w:t>vidual ToDo</w:t>
      </w:r>
    </w:p>
    <w:p w14:paraId="07D6C7E4"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w:t>
      </w:r>
      <w:r w:rsidRPr="00A31022">
        <w:rPr>
          <w:color w:val="000000"/>
        </w:rPr>
        <w:t xml:space="preserve"> </w:t>
      </w:r>
      <w:r w:rsidRPr="00A31022">
        <w:rPr>
          <w:color w:val="0000FF"/>
        </w:rPr>
        <w:t>AS Custom</w:t>
      </w:r>
    </w:p>
    <w:p w14:paraId="55BF3BE3" w14:textId="77777777" w:rsidR="00DD1D4D" w:rsidRPr="00A31022" w:rsidRDefault="00DD1D4D" w:rsidP="000B3C86">
      <w:pPr>
        <w:pStyle w:val="code"/>
        <w:rPr>
          <w:color w:val="000000"/>
        </w:rPr>
      </w:pPr>
      <w:r w:rsidRPr="00A31022">
        <w:rPr>
          <w:color w:val="0000FF"/>
        </w:rPr>
        <w:tab/>
        <w:t xml:space="preserve">Name </w:t>
      </w:r>
      <w:r w:rsidRPr="00A31022">
        <w:rPr>
          <w:color w:val="000000"/>
        </w:rPr>
        <w:t>= "ToDo"</w:t>
      </w:r>
    </w:p>
    <w:p w14:paraId="246946F0" w14:textId="77777777" w:rsidR="00DD1D4D" w:rsidRPr="00A31022" w:rsidRDefault="00DD1D4D" w:rsidP="000B3C86">
      <w:pPr>
        <w:pStyle w:val="code"/>
        <w:rPr>
          <w:color w:val="000000"/>
        </w:rPr>
      </w:pPr>
      <w:r w:rsidRPr="00A31022">
        <w:rPr>
          <w:color w:val="000000"/>
        </w:rPr>
        <w:tab/>
        <w:t>cId = ""</w:t>
      </w:r>
    </w:p>
    <w:p w14:paraId="75D325FF" w14:textId="77777777" w:rsidR="00DD1D4D" w:rsidRPr="00A31022" w:rsidRDefault="00DD1D4D" w:rsidP="000B3C86">
      <w:pPr>
        <w:pStyle w:val="code"/>
        <w:rPr>
          <w:color w:val="000000"/>
        </w:rPr>
      </w:pPr>
      <w:r w:rsidRPr="00A31022">
        <w:rPr>
          <w:color w:val="000000"/>
        </w:rPr>
        <w:tab/>
        <w:t>oData = .null.</w:t>
      </w:r>
    </w:p>
    <w:p w14:paraId="4065AC69" w14:textId="77777777" w:rsidR="00DD1D4D" w:rsidRPr="00A31022" w:rsidRDefault="00DD1D4D" w:rsidP="000B3C86">
      <w:pPr>
        <w:pStyle w:val="code"/>
        <w:rPr>
          <w:color w:val="000000"/>
        </w:rPr>
      </w:pPr>
      <w:r w:rsidRPr="00A31022">
        <w:rPr>
          <w:color w:val="000000"/>
        </w:rPr>
        <w:tab/>
        <w:t>lNew = .f.</w:t>
      </w:r>
    </w:p>
    <w:p w14:paraId="17940CE4" w14:textId="77777777" w:rsidR="00DD1D4D" w:rsidRPr="00A31022" w:rsidRDefault="00DD1D4D" w:rsidP="000B3C86">
      <w:pPr>
        <w:pStyle w:val="code"/>
        <w:rPr>
          <w:color w:val="000000"/>
        </w:rPr>
      </w:pPr>
      <w:r w:rsidRPr="00A31022">
        <w:rPr>
          <w:color w:val="000000"/>
        </w:rPr>
        <w:tab/>
        <w:t>lSaved = .f.</w:t>
      </w:r>
    </w:p>
    <w:p w14:paraId="25BF4B04" w14:textId="77777777" w:rsidR="00DD1D4D" w:rsidRPr="00A31022" w:rsidRDefault="00DD1D4D" w:rsidP="000B3C86">
      <w:pPr>
        <w:pStyle w:val="code"/>
        <w:rPr>
          <w:color w:val="000000"/>
        </w:rPr>
      </w:pPr>
      <w:r w:rsidRPr="00A31022">
        <w:rPr>
          <w:color w:val="000000"/>
        </w:rPr>
        <w:tab/>
        <w:t>lLoaded = .f.</w:t>
      </w:r>
    </w:p>
    <w:p w14:paraId="36AD972B" w14:textId="77777777" w:rsidR="00DD1D4D" w:rsidRPr="00A31022" w:rsidRDefault="00DD1D4D" w:rsidP="000B3C86">
      <w:pPr>
        <w:pStyle w:val="code"/>
        <w:rPr>
          <w:color w:val="000000"/>
        </w:rPr>
      </w:pPr>
      <w:r w:rsidRPr="00A31022">
        <w:rPr>
          <w:color w:val="000000"/>
        </w:rPr>
        <w:tab/>
        <w:t>oException = .null.</w:t>
      </w:r>
    </w:p>
    <w:p w14:paraId="3C8D27BC" w14:textId="77777777" w:rsidR="00DD1D4D" w:rsidRPr="00A31022" w:rsidRDefault="00DD1D4D" w:rsidP="000B3C86">
      <w:pPr>
        <w:pStyle w:val="code"/>
        <w:rPr>
          <w:color w:val="000000"/>
        </w:rPr>
      </w:pPr>
    </w:p>
    <w:p w14:paraId="0E3A2C58" w14:textId="77777777" w:rsidR="00DD1D4D" w:rsidRPr="00A31022" w:rsidRDefault="00DD1D4D" w:rsidP="000B3C86">
      <w:pPr>
        <w:pStyle w:val="code"/>
        <w:rPr>
          <w:color w:val="000000"/>
        </w:rPr>
      </w:pPr>
    </w:p>
    <w:p w14:paraId="68C3E5A9"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3E4E7F5A"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64787C4E"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.cId = cId</w:t>
      </w:r>
    </w:p>
    <w:p w14:paraId="7D45A9A7" w14:textId="77777777" w:rsidR="00DD1D4D" w:rsidRPr="00A31022" w:rsidRDefault="00DD1D4D" w:rsidP="000B3C86">
      <w:pPr>
        <w:pStyle w:val="code"/>
        <w:rPr>
          <w:color w:val="000000"/>
        </w:rPr>
      </w:pPr>
      <w:r w:rsidRPr="00A31022">
        <w:rPr>
          <w:color w:val="000000"/>
        </w:rPr>
        <w:tab/>
      </w:r>
      <w:r w:rsidRPr="00A31022">
        <w:rPr>
          <w:color w:val="0000FF"/>
        </w:rPr>
        <w:t>IF EMPTY</w:t>
      </w:r>
      <w:r w:rsidRPr="00A31022">
        <w:rPr>
          <w:color w:val="000000"/>
        </w:rPr>
        <w:t>(cId)</w:t>
      </w:r>
    </w:p>
    <w:p w14:paraId="748A6C6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.New()</w:t>
      </w:r>
    </w:p>
    <w:p w14:paraId="7D6D3AED" w14:textId="77777777" w:rsidR="00DD1D4D" w:rsidRPr="00A31022" w:rsidRDefault="00DD1D4D" w:rsidP="000B3C86">
      <w:pPr>
        <w:pStyle w:val="code"/>
        <w:rPr>
          <w:color w:val="0000FF"/>
        </w:rPr>
      </w:pPr>
      <w:r w:rsidRPr="00A31022">
        <w:rPr>
          <w:color w:val="000000"/>
        </w:rPr>
        <w:tab/>
      </w:r>
      <w:r w:rsidRPr="00A31022">
        <w:rPr>
          <w:color w:val="0000FF"/>
        </w:rPr>
        <w:t xml:space="preserve">ELSE </w:t>
      </w:r>
    </w:p>
    <w:p w14:paraId="627A8703"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w:t>
      </w:r>
      <w:r w:rsidRPr="00A31022">
        <w:rPr>
          <w:color w:val="0000FF"/>
        </w:rPr>
        <w:t>Load</w:t>
      </w:r>
      <w:r w:rsidRPr="00A31022">
        <w:rPr>
          <w:color w:val="000000"/>
        </w:rPr>
        <w:t>(</w:t>
      </w:r>
      <w:r w:rsidRPr="00A31022">
        <w:rPr>
          <w:color w:val="0000FF"/>
        </w:rPr>
        <w:t>This</w:t>
      </w:r>
      <w:r w:rsidRPr="00A31022">
        <w:rPr>
          <w:color w:val="000000"/>
        </w:rPr>
        <w:t>.cId)</w:t>
      </w:r>
    </w:p>
    <w:p w14:paraId="119A741B"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6D64E681" w14:textId="77777777" w:rsidR="00DD1D4D" w:rsidRPr="00A31022" w:rsidRDefault="00DD1D4D" w:rsidP="000B3C86">
      <w:pPr>
        <w:pStyle w:val="code"/>
        <w:rPr>
          <w:color w:val="0000FF"/>
        </w:rPr>
      </w:pPr>
      <w:r w:rsidRPr="00A31022">
        <w:rPr>
          <w:color w:val="0000FF"/>
        </w:rPr>
        <w:tab/>
        <w:t>ENDPROC</w:t>
      </w:r>
    </w:p>
    <w:p w14:paraId="52EBD3A1" w14:textId="77777777" w:rsidR="00DD1D4D" w:rsidRPr="00A31022" w:rsidRDefault="00DD1D4D" w:rsidP="000B3C86">
      <w:pPr>
        <w:pStyle w:val="code"/>
        <w:rPr>
          <w:color w:val="0000FF"/>
        </w:rPr>
      </w:pPr>
    </w:p>
    <w:p w14:paraId="3C22AF90" w14:textId="77777777" w:rsidR="00DD1D4D" w:rsidRPr="00A31022" w:rsidRDefault="00DD1D4D" w:rsidP="000B3C86">
      <w:pPr>
        <w:pStyle w:val="code"/>
        <w:rPr>
          <w:color w:val="0000FF"/>
        </w:rPr>
      </w:pPr>
    </w:p>
    <w:p w14:paraId="19B60C9E"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New</w:t>
      </w:r>
    </w:p>
    <w:p w14:paraId="780ED30D" w14:textId="77777777" w:rsidR="00DD1D4D" w:rsidRPr="00A31022" w:rsidRDefault="00DD1D4D" w:rsidP="000B3C86">
      <w:pPr>
        <w:pStyle w:val="code"/>
        <w:rPr>
          <w:color w:val="000000"/>
        </w:rPr>
      </w:pPr>
      <w:r w:rsidRPr="00A31022">
        <w:rPr>
          <w:color w:val="000000"/>
        </w:rPr>
        <w:tab/>
        <w:t xml:space="preserve">lUsed = </w:t>
      </w:r>
      <w:r w:rsidRPr="00A31022">
        <w:rPr>
          <w:color w:val="0000FF"/>
        </w:rPr>
        <w:t>This</w:t>
      </w:r>
      <w:r w:rsidRPr="00A31022">
        <w:rPr>
          <w:color w:val="000000"/>
        </w:rPr>
        <w:t>.OpenToDos()</w:t>
      </w:r>
    </w:p>
    <w:p w14:paraId="6BC388C4" w14:textId="77777777" w:rsidR="00DD1D4D" w:rsidRPr="00A31022" w:rsidRDefault="00DD1D4D" w:rsidP="000B3C86">
      <w:pPr>
        <w:pStyle w:val="code"/>
        <w:rPr>
          <w:color w:val="0000FF"/>
        </w:rPr>
      </w:pPr>
      <w:r w:rsidRPr="00A31022">
        <w:rPr>
          <w:color w:val="000000"/>
        </w:rPr>
        <w:tab/>
      </w:r>
      <w:r w:rsidRPr="00A31022">
        <w:rPr>
          <w:color w:val="0000FF"/>
        </w:rPr>
        <w:t>SCATTER BLANK NAME This</w:t>
      </w:r>
      <w:r w:rsidRPr="00A31022">
        <w:rPr>
          <w:color w:val="000000"/>
        </w:rPr>
        <w:t xml:space="preserve">.oData </w:t>
      </w:r>
      <w:r w:rsidRPr="00A31022">
        <w:rPr>
          <w:color w:val="0000FF"/>
        </w:rPr>
        <w:t>MEMO</w:t>
      </w:r>
    </w:p>
    <w:p w14:paraId="4762A889" w14:textId="77777777" w:rsidR="00DD1D4D" w:rsidRPr="00A31022" w:rsidRDefault="00DD1D4D" w:rsidP="000B3C86">
      <w:pPr>
        <w:pStyle w:val="code"/>
        <w:rPr>
          <w:color w:val="000000"/>
        </w:rPr>
      </w:pPr>
      <w:r w:rsidRPr="00A31022">
        <w:rPr>
          <w:color w:val="0000FF"/>
        </w:rPr>
        <w:tab/>
        <w:t>This</w:t>
      </w:r>
      <w:r w:rsidRPr="00A31022">
        <w:rPr>
          <w:color w:val="000000"/>
        </w:rPr>
        <w:t xml:space="preserve">.lNew = .t. </w:t>
      </w:r>
    </w:p>
    <w:p w14:paraId="2EE867D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.CloseTodos(lUsed)</w:t>
      </w:r>
    </w:p>
    <w:p w14:paraId="24E35A73"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.oData</w:t>
      </w:r>
    </w:p>
    <w:p w14:paraId="4111B6FC" w14:textId="77777777" w:rsidR="00DD1D4D" w:rsidRPr="00A31022" w:rsidRDefault="00DD1D4D" w:rsidP="000B3C86">
      <w:pPr>
        <w:pStyle w:val="code"/>
        <w:rPr>
          <w:color w:val="000000"/>
        </w:rPr>
      </w:pPr>
    </w:p>
    <w:p w14:paraId="5FA5A6C7" w14:textId="77777777" w:rsidR="00DD1D4D" w:rsidRPr="00A31022" w:rsidRDefault="00DD1D4D" w:rsidP="000B3C86">
      <w:pPr>
        <w:pStyle w:val="code"/>
        <w:rPr>
          <w:color w:val="000000"/>
        </w:rPr>
      </w:pPr>
    </w:p>
    <w:p w14:paraId="70FC1A33"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128604AD"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3A6E14EC"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2C2584CB" w14:textId="77777777" w:rsidR="00DD1D4D" w:rsidRPr="00A31022" w:rsidRDefault="00DD1D4D" w:rsidP="000B3C86">
      <w:pPr>
        <w:pStyle w:val="code"/>
        <w:rPr>
          <w:color w:val="000000"/>
        </w:rPr>
      </w:pPr>
      <w:r w:rsidRPr="00A31022">
        <w:rPr>
          <w:color w:val="000000"/>
        </w:rPr>
        <w:tab/>
        <w:t xml:space="preserve">cId = </w:t>
      </w:r>
      <w:r w:rsidRPr="00A31022">
        <w:rPr>
          <w:color w:val="0000FF"/>
        </w:rPr>
        <w:t>EVL</w:t>
      </w:r>
      <w:r w:rsidRPr="00A31022">
        <w:rPr>
          <w:color w:val="000000"/>
        </w:rPr>
        <w:t>(cId,</w:t>
      </w:r>
      <w:r w:rsidRPr="00A31022">
        <w:rPr>
          <w:color w:val="0000FF"/>
        </w:rPr>
        <w:t>This</w:t>
      </w:r>
      <w:r w:rsidRPr="00A31022">
        <w:rPr>
          <w:color w:val="000000"/>
        </w:rPr>
        <w:t>.cId)</w:t>
      </w:r>
    </w:p>
    <w:p w14:paraId="3664182B"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(cId)</w:t>
      </w:r>
    </w:p>
    <w:p w14:paraId="38FFFAD8"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 xml:space="preserve">TRY </w:t>
      </w:r>
    </w:p>
    <w:p w14:paraId="4F470669"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00"/>
        </w:rPr>
        <w:t xml:space="preserve">lUsed = </w:t>
      </w:r>
      <w:r w:rsidRPr="00A31022">
        <w:rPr>
          <w:color w:val="0000FF"/>
        </w:rPr>
        <w:t>This</w:t>
      </w:r>
      <w:r w:rsidRPr="00A31022">
        <w:rPr>
          <w:color w:val="000000"/>
        </w:rPr>
        <w:t>.OpenToDos()</w:t>
      </w:r>
    </w:p>
    <w:p w14:paraId="72CDD118"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LOCATE FOR id </w:t>
      </w:r>
      <w:r w:rsidRPr="00A31022">
        <w:rPr>
          <w:color w:val="000000"/>
        </w:rPr>
        <w:t>= cId</w:t>
      </w:r>
    </w:p>
    <w:p w14:paraId="5CDB759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IF FOUND</w:t>
      </w:r>
      <w:r w:rsidRPr="00A31022">
        <w:rPr>
          <w:color w:val="000000"/>
        </w:rPr>
        <w:t>()</w:t>
      </w:r>
    </w:p>
    <w:p w14:paraId="6A3ADCA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SCATTER NAME This</w:t>
      </w:r>
      <w:r w:rsidRPr="00A31022">
        <w:rPr>
          <w:color w:val="000000"/>
        </w:rPr>
        <w:t xml:space="preserve">.oData </w:t>
      </w:r>
      <w:r w:rsidRPr="00A31022">
        <w:rPr>
          <w:color w:val="0000FF"/>
        </w:rPr>
        <w:t>MEMO</w:t>
      </w:r>
    </w:p>
    <w:p w14:paraId="6F30A2E0"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FF"/>
        </w:rPr>
        <w:tab/>
        <w:t>This</w:t>
      </w:r>
      <w:r w:rsidRPr="00A31022">
        <w:rPr>
          <w:color w:val="000000"/>
        </w:rPr>
        <w:t xml:space="preserve">.cId = cId </w:t>
      </w:r>
    </w:p>
    <w:p w14:paraId="37E556E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.lLoaded = .t.</w:t>
      </w:r>
    </w:p>
    <w:p w14:paraId="7443823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.lNew = .f.</w:t>
      </w:r>
    </w:p>
    <w:p w14:paraId="5CE6FE2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ENDIF</w:t>
      </w:r>
    </w:p>
    <w:p w14:paraId="24AFE792" w14:textId="77777777" w:rsidR="00DD1D4D" w:rsidRPr="00A31022" w:rsidRDefault="00DD1D4D" w:rsidP="000B3C86">
      <w:pPr>
        <w:pStyle w:val="code"/>
        <w:rPr>
          <w:color w:val="000000"/>
        </w:rPr>
      </w:pPr>
      <w:r w:rsidRPr="00A31022">
        <w:rPr>
          <w:color w:val="0000FF"/>
        </w:rPr>
        <w:tab/>
      </w:r>
      <w:r w:rsidRPr="00A31022">
        <w:rPr>
          <w:color w:val="0000FF"/>
        </w:rPr>
        <w:tab/>
        <w:t xml:space="preserve">CATCH TO </w:t>
      </w:r>
      <w:r w:rsidRPr="00A31022">
        <w:rPr>
          <w:color w:val="000000"/>
        </w:rPr>
        <w:t>oEx</w:t>
      </w:r>
    </w:p>
    <w:p w14:paraId="0B538CA1"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.oException = oEx</w:t>
      </w:r>
    </w:p>
    <w:p w14:paraId="1F46C5FF"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FINALLY</w:t>
      </w:r>
    </w:p>
    <w:p w14:paraId="79268261"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This</w:t>
      </w:r>
      <w:r w:rsidRPr="00A31022">
        <w:rPr>
          <w:color w:val="000000"/>
        </w:rPr>
        <w:t>.CloseTodos(lUsed)</w:t>
      </w:r>
    </w:p>
    <w:p w14:paraId="5564ACA9"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ENDTRY</w:t>
      </w:r>
    </w:p>
    <w:p w14:paraId="1240BF1E" w14:textId="77777777" w:rsidR="00DD1D4D" w:rsidRPr="00A31022" w:rsidRDefault="00DD1D4D" w:rsidP="000B3C86">
      <w:pPr>
        <w:pStyle w:val="code"/>
        <w:rPr>
          <w:color w:val="0000FF"/>
        </w:rPr>
      </w:pPr>
      <w:r w:rsidRPr="00A31022">
        <w:rPr>
          <w:color w:val="0000FF"/>
        </w:rPr>
        <w:tab/>
        <w:t xml:space="preserve">ENDIF </w:t>
      </w:r>
    </w:p>
    <w:p w14:paraId="58F08EB4" w14:textId="77777777" w:rsidR="00DD1D4D" w:rsidRPr="00A31022" w:rsidRDefault="00DD1D4D" w:rsidP="000B3C86">
      <w:pPr>
        <w:pStyle w:val="code"/>
        <w:rPr>
          <w:color w:val="000000"/>
        </w:rPr>
      </w:pPr>
      <w:r w:rsidRPr="00A31022">
        <w:rPr>
          <w:color w:val="0000FF"/>
        </w:rPr>
        <w:tab/>
        <w:t>RETURN This</w:t>
      </w:r>
      <w:r w:rsidRPr="00A31022">
        <w:rPr>
          <w:color w:val="000000"/>
        </w:rPr>
        <w:t>.lLoaded</w:t>
      </w:r>
    </w:p>
    <w:p w14:paraId="1F9F810F" w14:textId="77777777" w:rsidR="00DD1D4D" w:rsidRPr="00A31022" w:rsidRDefault="00DD1D4D" w:rsidP="000B3C86">
      <w:pPr>
        <w:pStyle w:val="code"/>
        <w:rPr>
          <w:color w:val="000000"/>
        </w:rPr>
      </w:pPr>
    </w:p>
    <w:p w14:paraId="4526E4FB" w14:textId="77777777" w:rsidR="00DD1D4D" w:rsidRPr="00A31022" w:rsidRDefault="00DD1D4D" w:rsidP="000B3C86">
      <w:pPr>
        <w:pStyle w:val="code"/>
        <w:rPr>
          <w:color w:val="000000"/>
        </w:rPr>
      </w:pPr>
    </w:p>
    <w:p w14:paraId="002B446F" w14:textId="77777777" w:rsidR="00DD1D4D" w:rsidRPr="00A31022" w:rsidRDefault="00DD1D4D" w:rsidP="000B3C86">
      <w:pPr>
        <w:pStyle w:val="code"/>
        <w:rPr>
          <w:color w:val="0000FF"/>
        </w:rPr>
      </w:pPr>
      <w:r w:rsidRPr="00A31022">
        <w:rPr>
          <w:color w:val="000000"/>
        </w:rPr>
        <w:tab/>
      </w:r>
      <w:r w:rsidRPr="00A31022">
        <w:rPr>
          <w:color w:val="0000FF"/>
        </w:rPr>
        <w:t>PROCEDURE Save</w:t>
      </w:r>
    </w:p>
    <w:p w14:paraId="16ED023C" w14:textId="77777777" w:rsidR="00DD1D4D" w:rsidRPr="00A31022" w:rsidRDefault="00DD1D4D" w:rsidP="000B3C86">
      <w:pPr>
        <w:pStyle w:val="code"/>
        <w:rPr>
          <w:color w:val="000000"/>
        </w:rPr>
      </w:pPr>
      <w:r w:rsidRPr="00A31022">
        <w:rPr>
          <w:color w:val="0000FF"/>
        </w:rPr>
        <w:lastRenderedPageBreak/>
        <w:tab/>
        <w:t xml:space="preserve">LOCAL </w:t>
      </w:r>
      <w:r w:rsidRPr="00A31022">
        <w:rPr>
          <w:color w:val="000000"/>
        </w:rPr>
        <w:t>lUsed</w:t>
      </w:r>
    </w:p>
    <w:p w14:paraId="1D7B7C3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.lSaved = .F.</w:t>
      </w:r>
    </w:p>
    <w:p w14:paraId="2558DF3E" w14:textId="77777777" w:rsidR="00DD1D4D" w:rsidRPr="00A31022" w:rsidRDefault="00DD1D4D" w:rsidP="000B3C86">
      <w:pPr>
        <w:pStyle w:val="code"/>
        <w:rPr>
          <w:color w:val="000000"/>
        </w:rPr>
      </w:pPr>
      <w:r w:rsidRPr="00A31022">
        <w:rPr>
          <w:color w:val="000000"/>
        </w:rPr>
        <w:tab/>
      </w:r>
      <w:r w:rsidRPr="00A31022">
        <w:rPr>
          <w:color w:val="0000FF"/>
        </w:rPr>
        <w:t>IF This</w:t>
      </w:r>
      <w:r w:rsidRPr="00A31022">
        <w:rPr>
          <w:color w:val="000000"/>
        </w:rPr>
        <w:t xml:space="preserve">.lLoaded OR </w:t>
      </w:r>
      <w:r w:rsidRPr="00A31022">
        <w:rPr>
          <w:color w:val="0000FF"/>
        </w:rPr>
        <w:t>This</w:t>
      </w:r>
      <w:r w:rsidRPr="00A31022">
        <w:rPr>
          <w:color w:val="000000"/>
        </w:rPr>
        <w:t>.lNew</w:t>
      </w:r>
    </w:p>
    <w:p w14:paraId="5D791F58" w14:textId="77777777" w:rsidR="00DD1D4D" w:rsidRPr="00A31022" w:rsidRDefault="00DD1D4D" w:rsidP="000B3C86">
      <w:pPr>
        <w:pStyle w:val="code"/>
        <w:rPr>
          <w:color w:val="000000"/>
        </w:rPr>
      </w:pPr>
      <w:r w:rsidRPr="00A31022">
        <w:rPr>
          <w:color w:val="000000"/>
        </w:rPr>
        <w:tab/>
      </w:r>
      <w:r>
        <w:rPr>
          <w:color w:val="000000"/>
        </w:rPr>
        <w:t xml:space="preserve">  </w:t>
      </w:r>
      <w:r w:rsidRPr="00A31022">
        <w:rPr>
          <w:color w:val="000000"/>
        </w:rPr>
        <w:t xml:space="preserve">lUsed = </w:t>
      </w:r>
      <w:r w:rsidRPr="00A31022">
        <w:rPr>
          <w:color w:val="0000FF"/>
        </w:rPr>
        <w:t>This</w:t>
      </w:r>
      <w:r w:rsidRPr="00A31022">
        <w:rPr>
          <w:color w:val="000000"/>
        </w:rPr>
        <w:t>.OpenToDos()</w:t>
      </w:r>
    </w:p>
    <w:p w14:paraId="0AB45A4C" w14:textId="77777777" w:rsidR="00DD1D4D" w:rsidRPr="00A31022" w:rsidRDefault="00DD1D4D" w:rsidP="000B3C86">
      <w:pPr>
        <w:pStyle w:val="code"/>
        <w:rPr>
          <w:color w:val="0000FF"/>
        </w:rPr>
      </w:pPr>
      <w:r w:rsidRPr="00A31022">
        <w:rPr>
          <w:color w:val="000000"/>
        </w:rPr>
        <w:tab/>
      </w:r>
      <w:r>
        <w:rPr>
          <w:color w:val="000000"/>
        </w:rPr>
        <w:t xml:space="preserve">  </w:t>
      </w:r>
      <w:r w:rsidRPr="00A31022">
        <w:rPr>
          <w:color w:val="0000FF"/>
        </w:rPr>
        <w:t xml:space="preserve">TRY </w:t>
      </w:r>
    </w:p>
    <w:p w14:paraId="43F8DB98" w14:textId="77777777" w:rsidR="00DD1D4D" w:rsidRPr="00A31022" w:rsidRDefault="00DD1D4D" w:rsidP="000B3C86">
      <w:pPr>
        <w:pStyle w:val="code"/>
        <w:rPr>
          <w:color w:val="000000"/>
        </w:rPr>
      </w:pPr>
      <w:r w:rsidRPr="00A31022">
        <w:rPr>
          <w:color w:val="0000FF"/>
        </w:rPr>
        <w:tab/>
      </w:r>
      <w:r w:rsidRPr="00A31022">
        <w:rPr>
          <w:color w:val="0000FF"/>
        </w:rPr>
        <w:tab/>
        <w:t>IF This</w:t>
      </w:r>
      <w:r w:rsidRPr="00A31022">
        <w:rPr>
          <w:color w:val="000000"/>
        </w:rPr>
        <w:t>.lNew</w:t>
      </w:r>
    </w:p>
    <w:p w14:paraId="3D0D22B9" w14:textId="77777777" w:rsidR="00DD1D4D" w:rsidRPr="005A4B44" w:rsidRDefault="00DD1D4D" w:rsidP="000B3C86">
      <w:pPr>
        <w:pStyle w:val="code"/>
        <w:rPr>
          <w:color w:val="000000"/>
        </w:rPr>
      </w:pPr>
      <w:r w:rsidRPr="00A31022">
        <w:rPr>
          <w:color w:val="008000"/>
        </w:rPr>
        <w:t>* There are many ways to create a GUID, including calls to CoCreateGUID in Ole32.dll, but this is easy</w:t>
      </w:r>
      <w:r>
        <w:rPr>
          <w:color w:val="008000"/>
        </w:rPr>
        <w:t xml:space="preserve">. </w:t>
      </w:r>
      <w:r w:rsidRPr="00A31022">
        <w:rPr>
          <w:color w:val="008000"/>
        </w:rPr>
        <w:t xml:space="preserve">From </w:t>
      </w:r>
      <w:r w:rsidRPr="00A31022">
        <w:rPr>
          <w:color w:val="000000"/>
          <w:u w:val="single"/>
        </w:rPr>
        <w:t>https://fox.wikis.com/wc.dll?Wiki~GUIDGenerationCode~VB</w:t>
      </w:r>
    </w:p>
    <w:p w14:paraId="3BF9D82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LOCAL </w:t>
      </w:r>
      <w:r w:rsidRPr="00A31022">
        <w:rPr>
          <w:color w:val="000000"/>
        </w:rPr>
        <w:t>oGUID</w:t>
      </w:r>
    </w:p>
    <w:p w14:paraId="7AE5BB1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t xml:space="preserve">oGUID = </w:t>
      </w:r>
      <w:r w:rsidRPr="00A31022">
        <w:rPr>
          <w:color w:val="0000FF"/>
        </w:rPr>
        <w:t>CreateObject</w:t>
      </w:r>
      <w:r w:rsidRPr="00A31022">
        <w:rPr>
          <w:color w:val="000000"/>
        </w:rPr>
        <w:t>("scriptlet.typelib")</w:t>
      </w:r>
    </w:p>
    <w:p w14:paraId="5A481F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.oData.</w:t>
      </w:r>
      <w:r w:rsidRPr="00A31022">
        <w:rPr>
          <w:color w:val="0000FF"/>
        </w:rPr>
        <w:t xml:space="preserve">Id </w:t>
      </w:r>
      <w:r w:rsidRPr="00A31022">
        <w:rPr>
          <w:color w:val="000000"/>
        </w:rPr>
        <w:t xml:space="preserve">= </w:t>
      </w:r>
      <w:r w:rsidRPr="00A31022">
        <w:rPr>
          <w:color w:val="0000FF"/>
        </w:rPr>
        <w:t>Strextract</w:t>
      </w:r>
      <w:r w:rsidRPr="00A31022">
        <w:rPr>
          <w:color w:val="000000"/>
        </w:rPr>
        <w:t>(oGUID.GUID, "{", "}" )</w:t>
      </w:r>
    </w:p>
    <w:p w14:paraId="1BF8D46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.oData.Entered = </w:t>
      </w:r>
      <w:r w:rsidRPr="00A31022">
        <w:rPr>
          <w:color w:val="0000FF"/>
        </w:rPr>
        <w:t>DATETIME</w:t>
      </w:r>
      <w:r w:rsidRPr="00A31022">
        <w:rPr>
          <w:color w:val="000000"/>
        </w:rPr>
        <w:t>()</w:t>
      </w:r>
    </w:p>
    <w:p w14:paraId="33F9B14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INSERT INTO </w:t>
      </w:r>
      <w:r w:rsidRPr="00A31022">
        <w:rPr>
          <w:color w:val="000000"/>
        </w:rPr>
        <w:t xml:space="preserve">ToDos </w:t>
      </w:r>
      <w:r w:rsidRPr="00A31022">
        <w:rPr>
          <w:color w:val="0000FF"/>
        </w:rPr>
        <w:t>FROM NAME This</w:t>
      </w:r>
      <w:r w:rsidRPr="00A31022">
        <w:rPr>
          <w:color w:val="000000"/>
        </w:rPr>
        <w:t xml:space="preserve">.oData </w:t>
      </w:r>
    </w:p>
    <w:p w14:paraId="0D13220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.cId = </w:t>
      </w:r>
      <w:r w:rsidRPr="00A31022">
        <w:rPr>
          <w:color w:val="0000FF"/>
        </w:rPr>
        <w:t>This</w:t>
      </w:r>
      <w:r w:rsidRPr="00A31022">
        <w:rPr>
          <w:color w:val="000000"/>
        </w:rPr>
        <w:t>.oData.</w:t>
      </w:r>
      <w:r w:rsidRPr="00A31022">
        <w:rPr>
          <w:color w:val="0000FF"/>
        </w:rPr>
        <w:t>Id</w:t>
      </w:r>
    </w:p>
    <w:p w14:paraId="320C23BB" w14:textId="77777777" w:rsidR="00DD1D4D" w:rsidRPr="00A31022" w:rsidRDefault="00DD1D4D" w:rsidP="000B3C86">
      <w:pPr>
        <w:pStyle w:val="code"/>
        <w:rPr>
          <w:color w:val="0000FF"/>
        </w:rPr>
      </w:pPr>
      <w:r w:rsidRPr="00A31022">
        <w:rPr>
          <w:color w:val="0000FF"/>
        </w:rPr>
        <w:tab/>
      </w:r>
      <w:r w:rsidRPr="00A31022">
        <w:rPr>
          <w:color w:val="0000FF"/>
        </w:rPr>
        <w:tab/>
        <w:t>ELSE</w:t>
      </w:r>
    </w:p>
    <w:p w14:paraId="16C38C96"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 xml:space="preserve">LOCATE FOR id </w:t>
      </w:r>
      <w:r w:rsidRPr="00A31022">
        <w:rPr>
          <w:color w:val="000000"/>
        </w:rPr>
        <w:t xml:space="preserve">= </w:t>
      </w:r>
      <w:r w:rsidRPr="00A31022">
        <w:rPr>
          <w:color w:val="0000FF"/>
        </w:rPr>
        <w:t>This</w:t>
      </w:r>
      <w:r w:rsidRPr="00A31022">
        <w:rPr>
          <w:color w:val="000000"/>
        </w:rPr>
        <w:t>.cId</w:t>
      </w:r>
    </w:p>
    <w:p w14:paraId="66F50D3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GATHER NAME This</w:t>
      </w:r>
      <w:r w:rsidRPr="00A31022">
        <w:rPr>
          <w:color w:val="000000"/>
        </w:rPr>
        <w:t xml:space="preserve">.oData </w:t>
      </w:r>
      <w:r w:rsidRPr="00A31022">
        <w:rPr>
          <w:color w:val="0000FF"/>
        </w:rPr>
        <w:t>MEMO</w:t>
      </w:r>
    </w:p>
    <w:p w14:paraId="6207DB3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627141E4"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.lSaved = .t.</w:t>
      </w:r>
    </w:p>
    <w:p w14:paraId="2DF9A62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.lNew = .f.</w:t>
      </w:r>
    </w:p>
    <w:p w14:paraId="5D686708" w14:textId="77777777" w:rsidR="00DD1D4D" w:rsidRPr="00A31022" w:rsidRDefault="00DD1D4D" w:rsidP="000B3C86">
      <w:pPr>
        <w:pStyle w:val="code"/>
        <w:rPr>
          <w:color w:val="000000"/>
        </w:rPr>
      </w:pPr>
      <w:r w:rsidRPr="00A31022">
        <w:rPr>
          <w:color w:val="000000"/>
        </w:rPr>
        <w:tab/>
      </w:r>
      <w:r w:rsidRPr="00A31022">
        <w:rPr>
          <w:color w:val="0000FF"/>
        </w:rPr>
        <w:t xml:space="preserve">CATCH TO </w:t>
      </w:r>
      <w:r w:rsidRPr="00A31022">
        <w:rPr>
          <w:color w:val="000000"/>
        </w:rPr>
        <w:t>oEx</w:t>
      </w:r>
    </w:p>
    <w:p w14:paraId="09458C9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.oException = oEx</w:t>
      </w:r>
    </w:p>
    <w:p w14:paraId="4C2EC81B" w14:textId="77777777" w:rsidR="00DD1D4D" w:rsidRPr="00A31022" w:rsidRDefault="00DD1D4D" w:rsidP="000B3C86">
      <w:pPr>
        <w:pStyle w:val="code"/>
        <w:rPr>
          <w:color w:val="0000FF"/>
        </w:rPr>
      </w:pPr>
      <w:r w:rsidRPr="00A31022">
        <w:rPr>
          <w:color w:val="000000"/>
        </w:rPr>
        <w:tab/>
      </w:r>
      <w:r w:rsidRPr="00A31022">
        <w:rPr>
          <w:color w:val="0000FF"/>
        </w:rPr>
        <w:t>FINALLY</w:t>
      </w:r>
    </w:p>
    <w:p w14:paraId="39BF9272"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0561E2B4" w14:textId="77777777" w:rsidR="00DD1D4D" w:rsidRPr="00A31022" w:rsidRDefault="00DD1D4D" w:rsidP="000B3C86">
      <w:pPr>
        <w:pStyle w:val="code"/>
        <w:rPr>
          <w:color w:val="0000FF"/>
        </w:rPr>
      </w:pPr>
      <w:r w:rsidRPr="00A31022">
        <w:rPr>
          <w:color w:val="000000"/>
        </w:rPr>
        <w:tab/>
      </w:r>
      <w:r w:rsidRPr="00A31022">
        <w:rPr>
          <w:color w:val="0000FF"/>
        </w:rPr>
        <w:t xml:space="preserve">ENDTRY </w:t>
      </w:r>
    </w:p>
    <w:p w14:paraId="1742CB37" w14:textId="77777777" w:rsidR="00DD1D4D" w:rsidRPr="00A31022" w:rsidRDefault="00DD1D4D" w:rsidP="000B3C86">
      <w:pPr>
        <w:pStyle w:val="code"/>
        <w:rPr>
          <w:color w:val="0000FF"/>
        </w:rPr>
      </w:pPr>
      <w:r w:rsidRPr="00A31022">
        <w:rPr>
          <w:color w:val="0000FF"/>
        </w:rPr>
        <w:tab/>
        <w:t xml:space="preserve">ENDIF </w:t>
      </w:r>
    </w:p>
    <w:p w14:paraId="787ABCD1" w14:textId="77777777" w:rsidR="00DD1D4D" w:rsidRPr="00A31022" w:rsidRDefault="00DD1D4D" w:rsidP="000B3C86">
      <w:pPr>
        <w:pStyle w:val="code"/>
        <w:rPr>
          <w:color w:val="000000"/>
        </w:rPr>
      </w:pPr>
      <w:r w:rsidRPr="00A31022">
        <w:rPr>
          <w:color w:val="0000FF"/>
        </w:rPr>
        <w:tab/>
        <w:t>RETURN This</w:t>
      </w:r>
      <w:r w:rsidRPr="00A31022">
        <w:rPr>
          <w:color w:val="000000"/>
        </w:rPr>
        <w:t>.lSaved</w:t>
      </w:r>
    </w:p>
    <w:p w14:paraId="17AA94D7" w14:textId="77777777" w:rsidR="00DD1D4D" w:rsidRPr="00A31022" w:rsidRDefault="00DD1D4D" w:rsidP="000B3C86">
      <w:pPr>
        <w:pStyle w:val="code"/>
        <w:rPr>
          <w:color w:val="000000"/>
        </w:rPr>
      </w:pPr>
    </w:p>
    <w:p w14:paraId="061CB9C6"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170FA737" w14:textId="77777777" w:rsidR="00DD1D4D" w:rsidRPr="00A31022" w:rsidRDefault="00DD1D4D" w:rsidP="000B3C86">
      <w:pPr>
        <w:pStyle w:val="code"/>
        <w:rPr>
          <w:color w:val="000000"/>
        </w:rPr>
      </w:pPr>
      <w:r w:rsidRPr="00A31022">
        <w:rPr>
          <w:color w:val="0000FF"/>
        </w:rPr>
        <w:tab/>
        <w:t xml:space="preserve">LOCAL </w:t>
      </w:r>
      <w:r w:rsidRPr="00A31022">
        <w:rPr>
          <w:color w:val="000000"/>
        </w:rPr>
        <w:t>lUsed, lReturn</w:t>
      </w:r>
    </w:p>
    <w:p w14:paraId="4E8EAAF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r w:rsidRPr="00A31022">
        <w:rPr>
          <w:color w:val="0000FF"/>
        </w:rPr>
        <w:t>This</w:t>
      </w:r>
      <w:r w:rsidRPr="00A31022">
        <w:rPr>
          <w:color w:val="000000"/>
        </w:rPr>
        <w:t>.cId)</w:t>
      </w:r>
    </w:p>
    <w:p w14:paraId="5242AD16" w14:textId="77777777" w:rsidR="00DD1D4D" w:rsidRPr="00A31022" w:rsidRDefault="00DD1D4D" w:rsidP="000B3C86">
      <w:pPr>
        <w:pStyle w:val="code"/>
        <w:rPr>
          <w:color w:val="000000"/>
        </w:rPr>
      </w:pPr>
      <w:r w:rsidRPr="00A31022">
        <w:rPr>
          <w:color w:val="000000"/>
        </w:rPr>
        <w:tab/>
      </w:r>
      <w:r w:rsidRPr="00A31022">
        <w:rPr>
          <w:color w:val="000000"/>
        </w:rPr>
        <w:tab/>
        <w:t xml:space="preserve">lUsed = </w:t>
      </w:r>
      <w:r w:rsidRPr="00A31022">
        <w:rPr>
          <w:color w:val="0000FF"/>
        </w:rPr>
        <w:t>This</w:t>
      </w:r>
      <w:r w:rsidRPr="00A31022">
        <w:rPr>
          <w:color w:val="000000"/>
        </w:rPr>
        <w:t>.OpenToDos()</w:t>
      </w:r>
    </w:p>
    <w:p w14:paraId="62F7048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LOCATE FOR id </w:t>
      </w:r>
      <w:r w:rsidRPr="00A31022">
        <w:rPr>
          <w:color w:val="000000"/>
        </w:rPr>
        <w:t xml:space="preserve">= </w:t>
      </w:r>
      <w:r w:rsidRPr="00A31022">
        <w:rPr>
          <w:color w:val="0000FF"/>
        </w:rPr>
        <w:t>This</w:t>
      </w:r>
      <w:r w:rsidRPr="00A31022">
        <w:rPr>
          <w:color w:val="000000"/>
        </w:rPr>
        <w:t>.cId</w:t>
      </w:r>
    </w:p>
    <w:p w14:paraId="39757939" w14:textId="77777777" w:rsidR="00DD1D4D" w:rsidRPr="00A31022" w:rsidRDefault="00DD1D4D" w:rsidP="000B3C86">
      <w:pPr>
        <w:pStyle w:val="code"/>
        <w:rPr>
          <w:color w:val="000000"/>
        </w:rPr>
      </w:pPr>
      <w:r w:rsidRPr="00A31022">
        <w:rPr>
          <w:color w:val="000000"/>
        </w:rPr>
        <w:tab/>
      </w:r>
      <w:r w:rsidRPr="00A31022">
        <w:rPr>
          <w:color w:val="000000"/>
        </w:rPr>
        <w:tab/>
        <w:t xml:space="preserve">lReturn = </w:t>
      </w:r>
      <w:r w:rsidRPr="00A31022">
        <w:rPr>
          <w:color w:val="0000FF"/>
        </w:rPr>
        <w:t>FOUND</w:t>
      </w:r>
      <w:r w:rsidRPr="00A31022">
        <w:rPr>
          <w:color w:val="000000"/>
        </w:rPr>
        <w:t>()</w:t>
      </w:r>
    </w:p>
    <w:p w14:paraId="6AB852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IF </w:t>
      </w:r>
      <w:r w:rsidRPr="00A31022">
        <w:rPr>
          <w:color w:val="000000"/>
        </w:rPr>
        <w:t>lReturn</w:t>
      </w:r>
    </w:p>
    <w:p w14:paraId="3C4D6D2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DELETE</w:t>
      </w:r>
    </w:p>
    <w:p w14:paraId="0161FDA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274C2916"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2FD106CA"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00FE318A" w14:textId="77777777" w:rsidR="00DD1D4D" w:rsidRPr="00A31022" w:rsidRDefault="00DD1D4D" w:rsidP="000B3C86">
      <w:pPr>
        <w:pStyle w:val="code"/>
        <w:rPr>
          <w:color w:val="000000"/>
        </w:rPr>
      </w:pPr>
      <w:r w:rsidRPr="00A31022">
        <w:rPr>
          <w:color w:val="0000FF"/>
        </w:rPr>
        <w:tab/>
        <w:t xml:space="preserve">RETURN </w:t>
      </w:r>
      <w:r w:rsidRPr="00A31022">
        <w:rPr>
          <w:color w:val="000000"/>
        </w:rPr>
        <w:t>lReturn</w:t>
      </w:r>
    </w:p>
    <w:p w14:paraId="32BF352A" w14:textId="77777777" w:rsidR="00DD1D4D" w:rsidRPr="00A31022" w:rsidRDefault="00DD1D4D" w:rsidP="000B3C86">
      <w:pPr>
        <w:pStyle w:val="code"/>
        <w:rPr>
          <w:color w:val="000000"/>
        </w:rPr>
      </w:pPr>
    </w:p>
    <w:p w14:paraId="6C676D07"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OpenTodos</w:t>
      </w:r>
    </w:p>
    <w:p w14:paraId="56CE8E4B"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4D35AAB0" w14:textId="77777777" w:rsidR="00DD1D4D" w:rsidRPr="00A31022" w:rsidRDefault="00DD1D4D" w:rsidP="000B3C86">
      <w:pPr>
        <w:pStyle w:val="code"/>
        <w:rPr>
          <w:color w:val="000000"/>
        </w:rPr>
      </w:pPr>
      <w:r w:rsidRPr="00A31022">
        <w:rPr>
          <w:color w:val="000000"/>
        </w:rPr>
        <w:tab/>
        <w:t xml:space="preserve">lUsed = </w:t>
      </w:r>
      <w:r w:rsidRPr="00A31022">
        <w:rPr>
          <w:color w:val="0000FF"/>
        </w:rPr>
        <w:t>USED</w:t>
      </w:r>
      <w:r w:rsidRPr="00A31022">
        <w:rPr>
          <w:color w:val="000000"/>
        </w:rPr>
        <w:t>("ToDos")</w:t>
      </w:r>
    </w:p>
    <w:p w14:paraId="1EE1FAC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lUsed</w:t>
      </w:r>
    </w:p>
    <w:p w14:paraId="5E5F74A5"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data</w:t>
      </w:r>
      <w:r w:rsidRPr="00A31022">
        <w:rPr>
          <w:color w:val="000000"/>
        </w:rPr>
        <w:t xml:space="preserve">\ToDos </w:t>
      </w:r>
      <w:r w:rsidRPr="00A31022">
        <w:rPr>
          <w:color w:val="0000FF"/>
        </w:rPr>
        <w:t xml:space="preserve">IN </w:t>
      </w:r>
      <w:r w:rsidRPr="00A31022">
        <w:rPr>
          <w:color w:val="000000"/>
        </w:rPr>
        <w:t>0</w:t>
      </w:r>
    </w:p>
    <w:p w14:paraId="0F0AC68B" w14:textId="77777777" w:rsidR="00DD1D4D" w:rsidRPr="00A31022" w:rsidRDefault="00DD1D4D" w:rsidP="000B3C86">
      <w:pPr>
        <w:pStyle w:val="code"/>
        <w:rPr>
          <w:color w:val="0000FF"/>
        </w:rPr>
      </w:pPr>
      <w:r w:rsidRPr="00A31022">
        <w:rPr>
          <w:color w:val="000000"/>
        </w:rPr>
        <w:tab/>
      </w:r>
      <w:r w:rsidRPr="00A31022">
        <w:rPr>
          <w:color w:val="0000FF"/>
        </w:rPr>
        <w:t>ENDIF</w:t>
      </w:r>
    </w:p>
    <w:p w14:paraId="2B6F8BDA" w14:textId="77777777" w:rsidR="00DD1D4D" w:rsidRPr="00A31022" w:rsidRDefault="00DD1D4D" w:rsidP="000B3C86">
      <w:pPr>
        <w:pStyle w:val="code"/>
        <w:rPr>
          <w:color w:val="000000"/>
        </w:rPr>
      </w:pPr>
      <w:r w:rsidRPr="00A31022">
        <w:rPr>
          <w:color w:val="0000FF"/>
        </w:rPr>
        <w:tab/>
        <w:t xml:space="preserve">SELECT </w:t>
      </w:r>
      <w:r w:rsidRPr="00A31022">
        <w:rPr>
          <w:color w:val="000000"/>
        </w:rPr>
        <w:t>ToDos</w:t>
      </w:r>
    </w:p>
    <w:p w14:paraId="7154FD5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lUsed</w:t>
      </w:r>
    </w:p>
    <w:p w14:paraId="6488CA73" w14:textId="77777777" w:rsidR="00DD1D4D" w:rsidRPr="00A31022" w:rsidRDefault="00DD1D4D" w:rsidP="000B3C86">
      <w:pPr>
        <w:pStyle w:val="code"/>
        <w:rPr>
          <w:color w:val="000000"/>
        </w:rPr>
      </w:pPr>
    </w:p>
    <w:p w14:paraId="6ECB8CBE"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11E3559B"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5957C318"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16E45ADE"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517EC6BF" w14:textId="77777777" w:rsidR="00DD1D4D" w:rsidRPr="00A31022" w:rsidRDefault="00DD1D4D" w:rsidP="000B3C86">
      <w:pPr>
        <w:pStyle w:val="code"/>
        <w:rPr>
          <w:color w:val="0000FF"/>
        </w:rPr>
      </w:pPr>
      <w:r w:rsidRPr="00A31022">
        <w:rPr>
          <w:color w:val="000000"/>
        </w:rPr>
        <w:tab/>
      </w:r>
      <w:r w:rsidRPr="00A31022">
        <w:rPr>
          <w:color w:val="0000FF"/>
        </w:rPr>
        <w:t>ENDIF</w:t>
      </w:r>
    </w:p>
    <w:p w14:paraId="079B6DE6" w14:textId="77777777" w:rsidR="00DD1D4D" w:rsidRPr="00A31022" w:rsidRDefault="00DD1D4D" w:rsidP="000B3C86">
      <w:pPr>
        <w:pStyle w:val="code"/>
        <w:rPr>
          <w:color w:val="0000FF"/>
        </w:rPr>
      </w:pPr>
      <w:r w:rsidRPr="00A31022">
        <w:rPr>
          <w:color w:val="0000FF"/>
        </w:rPr>
        <w:tab/>
      </w:r>
    </w:p>
    <w:p w14:paraId="70D3C23B" w14:textId="18DD61B0" w:rsidR="00DD1D4D" w:rsidRPr="00A31022" w:rsidRDefault="00DD1D4D" w:rsidP="000B3C86">
      <w:pPr>
        <w:pStyle w:val="code"/>
        <w:rPr>
          <w:color w:val="0000FF"/>
        </w:rPr>
      </w:pPr>
      <w:r w:rsidRPr="00A31022">
        <w:rPr>
          <w:color w:val="0000FF"/>
        </w:rPr>
        <w:t>ENDDEFIN</w:t>
      </w:r>
      <w:r>
        <w:rPr>
          <w:color w:val="0000FF"/>
        </w:rPr>
        <w:t>E &amp;&amp; ToDo</w:t>
      </w:r>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2FC027B2" w14:textId="77777777" w:rsidR="002A1A72" w:rsidRDefault="002A1A72" w:rsidP="000B3C86">
      <w:pPr>
        <w:pStyle w:val="Heading2"/>
      </w:pPr>
    </w:p>
    <w:p w14:paraId="0121ACE7" w14:textId="73043329" w:rsidR="000B3C86" w:rsidRDefault="002A1A72" w:rsidP="002A1A72">
      <w:pPr>
        <w:pStyle w:val="bodytext"/>
      </w:pPr>
      <w:r>
        <w:t xml:space="preserve">Go to </w:t>
      </w:r>
      <w:hyperlink r:id="rId75" w:history="1">
        <w:r w:rsidRPr="00E0154B">
          <w:rPr>
            <w:rStyle w:val="Hyperlink"/>
          </w:rPr>
          <w:t>https://github.com/eselje/FoxToDos</w:t>
        </w:r>
      </w:hyperlink>
      <w:r>
        <w:t xml:space="preserve"> for complete and up-to-date source code</w:t>
      </w:r>
      <w:r w:rsidR="000B3C86">
        <w:br w:type="page"/>
      </w:r>
    </w:p>
    <w:p w14:paraId="5057F4F5" w14:textId="6B7BA2CE" w:rsidR="000B3C86" w:rsidRDefault="000B3C86" w:rsidP="000B3C86">
      <w:pPr>
        <w:pStyle w:val="Heading2"/>
      </w:pPr>
      <w:r>
        <w:lastRenderedPageBreak/>
        <w:t>cntToDo Visual Class – in Code</w:t>
      </w:r>
    </w:p>
    <w:p w14:paraId="07CC7A74" w14:textId="77777777" w:rsidR="000B3C86" w:rsidRDefault="000B3C86" w:rsidP="000B3C86">
      <w:pPr>
        <w:pStyle w:val="code"/>
        <w:rPr>
          <w:rFonts w:ascii="Courier New" w:hAnsi="Courier New" w:cs="Courier New"/>
          <w:color w:val="008000"/>
          <w:sz w:val="20"/>
        </w:rPr>
        <w:sectPr w:rsidR="000B3C86" w:rsidSect="002A1A72">
          <w:type w:val="continuous"/>
          <w:pgSz w:w="12240" w:h="15840" w:code="1"/>
          <w:pgMar w:top="1440" w:right="1440" w:bottom="1440" w:left="1440" w:header="720" w:footer="720" w:gutter="0"/>
          <w:cols w:space="720"/>
          <w:titlePg/>
          <w:docGrid w:linePitch="326"/>
        </w:sectPr>
      </w:pPr>
    </w:p>
    <w:p w14:paraId="371B1175" w14:textId="079F5D5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247974D2" w14:textId="7A6BA24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xml:space="preserve">*-- Class:           cntToDo </w:t>
      </w:r>
    </w:p>
    <w:p w14:paraId="6283626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ParentClass:     container</w:t>
      </w:r>
    </w:p>
    <w:p w14:paraId="6563A3A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BaseClass:       container</w:t>
      </w:r>
    </w:p>
    <w:p w14:paraId="7CD4ECEA"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0F91C499" w14:textId="5442806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 xml:space="preserve">DEFINE CLASS </w:t>
      </w:r>
      <w:r>
        <w:rPr>
          <w:rFonts w:ascii="Courier New" w:hAnsi="Courier New" w:cs="Courier New"/>
          <w:color w:val="000000"/>
          <w:sz w:val="20"/>
        </w:rPr>
        <w:t xml:space="preserve">cntToDo </w:t>
      </w:r>
      <w:r>
        <w:rPr>
          <w:rFonts w:ascii="Courier New" w:hAnsi="Courier New" w:cs="Courier New"/>
          <w:color w:val="0000FF"/>
          <w:sz w:val="20"/>
        </w:rPr>
        <w:t>AS container</w:t>
      </w:r>
    </w:p>
    <w:p w14:paraId="662FD129" w14:textId="77777777" w:rsidR="000B3C86" w:rsidRDefault="000B3C86" w:rsidP="000B3C86">
      <w:pPr>
        <w:pStyle w:val="code"/>
        <w:rPr>
          <w:rFonts w:ascii="Courier New" w:hAnsi="Courier New" w:cs="Courier New"/>
          <w:color w:val="0000FF"/>
          <w:sz w:val="20"/>
        </w:rPr>
      </w:pPr>
    </w:p>
    <w:p w14:paraId="5377F8D8" w14:textId="77777777" w:rsidR="000B3C86" w:rsidRDefault="000B3C86" w:rsidP="000B3C86">
      <w:pPr>
        <w:pStyle w:val="code"/>
        <w:rPr>
          <w:rFonts w:ascii="Courier New" w:hAnsi="Courier New" w:cs="Courier New"/>
          <w:color w:val="0000FF"/>
          <w:sz w:val="20"/>
        </w:rPr>
      </w:pPr>
    </w:p>
    <w:p w14:paraId="3C926656" w14:textId="7777777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ab/>
        <w:t xml:space="preserve">Width </w:t>
      </w:r>
      <w:r>
        <w:rPr>
          <w:rFonts w:ascii="Courier New" w:hAnsi="Courier New" w:cs="Courier New"/>
          <w:color w:val="000000"/>
          <w:sz w:val="20"/>
        </w:rPr>
        <w:t>= 544</w:t>
      </w:r>
    </w:p>
    <w:p w14:paraId="576CD2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114</w:t>
      </w:r>
    </w:p>
    <w:p w14:paraId="04CE89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BackColor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(255,255,255)</w:t>
      </w:r>
    </w:p>
    <w:p w14:paraId="0287A0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"cnttodo"</w:t>
      </w:r>
    </w:p>
    <w:p w14:paraId="282EFEAE" w14:textId="77777777" w:rsidR="000B3C86" w:rsidRDefault="000B3C86" w:rsidP="000B3C86">
      <w:pPr>
        <w:pStyle w:val="code"/>
        <w:rPr>
          <w:rFonts w:ascii="Courier New" w:hAnsi="Courier New" w:cs="Courier New"/>
          <w:color w:val="000000"/>
          <w:sz w:val="20"/>
        </w:rPr>
      </w:pPr>
    </w:p>
    <w:p w14:paraId="2DED28A4" w14:textId="77777777" w:rsidR="000B3C86" w:rsidRDefault="000B3C86" w:rsidP="000B3C86">
      <w:pPr>
        <w:pStyle w:val="code"/>
        <w:rPr>
          <w:rFonts w:ascii="Courier New" w:hAnsi="Courier New" w:cs="Courier New"/>
          <w:color w:val="000000"/>
          <w:sz w:val="20"/>
        </w:rPr>
      </w:pPr>
    </w:p>
    <w:p w14:paraId="7E3CD45F" w14:textId="7D756219"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T</w:t>
      </w:r>
      <w:r>
        <w:rPr>
          <w:rFonts w:ascii="Courier New" w:hAnsi="Courier New" w:cs="Courier New"/>
          <w:color w:val="000000"/>
          <w:sz w:val="20"/>
        </w:rPr>
        <w:t xml:space="preserve">ask </w:t>
      </w:r>
      <w:r>
        <w:rPr>
          <w:rFonts w:ascii="Courier New" w:hAnsi="Courier New" w:cs="Courier New"/>
          <w:color w:val="0000FF"/>
          <w:sz w:val="20"/>
        </w:rPr>
        <w:t xml:space="preserve">AS image WITH </w:t>
      </w:r>
      <w:r>
        <w:rPr>
          <w:rFonts w:ascii="Courier New" w:hAnsi="Courier New" w:cs="Courier New"/>
          <w:color w:val="000000"/>
          <w:sz w:val="20"/>
        </w:rPr>
        <w:t>;</w:t>
      </w:r>
    </w:p>
    <w:p w14:paraId="7EAC349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"..\images\ribbon.png", ;</w:t>
      </w:r>
    </w:p>
    <w:p w14:paraId="2F69D32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43, ;</w:t>
      </w:r>
    </w:p>
    <w:p w14:paraId="09D75538"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10, ;</w:t>
      </w:r>
    </w:p>
    <w:p w14:paraId="24ED00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6, ;</w:t>
      </w:r>
    </w:p>
    <w:p w14:paraId="3329356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37, ;</w:t>
      </w:r>
    </w:p>
    <w:p w14:paraId="4EF3132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"imgTask"</w:t>
      </w:r>
    </w:p>
    <w:p w14:paraId="5E328B5E" w14:textId="77777777" w:rsidR="000B3C86" w:rsidRDefault="000B3C86" w:rsidP="000B3C86">
      <w:pPr>
        <w:pStyle w:val="code"/>
        <w:rPr>
          <w:rFonts w:ascii="Courier New" w:hAnsi="Courier New" w:cs="Courier New"/>
          <w:color w:val="000000"/>
          <w:sz w:val="20"/>
        </w:rPr>
      </w:pPr>
    </w:p>
    <w:p w14:paraId="54198AEF" w14:textId="77777777" w:rsidR="000B3C86" w:rsidRDefault="000B3C86" w:rsidP="000B3C86">
      <w:pPr>
        <w:pStyle w:val="code"/>
        <w:rPr>
          <w:rFonts w:ascii="Courier New" w:hAnsi="Courier New" w:cs="Courier New"/>
          <w:color w:val="000000"/>
          <w:sz w:val="20"/>
        </w:rPr>
      </w:pPr>
    </w:p>
    <w:p w14:paraId="72F3E157" w14:textId="6F9630ED"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txt</w:t>
      </w:r>
      <w:r w:rsidR="00FE3895">
        <w:rPr>
          <w:rFonts w:ascii="Courier New" w:hAnsi="Courier New" w:cs="Courier New"/>
          <w:color w:val="000000"/>
          <w:sz w:val="20"/>
        </w:rPr>
        <w:t>T</w:t>
      </w:r>
      <w:r>
        <w:rPr>
          <w:rFonts w:ascii="Courier New" w:hAnsi="Courier New" w:cs="Courier New"/>
          <w:color w:val="000000"/>
          <w:sz w:val="20"/>
        </w:rPr>
        <w:t xml:space="preserve">itle </w:t>
      </w:r>
      <w:r>
        <w:rPr>
          <w:rFonts w:ascii="Courier New" w:hAnsi="Courier New" w:cs="Courier New"/>
          <w:color w:val="0000FF"/>
          <w:sz w:val="20"/>
        </w:rPr>
        <w:t>AS textbox WITH</w:t>
      </w:r>
      <w:r w:rsidR="00FE3895">
        <w:rPr>
          <w:rFonts w:ascii="Courier New" w:hAnsi="Courier New" w:cs="Courier New"/>
          <w:color w:val="0000FF"/>
          <w:sz w:val="20"/>
        </w:rPr>
        <w:t xml:space="preserve"> </w:t>
      </w:r>
      <w:r>
        <w:rPr>
          <w:rFonts w:ascii="Courier New" w:hAnsi="Courier New" w:cs="Courier New"/>
          <w:color w:val="000000"/>
          <w:sz w:val="20"/>
        </w:rPr>
        <w:t>;</w:t>
      </w:r>
    </w:p>
    <w:p w14:paraId="1118C3B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18, ;</w:t>
      </w:r>
    </w:p>
    <w:p w14:paraId="7E19EA5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36, ;</w:t>
      </w:r>
    </w:p>
    <w:p w14:paraId="433F42A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6CEBD14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9, ;</w:t>
      </w:r>
    </w:p>
    <w:p w14:paraId="2DC7C8B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360, ;</w:t>
      </w:r>
    </w:p>
    <w:p w14:paraId="646BD2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ForeColor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(0,128,192), ;</w:t>
      </w:r>
    </w:p>
    <w:p w14:paraId="1769C2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"txtTitle"</w:t>
      </w:r>
    </w:p>
    <w:p w14:paraId="4F47AE5E" w14:textId="77777777" w:rsidR="000B3C86" w:rsidRDefault="000B3C86" w:rsidP="000B3C86">
      <w:pPr>
        <w:pStyle w:val="code"/>
        <w:rPr>
          <w:rFonts w:ascii="Courier New" w:hAnsi="Courier New" w:cs="Courier New"/>
          <w:color w:val="000000"/>
          <w:sz w:val="20"/>
        </w:rPr>
      </w:pPr>
    </w:p>
    <w:p w14:paraId="0BF926F7" w14:textId="77777777" w:rsidR="000B3C86" w:rsidRDefault="000B3C86" w:rsidP="000B3C86">
      <w:pPr>
        <w:pStyle w:val="code"/>
        <w:rPr>
          <w:rFonts w:ascii="Courier New" w:hAnsi="Courier New" w:cs="Courier New"/>
          <w:color w:val="000000"/>
          <w:sz w:val="20"/>
        </w:rPr>
      </w:pPr>
    </w:p>
    <w:p w14:paraId="70588AE6" w14:textId="7AE229BF"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C</w:t>
      </w:r>
      <w:r>
        <w:rPr>
          <w:rFonts w:ascii="Courier New" w:hAnsi="Courier New" w:cs="Courier New"/>
          <w:color w:val="000000"/>
          <w:sz w:val="20"/>
        </w:rPr>
        <w:t xml:space="preserve">ompleted </w:t>
      </w:r>
      <w:r>
        <w:rPr>
          <w:rFonts w:ascii="Courier New" w:hAnsi="Courier New" w:cs="Courier New"/>
          <w:color w:val="0000FF"/>
          <w:sz w:val="20"/>
        </w:rPr>
        <w:t xml:space="preserve">AS image WITH </w:t>
      </w:r>
      <w:r>
        <w:rPr>
          <w:rFonts w:ascii="Courier New" w:hAnsi="Courier New" w:cs="Courier New"/>
          <w:color w:val="000000"/>
          <w:sz w:val="20"/>
        </w:rPr>
        <w:t>;</w:t>
      </w:r>
    </w:p>
    <w:p w14:paraId="0FD58A1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"..\images\checkmark.png", ;</w:t>
      </w:r>
    </w:p>
    <w:p w14:paraId="0E1FB45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28, ;</w:t>
      </w:r>
    </w:p>
    <w:p w14:paraId="7155CCC9" w14:textId="15A51916"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469, ;</w:t>
      </w:r>
    </w:p>
    <w:p w14:paraId="039E25CC" w14:textId="270D1C24"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12, ;</w:t>
      </w:r>
    </w:p>
    <w:p w14:paraId="651CB07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23, ;</w:t>
      </w:r>
    </w:p>
    <w:p w14:paraId="18A9B4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"imgCompleted"</w:t>
      </w:r>
    </w:p>
    <w:p w14:paraId="4188BB9D" w14:textId="77777777" w:rsidR="000B3C86" w:rsidRDefault="000B3C86" w:rsidP="000B3C86">
      <w:pPr>
        <w:pStyle w:val="code"/>
        <w:rPr>
          <w:rFonts w:ascii="Courier New" w:hAnsi="Courier New" w:cs="Courier New"/>
          <w:color w:val="000000"/>
          <w:sz w:val="20"/>
        </w:rPr>
      </w:pPr>
    </w:p>
    <w:p w14:paraId="35924BE7" w14:textId="77777777" w:rsidR="000B3C86" w:rsidRDefault="000B3C86" w:rsidP="000B3C86">
      <w:pPr>
        <w:pStyle w:val="code"/>
        <w:rPr>
          <w:rFonts w:ascii="Courier New" w:hAnsi="Courier New" w:cs="Courier New"/>
          <w:color w:val="000000"/>
          <w:sz w:val="20"/>
        </w:rPr>
      </w:pPr>
    </w:p>
    <w:p w14:paraId="4876BCE7" w14:textId="35391533"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D</w:t>
      </w:r>
      <w:r>
        <w:rPr>
          <w:rFonts w:ascii="Courier New" w:hAnsi="Courier New" w:cs="Courier New"/>
          <w:color w:val="000000"/>
          <w:sz w:val="20"/>
        </w:rPr>
        <w:t xml:space="preserve">elete </w:t>
      </w:r>
      <w:r>
        <w:rPr>
          <w:rFonts w:ascii="Courier New" w:hAnsi="Courier New" w:cs="Courier New"/>
          <w:color w:val="0000FF"/>
          <w:sz w:val="20"/>
        </w:rPr>
        <w:t>AS image WITH</w:t>
      </w:r>
      <w:r>
        <w:rPr>
          <w:rFonts w:ascii="Courier New" w:hAnsi="Courier New" w:cs="Courier New"/>
          <w:color w:val="000000"/>
          <w:sz w:val="20"/>
        </w:rPr>
        <w:t>;</w:t>
      </w:r>
    </w:p>
    <w:p w14:paraId="0E39B78C" w14:textId="69EF0A4F"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"..\images\delete.png",;</w:t>
      </w:r>
    </w:p>
    <w:p w14:paraId="5743303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479E0E0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507, ;</w:t>
      </w:r>
    </w:p>
    <w:p w14:paraId="158C8D5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C170CE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14, ;</w:t>
      </w:r>
    </w:p>
    <w:p w14:paraId="2B580DD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"imgDelete"</w:t>
      </w:r>
    </w:p>
    <w:p w14:paraId="6C186D03" w14:textId="77777777" w:rsidR="000B3C86" w:rsidRDefault="000B3C86" w:rsidP="000B3C86">
      <w:pPr>
        <w:pStyle w:val="code"/>
        <w:rPr>
          <w:rFonts w:ascii="Courier New" w:hAnsi="Courier New" w:cs="Courier New"/>
          <w:color w:val="000000"/>
          <w:sz w:val="20"/>
        </w:rPr>
      </w:pPr>
    </w:p>
    <w:p w14:paraId="001AFFDC" w14:textId="77777777" w:rsidR="000B3C86" w:rsidRDefault="000B3C86" w:rsidP="000B3C86">
      <w:pPr>
        <w:pStyle w:val="code"/>
        <w:rPr>
          <w:rFonts w:ascii="Courier New" w:hAnsi="Courier New" w:cs="Courier New"/>
          <w:color w:val="000000"/>
          <w:sz w:val="20"/>
        </w:rPr>
      </w:pPr>
    </w:p>
    <w:p w14:paraId="26D64076" w14:textId="3E94586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E</w:t>
      </w:r>
      <w:r>
        <w:rPr>
          <w:rFonts w:ascii="Courier New" w:hAnsi="Courier New" w:cs="Courier New"/>
          <w:color w:val="000000"/>
          <w:sz w:val="20"/>
        </w:rPr>
        <w:t xml:space="preserve">dit </w:t>
      </w:r>
      <w:r>
        <w:rPr>
          <w:rFonts w:ascii="Courier New" w:hAnsi="Courier New" w:cs="Courier New"/>
          <w:color w:val="0000FF"/>
          <w:sz w:val="20"/>
        </w:rPr>
        <w:t xml:space="preserve">AS image WITH </w:t>
      </w:r>
      <w:r>
        <w:rPr>
          <w:rFonts w:ascii="Courier New" w:hAnsi="Courier New" w:cs="Courier New"/>
          <w:color w:val="000000"/>
          <w:sz w:val="20"/>
        </w:rPr>
        <w:t>;</w:t>
      </w:r>
    </w:p>
    <w:p w14:paraId="0473C8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"..\images\edit.png", ;</w:t>
      </w:r>
    </w:p>
    <w:p w14:paraId="68EA87A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0864150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435, ;</w:t>
      </w:r>
    </w:p>
    <w:p w14:paraId="02884A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198FB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Visible </w:t>
      </w:r>
      <w:r>
        <w:rPr>
          <w:rFonts w:ascii="Courier New" w:hAnsi="Courier New" w:cs="Courier New"/>
          <w:color w:val="000000"/>
          <w:sz w:val="20"/>
        </w:rPr>
        <w:t>= .F., ;</w:t>
      </w:r>
    </w:p>
    <w:p w14:paraId="24FF7A5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25, ;</w:t>
      </w:r>
    </w:p>
    <w:p w14:paraId="7804B71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"imgEdit"</w:t>
      </w:r>
    </w:p>
    <w:p w14:paraId="67F1C221" w14:textId="77777777" w:rsidR="000B3C86" w:rsidRDefault="000B3C86" w:rsidP="000B3C86">
      <w:pPr>
        <w:pStyle w:val="code"/>
        <w:rPr>
          <w:rFonts w:ascii="Courier New" w:hAnsi="Courier New" w:cs="Courier New"/>
          <w:color w:val="000000"/>
          <w:sz w:val="20"/>
        </w:rPr>
      </w:pPr>
    </w:p>
    <w:p w14:paraId="40B149B9" w14:textId="77777777" w:rsidR="000B3C86" w:rsidRDefault="000B3C86" w:rsidP="000B3C86">
      <w:pPr>
        <w:pStyle w:val="code"/>
        <w:rPr>
          <w:rFonts w:ascii="Courier New" w:hAnsi="Courier New" w:cs="Courier New"/>
          <w:color w:val="000000"/>
          <w:sz w:val="20"/>
        </w:rPr>
      </w:pPr>
    </w:p>
    <w:p w14:paraId="6C6620F6" w14:textId="765F55C0"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edt</w:t>
      </w:r>
      <w:r w:rsidR="00FE3895">
        <w:rPr>
          <w:rFonts w:ascii="Courier New" w:hAnsi="Courier New" w:cs="Courier New"/>
          <w:color w:val="000000"/>
          <w:sz w:val="20"/>
        </w:rPr>
        <w:t>D</w:t>
      </w:r>
      <w:r>
        <w:rPr>
          <w:rFonts w:ascii="Courier New" w:hAnsi="Courier New" w:cs="Courier New"/>
          <w:color w:val="000000"/>
          <w:sz w:val="20"/>
        </w:rPr>
        <w:t xml:space="preserve">escription </w:t>
      </w:r>
      <w:r>
        <w:rPr>
          <w:rFonts w:ascii="Courier New" w:hAnsi="Courier New" w:cs="Courier New"/>
          <w:color w:val="0000FF"/>
          <w:sz w:val="20"/>
        </w:rPr>
        <w:t xml:space="preserve">AS editbox WITH </w:t>
      </w:r>
      <w:r>
        <w:rPr>
          <w:rFonts w:ascii="Courier New" w:hAnsi="Courier New" w:cs="Courier New"/>
          <w:color w:val="000000"/>
          <w:sz w:val="20"/>
        </w:rPr>
        <w:t>;</w:t>
      </w:r>
    </w:p>
    <w:p w14:paraId="250B66A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14, ;</w:t>
      </w:r>
    </w:p>
    <w:p w14:paraId="416D835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59, ;</w:t>
      </w:r>
    </w:p>
    <w:p w14:paraId="21553BD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5DE54B4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48, ;</w:t>
      </w:r>
    </w:p>
    <w:p w14:paraId="4086722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480, ;</w:t>
      </w:r>
    </w:p>
    <w:p w14:paraId="00D74B2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ControlSource </w:t>
      </w:r>
      <w:r>
        <w:rPr>
          <w:rFonts w:ascii="Courier New" w:hAnsi="Courier New" w:cs="Courier New"/>
          <w:color w:val="000000"/>
          <w:sz w:val="20"/>
        </w:rPr>
        <w:t>= "descript", ;</w:t>
      </w:r>
    </w:p>
    <w:p w14:paraId="5E6B7F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NullDisplay </w:t>
      </w:r>
      <w:r>
        <w:rPr>
          <w:rFonts w:ascii="Courier New" w:hAnsi="Courier New" w:cs="Courier New"/>
          <w:color w:val="000000"/>
          <w:sz w:val="20"/>
        </w:rPr>
        <w:t>= "", ;</w:t>
      </w:r>
    </w:p>
    <w:p w14:paraId="5CF99611"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"edtDescription"</w:t>
      </w:r>
    </w:p>
    <w:p w14:paraId="6DFEF77E" w14:textId="77777777" w:rsidR="000B3C86" w:rsidRDefault="000B3C86" w:rsidP="000B3C86">
      <w:pPr>
        <w:pStyle w:val="code"/>
        <w:rPr>
          <w:rFonts w:ascii="Courier New" w:hAnsi="Courier New" w:cs="Courier New"/>
          <w:color w:val="000000"/>
          <w:sz w:val="20"/>
        </w:rPr>
      </w:pPr>
    </w:p>
    <w:p w14:paraId="69699D80" w14:textId="77777777" w:rsidR="000B3C86" w:rsidRDefault="000B3C86" w:rsidP="000B3C86">
      <w:pPr>
        <w:pStyle w:val="code"/>
        <w:rPr>
          <w:rFonts w:ascii="Courier New" w:hAnsi="Courier New" w:cs="Courier New"/>
          <w:color w:val="000000"/>
          <w:sz w:val="20"/>
        </w:rPr>
      </w:pPr>
    </w:p>
    <w:p w14:paraId="13CC13BD" w14:textId="7777777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ENDDEFINE</w:t>
      </w:r>
    </w:p>
    <w:p w14:paraId="171E0424"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7591A1AE"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EndDefine: cnttodo</w:t>
      </w:r>
    </w:p>
    <w:p w14:paraId="6EF490C9" w14:textId="03F2DB5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6D7D841A" w14:textId="77777777" w:rsidR="000B3C86" w:rsidRDefault="000B3C86" w:rsidP="000B3C86">
      <w:pPr>
        <w:overflowPunct/>
        <w:autoSpaceDE/>
        <w:autoSpaceDN/>
        <w:adjustRightInd/>
        <w:spacing w:after="0"/>
        <w:textAlignment w:val="auto"/>
        <w:sectPr w:rsidR="000B3C86" w:rsidSect="000B3C86">
          <w:type w:val="continuous"/>
          <w:pgSz w:w="12240" w:h="15840" w:code="1"/>
          <w:pgMar w:top="1440" w:right="1440" w:bottom="1440" w:left="1440" w:header="720" w:footer="720" w:gutter="0"/>
          <w:cols w:num="2" w:space="720"/>
          <w:titlePg/>
          <w:docGrid w:linePitch="326"/>
        </w:sectPr>
      </w:pPr>
    </w:p>
    <w:p w14:paraId="5BE84FA2" w14:textId="79C02014" w:rsidR="00283137" w:rsidRDefault="005B0B94" w:rsidP="000B3C86">
      <w:pPr>
        <w:overflowPunct/>
        <w:autoSpaceDE/>
        <w:autoSpaceDN/>
        <w:adjustRightInd/>
        <w:spacing w:after="0"/>
        <w:textAlignment w:val="auto"/>
        <w:rPr>
          <w:rFonts w:ascii="Calibri" w:hAnsi="Calibri"/>
          <w:b/>
          <w:bCs/>
          <w:color w:val="A34713"/>
          <w:kern w:val="32"/>
          <w:sz w:val="32"/>
          <w:szCs w:val="32"/>
        </w:rPr>
      </w:pPr>
      <w:r w:rsidRPr="005B0B94">
        <w:rPr>
          <w:noProof/>
        </w:rPr>
        <w:drawing>
          <wp:anchor distT="0" distB="0" distL="114300" distR="114300" simplePos="0" relativeHeight="251701248" behindDoc="1" locked="0" layoutInCell="1" allowOverlap="1" wp14:anchorId="56457EF3" wp14:editId="580C3101">
            <wp:simplePos x="0" y="0"/>
            <wp:positionH relativeFrom="column">
              <wp:posOffset>552450</wp:posOffset>
            </wp:positionH>
            <wp:positionV relativeFrom="paragraph">
              <wp:posOffset>176530</wp:posOffset>
            </wp:positionV>
            <wp:extent cx="4676775" cy="1747520"/>
            <wp:effectExtent l="0" t="0" r="9525" b="5080"/>
            <wp:wrapTight wrapText="bothSides">
              <wp:wrapPolygon edited="0">
                <wp:start x="0" y="0"/>
                <wp:lineTo x="0" y="21427"/>
                <wp:lineTo x="21556" y="21427"/>
                <wp:lineTo x="2155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1747520"/>
                    </a:xfrm>
                    <a:prstGeom prst="rect">
                      <a:avLst/>
                    </a:prstGeom>
                  </pic:spPr>
                </pic:pic>
              </a:graphicData>
            </a:graphic>
            <wp14:sizeRelH relativeFrom="page">
              <wp14:pctWidth>0</wp14:pctWidth>
            </wp14:sizeRelH>
            <wp14:sizeRelV relativeFrom="page">
              <wp14:pctHeight>0</wp14:pctHeight>
            </wp14:sizeRelV>
          </wp:anchor>
        </w:drawing>
      </w:r>
      <w:r w:rsidR="000B3C86">
        <w:t xml:space="preserve"> </w:t>
      </w:r>
      <w:r w:rsidRPr="005B0B94">
        <w:t xml:space="preserve"> </w:t>
      </w:r>
      <w:r w:rsidR="00283137">
        <w:br w:type="page"/>
      </w:r>
    </w:p>
    <w:p w14:paraId="7182ACCA" w14:textId="7B760E00" w:rsidR="00283137" w:rsidRDefault="00283137" w:rsidP="00283137">
      <w:pPr>
        <w:pStyle w:val="Heading1"/>
      </w:pPr>
      <w:r>
        <w:lastRenderedPageBreak/>
        <w:t>Appendix B: The X# Classes</w:t>
      </w:r>
    </w:p>
    <w:p w14:paraId="35B9D26A" w14:textId="2CEE2F28"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8000"/>
          <w:sz w:val="19"/>
          <w:szCs w:val="19"/>
        </w:rPr>
        <w:t>// XToDo</w:t>
      </w:r>
      <w:r>
        <w:rPr>
          <w:rFonts w:ascii="Consolas" w:hAnsi="Consolas" w:cs="Consolas"/>
          <w:color w:val="008000"/>
          <w:sz w:val="19"/>
          <w:szCs w:val="19"/>
        </w:rPr>
        <w:t>s</w:t>
      </w:r>
      <w:r>
        <w:rPr>
          <w:rFonts w:ascii="Consolas" w:hAnsi="Consolas" w:cs="Consolas"/>
          <w:color w:val="008000"/>
          <w:sz w:val="19"/>
          <w:szCs w:val="19"/>
        </w:rPr>
        <w:t>.prg</w:t>
      </w:r>
      <w:r>
        <w:rPr>
          <w:rFonts w:ascii="Consolas" w:hAnsi="Consolas" w:cs="Consolas"/>
          <w:color w:val="008000"/>
          <w:sz w:val="19"/>
          <w:szCs w:val="19"/>
        </w:rPr>
        <w:t xml:space="preserve"> – the collection of Tasks</w:t>
      </w:r>
    </w:p>
    <w:p w14:paraId="01353EB0" w14:textId="77777777" w:rsidR="002A1A72" w:rsidRDefault="002A1A72" w:rsidP="002A1A72">
      <w:pPr>
        <w:overflowPunct/>
        <w:spacing w:after="0"/>
        <w:textAlignment w:val="auto"/>
        <w:rPr>
          <w:rFonts w:ascii="Consolas" w:hAnsi="Consolas" w:cs="Consolas"/>
          <w:color w:val="000000"/>
          <w:sz w:val="19"/>
          <w:szCs w:val="19"/>
        </w:rPr>
      </w:pPr>
    </w:p>
    <w:p w14:paraId="72B2A79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AD390B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System.Collections.ObjectModel</w:t>
      </w:r>
    </w:p>
    <w:p w14:paraId="31647C0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6F7CCF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B7E5208" w14:textId="77777777" w:rsidR="002A1A72" w:rsidRDefault="002A1A72" w:rsidP="002A1A72">
      <w:pPr>
        <w:overflowPunct/>
        <w:spacing w:after="0"/>
        <w:textAlignment w:val="auto"/>
        <w:rPr>
          <w:rFonts w:ascii="Consolas" w:hAnsi="Consolas" w:cs="Consolas"/>
          <w:color w:val="000000"/>
          <w:sz w:val="19"/>
          <w:szCs w:val="19"/>
        </w:rPr>
      </w:pPr>
    </w:p>
    <w:p w14:paraId="581DC8F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XSharpToDo</w:t>
      </w:r>
    </w:p>
    <w:p w14:paraId="09B346D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3DB20FF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DEFINE</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XToDos </w:t>
      </w:r>
      <w:r>
        <w:rPr>
          <w:rFonts w:ascii="Consolas" w:hAnsi="Consolas" w:cs="Consolas"/>
          <w:color w:val="0000FF"/>
          <w:sz w:val="19"/>
          <w:szCs w:val="19"/>
        </w:rPr>
        <w:t>AS</w:t>
      </w:r>
      <w:r>
        <w:rPr>
          <w:rFonts w:ascii="Consolas" w:hAnsi="Consolas" w:cs="Consolas"/>
          <w:color w:val="000000"/>
          <w:sz w:val="19"/>
          <w:szCs w:val="19"/>
        </w:rPr>
        <w:t xml:space="preserve"> Custom</w:t>
      </w:r>
    </w:p>
    <w:p w14:paraId="731B000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cTableName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6DDCADB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cAlias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4601F11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cLastId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538BF46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nTodos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3B2CBBF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aToDos </w:t>
      </w:r>
      <w:r>
        <w:rPr>
          <w:rFonts w:ascii="Consolas" w:hAnsi="Consolas" w:cs="Consolas"/>
          <w:color w:val="0000FF"/>
          <w:sz w:val="19"/>
          <w:szCs w:val="19"/>
        </w:rPr>
        <w:t>AS</w:t>
      </w:r>
      <w:r>
        <w:rPr>
          <w:rFonts w:ascii="Consolas" w:hAnsi="Consolas" w:cs="Consolas"/>
          <w:color w:val="000000"/>
          <w:sz w:val="19"/>
          <w:szCs w:val="19"/>
        </w:rPr>
        <w:t xml:space="preserve"> ObservableCollection&lt;XToDo&gt;</w:t>
      </w:r>
    </w:p>
    <w:p w14:paraId="0098C80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03ECD5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Init() </w:t>
      </w:r>
    </w:p>
    <w:p w14:paraId="0457AAA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EXCLUSIVE</w:t>
      </w:r>
      <w:r>
        <w:rPr>
          <w:rFonts w:ascii="Consolas" w:hAnsi="Consolas" w:cs="Consolas"/>
          <w:color w:val="000000"/>
          <w:sz w:val="19"/>
          <w:szCs w:val="19"/>
        </w:rPr>
        <w:t xml:space="preserve"> </w:t>
      </w:r>
      <w:r>
        <w:rPr>
          <w:rFonts w:ascii="Consolas" w:hAnsi="Consolas" w:cs="Consolas"/>
          <w:color w:val="0000FF"/>
          <w:sz w:val="19"/>
          <w:szCs w:val="19"/>
        </w:rPr>
        <w:t>OFF</w:t>
      </w:r>
    </w:p>
    <w:p w14:paraId="323A317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.cTableName = </w:t>
      </w:r>
      <w:r>
        <w:rPr>
          <w:rFonts w:ascii="Consolas" w:hAnsi="Consolas" w:cs="Consolas"/>
          <w:color w:val="A31515"/>
          <w:sz w:val="19"/>
          <w:szCs w:val="19"/>
        </w:rPr>
        <w:t>"C:\DEV\XToDos\ToDos.dbf"</w:t>
      </w:r>
    </w:p>
    <w:p w14:paraId="7D88E5D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.cAlias = </w:t>
      </w:r>
      <w:r>
        <w:rPr>
          <w:rFonts w:ascii="Consolas" w:hAnsi="Consolas" w:cs="Consolas"/>
          <w:color w:val="A31515"/>
          <w:sz w:val="19"/>
          <w:szCs w:val="19"/>
        </w:rPr>
        <w:t>"ToDos"</w:t>
      </w:r>
    </w:p>
    <w:p w14:paraId="07E72B9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.nToDos = 0</w:t>
      </w:r>
    </w:p>
    <w:p w14:paraId="4A805E0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.aToDos = ObservableCollection&lt;XToDo&gt;{}</w:t>
      </w:r>
    </w:p>
    <w:p w14:paraId="68085FE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2454850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597F278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E1CD17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openToDos() </w:t>
      </w:r>
      <w:r>
        <w:rPr>
          <w:rFonts w:ascii="Consolas" w:hAnsi="Consolas" w:cs="Consolas"/>
          <w:color w:val="0000FF"/>
          <w:sz w:val="19"/>
          <w:szCs w:val="19"/>
        </w:rPr>
        <w:t>AS</w:t>
      </w:r>
      <w:r>
        <w:rPr>
          <w:rFonts w:ascii="Consolas" w:hAnsi="Consolas" w:cs="Consolas"/>
          <w:color w:val="000000"/>
          <w:sz w:val="19"/>
          <w:szCs w:val="19"/>
        </w:rPr>
        <w:t xml:space="preserve"> Boolean</w:t>
      </w:r>
    </w:p>
    <w:p w14:paraId="329CB77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cTableName</w:t>
      </w:r>
    </w:p>
    <w:p w14:paraId="413840F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cTableName = </w:t>
      </w:r>
      <w:r>
        <w:rPr>
          <w:rFonts w:ascii="Consolas" w:hAnsi="Consolas" w:cs="Consolas"/>
          <w:color w:val="0000FF"/>
          <w:sz w:val="19"/>
          <w:szCs w:val="19"/>
        </w:rPr>
        <w:t>This</w:t>
      </w:r>
      <w:r>
        <w:rPr>
          <w:rFonts w:ascii="Consolas" w:hAnsi="Consolas" w:cs="Consolas"/>
          <w:color w:val="000000"/>
          <w:sz w:val="19"/>
          <w:szCs w:val="19"/>
        </w:rPr>
        <w:t>.cTableName</w:t>
      </w:r>
    </w:p>
    <w:p w14:paraId="4D616C0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 used(</w:t>
      </w:r>
      <w:r>
        <w:rPr>
          <w:rFonts w:ascii="Consolas" w:hAnsi="Consolas" w:cs="Consolas"/>
          <w:color w:val="A31515"/>
          <w:sz w:val="19"/>
          <w:szCs w:val="19"/>
        </w:rPr>
        <w:t>"TODOS"</w:t>
      </w:r>
      <w:r>
        <w:rPr>
          <w:rFonts w:ascii="Consolas" w:hAnsi="Consolas" w:cs="Consolas"/>
          <w:color w:val="000000"/>
          <w:sz w:val="19"/>
          <w:szCs w:val="19"/>
        </w:rPr>
        <w:t>)</w:t>
      </w:r>
    </w:p>
    <w:p w14:paraId="2D7B30A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0</w:t>
      </w:r>
    </w:p>
    <w:p w14:paraId="6A0628C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(cTableName) </w:t>
      </w:r>
      <w:r>
        <w:rPr>
          <w:rFonts w:ascii="Consolas" w:hAnsi="Consolas" w:cs="Consolas"/>
          <w:color w:val="0000FF"/>
          <w:sz w:val="19"/>
          <w:szCs w:val="19"/>
        </w:rPr>
        <w:t>SHARED</w:t>
      </w:r>
    </w:p>
    <w:p w14:paraId="0957E17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B7082E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used(</w:t>
      </w:r>
      <w:r>
        <w:rPr>
          <w:rFonts w:ascii="Consolas" w:hAnsi="Consolas" w:cs="Consolas"/>
          <w:color w:val="A31515"/>
          <w:sz w:val="19"/>
          <w:szCs w:val="19"/>
        </w:rPr>
        <w:t>"TODOS"</w:t>
      </w:r>
      <w:r>
        <w:rPr>
          <w:rFonts w:ascii="Consolas" w:hAnsi="Consolas" w:cs="Consolas"/>
          <w:color w:val="000000"/>
          <w:sz w:val="19"/>
          <w:szCs w:val="19"/>
        </w:rPr>
        <w:t>)</w:t>
      </w:r>
    </w:p>
    <w:p w14:paraId="765A52A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0222754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EF9710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closeToDos() </w:t>
      </w:r>
      <w:r>
        <w:rPr>
          <w:rFonts w:ascii="Consolas" w:hAnsi="Consolas" w:cs="Consolas"/>
          <w:color w:val="0000FF"/>
          <w:sz w:val="19"/>
          <w:szCs w:val="19"/>
        </w:rPr>
        <w:t>AS</w:t>
      </w:r>
      <w:r>
        <w:rPr>
          <w:rFonts w:ascii="Consolas" w:hAnsi="Consolas" w:cs="Consolas"/>
          <w:color w:val="000000"/>
          <w:sz w:val="19"/>
          <w:szCs w:val="19"/>
        </w:rPr>
        <w:t xml:space="preserve"> Boolean</w:t>
      </w:r>
    </w:p>
    <w:p w14:paraId="427192F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(CoreDb.SymSelect(</w:t>
      </w:r>
      <w:r>
        <w:rPr>
          <w:rFonts w:ascii="Consolas" w:hAnsi="Consolas" w:cs="Consolas"/>
          <w:color w:val="A31515"/>
          <w:sz w:val="19"/>
          <w:szCs w:val="19"/>
        </w:rPr>
        <w:t>"ToDos"</w:t>
      </w:r>
      <w:r>
        <w:rPr>
          <w:rFonts w:ascii="Consolas" w:hAnsi="Consolas" w:cs="Consolas"/>
          <w:color w:val="000000"/>
          <w:sz w:val="19"/>
          <w:szCs w:val="19"/>
        </w:rPr>
        <w:t>))</w:t>
      </w:r>
    </w:p>
    <w:p w14:paraId="1A1F65C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 used(</w:t>
      </w:r>
      <w:r>
        <w:rPr>
          <w:rFonts w:ascii="Consolas" w:hAnsi="Consolas" w:cs="Consolas"/>
          <w:color w:val="A31515"/>
          <w:sz w:val="19"/>
          <w:szCs w:val="19"/>
        </w:rPr>
        <w:t>"Todos"</w:t>
      </w:r>
      <w:r>
        <w:rPr>
          <w:rFonts w:ascii="Consolas" w:hAnsi="Consolas" w:cs="Consolas"/>
          <w:color w:val="000000"/>
          <w:sz w:val="19"/>
          <w:szCs w:val="19"/>
        </w:rPr>
        <w:t>)</w:t>
      </w:r>
    </w:p>
    <w:p w14:paraId="4190FDB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7261BDE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ABE324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getToDo(cId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XToDo</w:t>
      </w:r>
    </w:p>
    <w:p w14:paraId="5D9AFFC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1E53E53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oToDo.Load(cId)</w:t>
      </w:r>
    </w:p>
    <w:p w14:paraId="138D39F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oToDo</w:t>
      </w:r>
    </w:p>
    <w:p w14:paraId="2BF64B9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2BDDD6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Load()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68E3AF8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nToDos</w:t>
      </w:r>
    </w:p>
    <w:p w14:paraId="01D2AD1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oToDo </w:t>
      </w:r>
      <w:r>
        <w:rPr>
          <w:rFonts w:ascii="Consolas" w:hAnsi="Consolas" w:cs="Consolas"/>
          <w:color w:val="0000FF"/>
          <w:sz w:val="19"/>
          <w:szCs w:val="19"/>
        </w:rPr>
        <w:t>AS</w:t>
      </w:r>
      <w:r>
        <w:rPr>
          <w:rFonts w:ascii="Consolas" w:hAnsi="Consolas" w:cs="Consolas"/>
          <w:color w:val="000000"/>
          <w:sz w:val="19"/>
          <w:szCs w:val="19"/>
        </w:rPr>
        <w:t xml:space="preserve"> XToDo</w:t>
      </w:r>
    </w:p>
    <w:p w14:paraId="0A46D7F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.OpenTodos()</w:t>
      </w:r>
    </w:p>
    <w:p w14:paraId="5AD7262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DELETED</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0AE04CD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COUNT</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nToDos</w:t>
      </w:r>
    </w:p>
    <w:p w14:paraId="59F120C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.aToDos.Clear()</w:t>
      </w:r>
    </w:p>
    <w:p w14:paraId="1284885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r>
        <w:rPr>
          <w:rFonts w:ascii="Consolas" w:hAnsi="Consolas" w:cs="Consolas"/>
          <w:color w:val="000000"/>
          <w:sz w:val="19"/>
          <w:szCs w:val="19"/>
        </w:rPr>
        <w:t xml:space="preserve"> </w:t>
      </w:r>
    </w:p>
    <w:p w14:paraId="016EE44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 ToDos.id)</w:t>
      </w:r>
    </w:p>
    <w:p w14:paraId="7C385FF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.aToDos.Add(oToDo)</w:t>
      </w:r>
    </w:p>
    <w:p w14:paraId="19C5691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455E8DE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.CloseTodos()</w:t>
      </w:r>
    </w:p>
    <w:p w14:paraId="5777716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.nToDos = nToDos</w:t>
      </w:r>
    </w:p>
    <w:p w14:paraId="1C4627A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.nToDos</w:t>
      </w:r>
    </w:p>
    <w:p w14:paraId="4A6C041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CE5B8B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New(cTitle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03EB9CC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.nTodos = </w:t>
      </w:r>
      <w:r>
        <w:rPr>
          <w:rFonts w:ascii="Consolas" w:hAnsi="Consolas" w:cs="Consolas"/>
          <w:color w:val="0000FF"/>
          <w:sz w:val="19"/>
          <w:szCs w:val="19"/>
        </w:rPr>
        <w:t>This</w:t>
      </w:r>
      <w:r>
        <w:rPr>
          <w:rFonts w:ascii="Consolas" w:hAnsi="Consolas" w:cs="Consolas"/>
          <w:color w:val="000000"/>
          <w:sz w:val="19"/>
          <w:szCs w:val="19"/>
        </w:rPr>
        <w:t>.nTodos + 1</w:t>
      </w:r>
    </w:p>
    <w:p w14:paraId="00EA011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 xml:space="preserve">)   </w:t>
      </w:r>
      <w:r>
        <w:rPr>
          <w:rFonts w:ascii="Consolas" w:hAnsi="Consolas" w:cs="Consolas"/>
          <w:color w:val="008000"/>
          <w:sz w:val="19"/>
          <w:szCs w:val="19"/>
        </w:rPr>
        <w:t>// No ID</w:t>
      </w:r>
    </w:p>
    <w:p w14:paraId="2C37B84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oToDo.New(cTitle)</w:t>
      </w:r>
    </w:p>
    <w:p w14:paraId="70A6349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oToDo.Save()</w:t>
      </w:r>
    </w:p>
    <w:p w14:paraId="333D842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.cLastId = oToDo.Id</w:t>
      </w:r>
    </w:p>
    <w:p w14:paraId="5A0399D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aToDos.Add(oToDo)</w:t>
      </w:r>
    </w:p>
    <w:p w14:paraId="5732C15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.nToDos</w:t>
      </w:r>
    </w:p>
    <w:p w14:paraId="51305C2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74C48C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toggleCompleted(oTask </w:t>
      </w:r>
      <w:r>
        <w:rPr>
          <w:rFonts w:ascii="Consolas" w:hAnsi="Consolas" w:cs="Consolas"/>
          <w:color w:val="0000FF"/>
          <w:sz w:val="19"/>
          <w:szCs w:val="19"/>
        </w:rPr>
        <w:t>as</w:t>
      </w:r>
      <w:r>
        <w:rPr>
          <w:rFonts w:ascii="Consolas" w:hAnsi="Consolas" w:cs="Consolas"/>
          <w:color w:val="000000"/>
          <w:sz w:val="19"/>
          <w:szCs w:val="19"/>
        </w:rPr>
        <w:t xml:space="preserve"> XToDo) </w:t>
      </w:r>
      <w:r>
        <w:rPr>
          <w:rFonts w:ascii="Consolas" w:hAnsi="Consolas" w:cs="Consolas"/>
          <w:color w:val="0000FF"/>
          <w:sz w:val="19"/>
          <w:szCs w:val="19"/>
        </w:rPr>
        <w:t>as</w:t>
      </w:r>
      <w:r>
        <w:rPr>
          <w:rFonts w:ascii="Consolas" w:hAnsi="Consolas" w:cs="Consolas"/>
          <w:color w:val="000000"/>
          <w:sz w:val="19"/>
          <w:szCs w:val="19"/>
        </w:rPr>
        <w:t xml:space="preserve"> boolean</w:t>
      </w:r>
    </w:p>
    <w:p w14:paraId="674BC60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oTask.completed = ! oTask.completed</w:t>
      </w:r>
    </w:p>
    <w:p w14:paraId="60F8456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oTask.SAVE()</w:t>
      </w:r>
    </w:p>
    <w:p w14:paraId="2F8BFC0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w:t>
      </w:r>
    </w:p>
    <w:p w14:paraId="2850707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oTask.completed</w:t>
      </w:r>
    </w:p>
    <w:p w14:paraId="30F62EA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F67F4A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deleteTask(oTask </w:t>
      </w:r>
      <w:r>
        <w:rPr>
          <w:rFonts w:ascii="Consolas" w:hAnsi="Consolas" w:cs="Consolas"/>
          <w:color w:val="0000FF"/>
          <w:sz w:val="19"/>
          <w:szCs w:val="19"/>
        </w:rPr>
        <w:t>as</w:t>
      </w:r>
      <w:r>
        <w:rPr>
          <w:rFonts w:ascii="Consolas" w:hAnsi="Consolas" w:cs="Consolas"/>
          <w:color w:val="000000"/>
          <w:sz w:val="19"/>
          <w:szCs w:val="19"/>
        </w:rPr>
        <w:t xml:space="preserve"> XToDo) </w:t>
      </w:r>
      <w:r>
        <w:rPr>
          <w:rFonts w:ascii="Consolas" w:hAnsi="Consolas" w:cs="Consolas"/>
          <w:color w:val="0000FF"/>
          <w:sz w:val="19"/>
          <w:szCs w:val="19"/>
        </w:rPr>
        <w:t>as</w:t>
      </w:r>
      <w:r>
        <w:rPr>
          <w:rFonts w:ascii="Consolas" w:hAnsi="Consolas" w:cs="Consolas"/>
          <w:color w:val="000000"/>
          <w:sz w:val="19"/>
          <w:szCs w:val="19"/>
        </w:rPr>
        <w:t xml:space="preserve"> boolean</w:t>
      </w:r>
    </w:p>
    <w:p w14:paraId="0221E23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lDeleted </w:t>
      </w:r>
      <w:r>
        <w:rPr>
          <w:rFonts w:ascii="Consolas" w:hAnsi="Consolas" w:cs="Consolas"/>
          <w:color w:val="0000FF"/>
          <w:sz w:val="19"/>
          <w:szCs w:val="19"/>
        </w:rPr>
        <w:t>AS</w:t>
      </w:r>
      <w:r>
        <w:rPr>
          <w:rFonts w:ascii="Consolas" w:hAnsi="Consolas" w:cs="Consolas"/>
          <w:color w:val="000000"/>
          <w:sz w:val="19"/>
          <w:szCs w:val="19"/>
        </w:rPr>
        <w:t xml:space="preserve"> boolean   </w:t>
      </w:r>
    </w:p>
    <w:p w14:paraId="68F13F4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lDeleted = oTask.Delete()</w:t>
      </w:r>
    </w:p>
    <w:p w14:paraId="0A14C5E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w:t>
      </w:r>
    </w:p>
    <w:p w14:paraId="59F93A9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lDeleted</w:t>
      </w:r>
    </w:p>
    <w:p w14:paraId="4949562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1D7AB87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GetLast() </w:t>
      </w:r>
      <w:r>
        <w:rPr>
          <w:rFonts w:ascii="Consolas" w:hAnsi="Consolas" w:cs="Consolas"/>
          <w:color w:val="0000FF"/>
          <w:sz w:val="19"/>
          <w:szCs w:val="19"/>
        </w:rPr>
        <w:t>AS</w:t>
      </w:r>
      <w:r>
        <w:rPr>
          <w:rFonts w:ascii="Consolas" w:hAnsi="Consolas" w:cs="Consolas"/>
          <w:color w:val="000000"/>
          <w:sz w:val="19"/>
          <w:szCs w:val="19"/>
        </w:rPr>
        <w:t xml:space="preserve"> XToDo</w:t>
      </w:r>
    </w:p>
    <w:p w14:paraId="08044E3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 xml:space="preserve">)   </w:t>
      </w:r>
      <w:r>
        <w:rPr>
          <w:rFonts w:ascii="Consolas" w:hAnsi="Consolas" w:cs="Consolas"/>
          <w:color w:val="008000"/>
          <w:sz w:val="19"/>
          <w:szCs w:val="19"/>
        </w:rPr>
        <w:t>// No ID</w:t>
      </w:r>
    </w:p>
    <w:p w14:paraId="2839F77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cId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52D7556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EMPTY(</w:t>
      </w:r>
      <w:r>
        <w:rPr>
          <w:rFonts w:ascii="Consolas" w:hAnsi="Consolas" w:cs="Consolas"/>
          <w:color w:val="0000FF"/>
          <w:sz w:val="19"/>
          <w:szCs w:val="19"/>
        </w:rPr>
        <w:t>This</w:t>
      </w:r>
      <w:r>
        <w:rPr>
          <w:rFonts w:ascii="Consolas" w:hAnsi="Consolas" w:cs="Consolas"/>
          <w:color w:val="000000"/>
          <w:sz w:val="19"/>
          <w:szCs w:val="19"/>
        </w:rPr>
        <w:t>.cLastId)</w:t>
      </w:r>
    </w:p>
    <w:p w14:paraId="29F3A9E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Go to the bottom of the ToDos table and get that ID</w:t>
      </w:r>
    </w:p>
    <w:p w14:paraId="03C9F53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.openToDos()</w:t>
      </w:r>
    </w:p>
    <w:p w14:paraId="75CFE5F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TO</w:t>
      </w:r>
    </w:p>
    <w:p w14:paraId="43B6F38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DELETED</w:t>
      </w:r>
      <w:r>
        <w:rPr>
          <w:rFonts w:ascii="Consolas" w:hAnsi="Consolas" w:cs="Consolas"/>
          <w:color w:val="000000"/>
          <w:sz w:val="19"/>
          <w:szCs w:val="19"/>
        </w:rPr>
        <w:t xml:space="preserve"> </w:t>
      </w:r>
      <w:r>
        <w:rPr>
          <w:rFonts w:ascii="Consolas" w:hAnsi="Consolas" w:cs="Consolas"/>
          <w:color w:val="0000FF"/>
          <w:sz w:val="19"/>
          <w:szCs w:val="19"/>
        </w:rPr>
        <w:t>ON</w:t>
      </w:r>
    </w:p>
    <w:p w14:paraId="5CAA3D9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w:t>
      </w:r>
      <w:r>
        <w:rPr>
          <w:rFonts w:ascii="Consolas" w:hAnsi="Consolas" w:cs="Consolas"/>
          <w:color w:val="000000"/>
          <w:sz w:val="19"/>
          <w:szCs w:val="19"/>
        </w:rPr>
        <w:t xml:space="preserve"> </w:t>
      </w:r>
      <w:r>
        <w:rPr>
          <w:rFonts w:ascii="Consolas" w:hAnsi="Consolas" w:cs="Consolas"/>
          <w:color w:val="0000FF"/>
          <w:sz w:val="19"/>
          <w:szCs w:val="19"/>
        </w:rPr>
        <w:t>BOTTOM</w:t>
      </w:r>
    </w:p>
    <w:p w14:paraId="0A08B93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cId = ToDos.id</w:t>
      </w:r>
    </w:p>
    <w:p w14:paraId="0BB76A0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6A39C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cId = </w:t>
      </w:r>
      <w:r>
        <w:rPr>
          <w:rFonts w:ascii="Consolas" w:hAnsi="Consolas" w:cs="Consolas"/>
          <w:color w:val="0000FF"/>
          <w:sz w:val="19"/>
          <w:szCs w:val="19"/>
        </w:rPr>
        <w:t>This</w:t>
      </w:r>
      <w:r>
        <w:rPr>
          <w:rFonts w:ascii="Consolas" w:hAnsi="Consolas" w:cs="Consolas"/>
          <w:color w:val="000000"/>
          <w:sz w:val="19"/>
          <w:szCs w:val="19"/>
        </w:rPr>
        <w:t>.cLastId</w:t>
      </w:r>
    </w:p>
    <w:p w14:paraId="043633A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2E672F6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oTodo.Load(cId)</w:t>
      </w:r>
    </w:p>
    <w:p w14:paraId="4793728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oToDo</w:t>
      </w:r>
    </w:p>
    <w:p w14:paraId="7E9E015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DEFINE</w:t>
      </w:r>
    </w:p>
    <w:p w14:paraId="0EA5F49F" w14:textId="77777777" w:rsidR="002A1A72" w:rsidRDefault="002A1A72" w:rsidP="002A1A72">
      <w:pPr>
        <w:overflowPunct/>
        <w:spacing w:after="0"/>
        <w:textAlignment w:val="auto"/>
        <w:rPr>
          <w:rFonts w:ascii="Consolas" w:hAnsi="Consolas" w:cs="Consolas"/>
          <w:color w:val="000000"/>
          <w:sz w:val="19"/>
          <w:szCs w:val="19"/>
        </w:rPr>
      </w:pPr>
    </w:p>
    <w:p w14:paraId="0FA62A0B" w14:textId="77777777" w:rsidR="002A1A72" w:rsidRDefault="002A1A72" w:rsidP="002A1A72">
      <w:pPr>
        <w:overflowPunct/>
        <w:spacing w:after="0"/>
        <w:textAlignment w:val="auto"/>
        <w:rPr>
          <w:rFonts w:ascii="Consolas" w:hAnsi="Consolas" w:cs="Consolas"/>
          <w:color w:val="000000"/>
          <w:sz w:val="19"/>
          <w:szCs w:val="19"/>
        </w:rPr>
      </w:pPr>
    </w:p>
    <w:p w14:paraId="74A796E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NAMESPACE</w:t>
      </w:r>
    </w:p>
    <w:p w14:paraId="5C54EA8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51D02D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8000"/>
          <w:sz w:val="19"/>
          <w:szCs w:val="19"/>
        </w:rPr>
        <w:t>// XToDo.prg</w:t>
      </w:r>
    </w:p>
    <w:p w14:paraId="0C7CC22A" w14:textId="77777777" w:rsidR="002A1A72" w:rsidRDefault="002A1A72" w:rsidP="002A1A72">
      <w:pPr>
        <w:overflowPunct/>
        <w:spacing w:after="0"/>
        <w:textAlignment w:val="auto"/>
        <w:rPr>
          <w:rFonts w:ascii="Consolas" w:hAnsi="Consolas" w:cs="Consolas"/>
          <w:color w:val="000000"/>
          <w:sz w:val="19"/>
          <w:szCs w:val="19"/>
        </w:rPr>
      </w:pPr>
    </w:p>
    <w:p w14:paraId="29318459" w14:textId="77777777" w:rsidR="002A1A72" w:rsidRDefault="002A1A72" w:rsidP="002A1A72">
      <w:pPr>
        <w:overflowPunct/>
        <w:spacing w:after="0"/>
        <w:textAlignment w:val="auto"/>
        <w:rPr>
          <w:rFonts w:ascii="Consolas" w:hAnsi="Consolas" w:cs="Consolas"/>
          <w:color w:val="000000"/>
          <w:sz w:val="19"/>
          <w:szCs w:val="19"/>
        </w:rPr>
      </w:pPr>
    </w:p>
    <w:p w14:paraId="6BAF21E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8B5418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CA006B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22DEA60" w14:textId="77777777" w:rsidR="002A1A72" w:rsidRDefault="002A1A72" w:rsidP="002A1A72">
      <w:pPr>
        <w:overflowPunct/>
        <w:spacing w:after="0"/>
        <w:textAlignment w:val="auto"/>
        <w:rPr>
          <w:rFonts w:ascii="Consolas" w:hAnsi="Consolas" w:cs="Consolas"/>
          <w:color w:val="000000"/>
          <w:sz w:val="19"/>
          <w:szCs w:val="19"/>
        </w:rPr>
      </w:pPr>
    </w:p>
    <w:p w14:paraId="76854D8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XSharpToDo</w:t>
      </w:r>
    </w:p>
    <w:p w14:paraId="72FCEA8B" w14:textId="77777777" w:rsidR="002A1A72" w:rsidRDefault="002A1A72" w:rsidP="002A1A72">
      <w:pPr>
        <w:overflowPunct/>
        <w:spacing w:after="0"/>
        <w:textAlignment w:val="auto"/>
        <w:rPr>
          <w:rFonts w:ascii="Consolas" w:hAnsi="Consolas" w:cs="Consolas"/>
          <w:color w:val="000000"/>
          <w:sz w:val="19"/>
          <w:szCs w:val="19"/>
        </w:rPr>
      </w:pPr>
    </w:p>
    <w:p w14:paraId="6BBECBE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DEFINE</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XToDo </w:t>
      </w:r>
      <w:r>
        <w:rPr>
          <w:rFonts w:ascii="Consolas" w:hAnsi="Consolas" w:cs="Consolas"/>
          <w:color w:val="0000FF"/>
          <w:sz w:val="19"/>
          <w:szCs w:val="19"/>
        </w:rPr>
        <w:t>as</w:t>
      </w:r>
      <w:r>
        <w:rPr>
          <w:rFonts w:ascii="Consolas" w:hAnsi="Consolas" w:cs="Consolas"/>
          <w:color w:val="000000"/>
          <w:sz w:val="19"/>
          <w:szCs w:val="19"/>
        </w:rPr>
        <w:t xml:space="preserve"> Custom</w:t>
      </w:r>
    </w:p>
    <w:p w14:paraId="11A1756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id = </w:t>
      </w:r>
      <w:r>
        <w:rPr>
          <w:rFonts w:ascii="Consolas" w:hAnsi="Consolas" w:cs="Consolas"/>
          <w:color w:val="A31515"/>
          <w:sz w:val="19"/>
          <w:szCs w:val="19"/>
        </w:rPr>
        <w:t>""</w:t>
      </w:r>
    </w:p>
    <w:p w14:paraId="7A21961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w:t>
      </w:r>
    </w:p>
    <w:p w14:paraId="758871A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descript = </w:t>
      </w:r>
      <w:r>
        <w:rPr>
          <w:rFonts w:ascii="Consolas" w:hAnsi="Consolas" w:cs="Consolas"/>
          <w:color w:val="A31515"/>
          <w:sz w:val="19"/>
          <w:szCs w:val="19"/>
        </w:rPr>
        <w:t>""</w:t>
      </w:r>
    </w:p>
    <w:p w14:paraId="0E7D30F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lastRenderedPageBreak/>
        <w:t xml:space="preserve">    entered = DateTime.Now</w:t>
      </w:r>
    </w:p>
    <w:p w14:paraId="73CB719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completed = </w:t>
      </w:r>
      <w:r>
        <w:rPr>
          <w:rFonts w:ascii="Consolas" w:hAnsi="Consolas" w:cs="Consolas"/>
          <w:color w:val="0000FF"/>
          <w:sz w:val="19"/>
          <w:szCs w:val="19"/>
        </w:rPr>
        <w:t>.f.</w:t>
      </w:r>
    </w:p>
    <w:p w14:paraId="5ED1276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isEditing = </w:t>
      </w:r>
      <w:r>
        <w:rPr>
          <w:rFonts w:ascii="Consolas" w:hAnsi="Consolas" w:cs="Consolas"/>
          <w:color w:val="0000FF"/>
          <w:sz w:val="19"/>
          <w:szCs w:val="19"/>
        </w:rPr>
        <w:t>.f.</w:t>
      </w:r>
      <w:r>
        <w:rPr>
          <w:rFonts w:ascii="Consolas" w:hAnsi="Consolas" w:cs="Consolas"/>
          <w:color w:val="000000"/>
          <w:sz w:val="19"/>
          <w:szCs w:val="19"/>
        </w:rPr>
        <w:t xml:space="preserve"> </w:t>
      </w:r>
    </w:p>
    <w:p w14:paraId="18E1CFA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isNew = </w:t>
      </w:r>
      <w:r>
        <w:rPr>
          <w:rFonts w:ascii="Consolas" w:hAnsi="Consolas" w:cs="Consolas"/>
          <w:color w:val="0000FF"/>
          <w:sz w:val="19"/>
          <w:szCs w:val="19"/>
        </w:rPr>
        <w:t>.f.</w:t>
      </w:r>
    </w:p>
    <w:p w14:paraId="29E8BBD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07C314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8000"/>
          <w:sz w:val="19"/>
          <w:szCs w:val="19"/>
        </w:rPr>
        <w:t>// No Parameter. New Task.</w:t>
      </w:r>
    </w:p>
    <w:p w14:paraId="177C484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.new()</w:t>
      </w:r>
    </w:p>
    <w:p w14:paraId="15ED24C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5A7E7F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Constructor(cId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8000"/>
          <w:sz w:val="19"/>
          <w:szCs w:val="19"/>
        </w:rPr>
        <w:t>// Parameter. Existing Task</w:t>
      </w:r>
    </w:p>
    <w:p w14:paraId="557ABF2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cId</w:t>
      </w:r>
    </w:p>
    <w:p w14:paraId="61032B0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.load(cId)</w:t>
      </w:r>
    </w:p>
    <w:p w14:paraId="5195B34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70BBCE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clear    </w:t>
      </w:r>
    </w:p>
    <w:p w14:paraId="185ACB6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r>
        <w:rPr>
          <w:rFonts w:ascii="Consolas" w:hAnsi="Consolas" w:cs="Consolas"/>
          <w:color w:val="A31515"/>
          <w:sz w:val="19"/>
          <w:szCs w:val="19"/>
        </w:rPr>
        <w:t>""</w:t>
      </w:r>
    </w:p>
    <w:p w14:paraId="6E39EE0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.title = </w:t>
      </w:r>
      <w:r>
        <w:rPr>
          <w:rFonts w:ascii="Consolas" w:hAnsi="Consolas" w:cs="Consolas"/>
          <w:color w:val="A31515"/>
          <w:sz w:val="19"/>
          <w:szCs w:val="19"/>
        </w:rPr>
        <w:t>""</w:t>
      </w:r>
    </w:p>
    <w:p w14:paraId="3F6D8AE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.descript = </w:t>
      </w:r>
      <w:r>
        <w:rPr>
          <w:rFonts w:ascii="Consolas" w:hAnsi="Consolas" w:cs="Consolas"/>
          <w:color w:val="A31515"/>
          <w:sz w:val="19"/>
          <w:szCs w:val="19"/>
        </w:rPr>
        <w:t>""</w:t>
      </w:r>
    </w:p>
    <w:p w14:paraId="6876FCF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.completed = </w:t>
      </w:r>
      <w:r>
        <w:rPr>
          <w:rFonts w:ascii="Consolas" w:hAnsi="Consolas" w:cs="Consolas"/>
          <w:color w:val="0000FF"/>
          <w:sz w:val="19"/>
          <w:szCs w:val="19"/>
        </w:rPr>
        <w:t>False</w:t>
      </w:r>
    </w:p>
    <w:p w14:paraId="37D34DE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
    <w:p w14:paraId="4061276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A3298D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reload() </w:t>
      </w:r>
      <w:r>
        <w:rPr>
          <w:rFonts w:ascii="Consolas" w:hAnsi="Consolas" w:cs="Consolas"/>
          <w:color w:val="0000FF"/>
          <w:sz w:val="19"/>
          <w:szCs w:val="19"/>
        </w:rPr>
        <w:t>AS</w:t>
      </w:r>
      <w:r>
        <w:rPr>
          <w:rFonts w:ascii="Consolas" w:hAnsi="Consolas" w:cs="Consolas"/>
          <w:color w:val="000000"/>
          <w:sz w:val="19"/>
          <w:szCs w:val="19"/>
        </w:rPr>
        <w:t xml:space="preserve"> Boolean</w:t>
      </w:r>
    </w:p>
    <w:p w14:paraId="321EC0A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w:t>
      </w:r>
      <w:r>
        <w:rPr>
          <w:rFonts w:ascii="Consolas" w:hAnsi="Consolas" w:cs="Consolas"/>
          <w:color w:val="0000FF"/>
          <w:sz w:val="19"/>
          <w:szCs w:val="19"/>
        </w:rPr>
        <w:t>This</w:t>
      </w:r>
      <w:r>
        <w:rPr>
          <w:rFonts w:ascii="Consolas" w:hAnsi="Consolas" w:cs="Consolas"/>
          <w:color w:val="000000"/>
          <w:sz w:val="19"/>
          <w:szCs w:val="19"/>
        </w:rPr>
        <w:t>.id)</w:t>
      </w:r>
    </w:p>
    <w:p w14:paraId="60D0CDB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57178B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load(cId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Boolean</w:t>
      </w:r>
    </w:p>
    <w:p w14:paraId="2D2FFE8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lReturn = </w:t>
      </w:r>
      <w:r>
        <w:rPr>
          <w:rFonts w:ascii="Consolas" w:hAnsi="Consolas" w:cs="Consolas"/>
          <w:color w:val="0000FF"/>
          <w:sz w:val="19"/>
          <w:szCs w:val="19"/>
        </w:rPr>
        <w:t>False</w:t>
      </w:r>
    </w:p>
    <w:p w14:paraId="2543A3C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.openToDos()</w:t>
      </w:r>
    </w:p>
    <w:p w14:paraId="2EEE1DD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EXACT</w:t>
      </w:r>
      <w:r>
        <w:rPr>
          <w:rFonts w:ascii="Consolas" w:hAnsi="Consolas" w:cs="Consolas"/>
          <w:color w:val="000000"/>
          <w:sz w:val="19"/>
          <w:szCs w:val="19"/>
        </w:rPr>
        <w:t xml:space="preserve"> </w:t>
      </w:r>
      <w:r>
        <w:rPr>
          <w:rFonts w:ascii="Consolas" w:hAnsi="Consolas" w:cs="Consolas"/>
          <w:color w:val="0000FF"/>
          <w:sz w:val="19"/>
          <w:szCs w:val="19"/>
        </w:rPr>
        <w:t>OFF</w:t>
      </w:r>
    </w:p>
    <w:p w14:paraId="7FFBD58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w:t>
      </w:r>
      <w:r>
        <w:rPr>
          <w:rFonts w:ascii="Consolas" w:hAnsi="Consolas" w:cs="Consolas"/>
          <w:color w:val="000000"/>
          <w:sz w:val="19"/>
          <w:szCs w:val="19"/>
        </w:rPr>
        <w:t xml:space="preserve"> </w:t>
      </w:r>
      <w:r>
        <w:rPr>
          <w:rFonts w:ascii="Consolas" w:hAnsi="Consolas" w:cs="Consolas"/>
          <w:color w:val="0000FF"/>
          <w:sz w:val="19"/>
          <w:szCs w:val="19"/>
        </w:rPr>
        <w:t>TOP</w:t>
      </w:r>
    </w:p>
    <w:p w14:paraId="7B3BE27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LOCATE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ToDos.id = cId</w:t>
      </w:r>
    </w:p>
    <w:p w14:paraId="436B556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lReturn = FOUND()</w:t>
      </w:r>
    </w:p>
    <w:p w14:paraId="07B750F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1EA9EEB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lReturn</w:t>
      </w:r>
    </w:p>
    <w:p w14:paraId="7836E9C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ToDos.id</w:t>
      </w:r>
    </w:p>
    <w:p w14:paraId="6DB312D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.title = ToDos.title</w:t>
      </w:r>
    </w:p>
    <w:p w14:paraId="09E7A27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.descript = ToDos.descript</w:t>
      </w:r>
    </w:p>
    <w:p w14:paraId="16519F8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.entered = Todos.entered</w:t>
      </w:r>
    </w:p>
    <w:p w14:paraId="5460E8A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.completed = ToDos.completed</w:t>
      </w:r>
    </w:p>
    <w:p w14:paraId="24C987B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682A6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.clear()</w:t>
      </w:r>
    </w:p>
    <w:p w14:paraId="5130AB9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5333430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.CloseToDos()</w:t>
      </w:r>
    </w:p>
    <w:p w14:paraId="709E48F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lReturn</w:t>
      </w:r>
    </w:p>
    <w:p w14:paraId="0362102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6411D17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1A9E091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SAVE() </w:t>
      </w:r>
      <w:r>
        <w:rPr>
          <w:rFonts w:ascii="Consolas" w:hAnsi="Consolas" w:cs="Consolas"/>
          <w:color w:val="0000FF"/>
          <w:sz w:val="19"/>
          <w:szCs w:val="19"/>
        </w:rPr>
        <w:t>AS</w:t>
      </w:r>
      <w:r>
        <w:rPr>
          <w:rFonts w:ascii="Consolas" w:hAnsi="Consolas" w:cs="Consolas"/>
          <w:color w:val="000000"/>
          <w:sz w:val="19"/>
          <w:szCs w:val="19"/>
        </w:rPr>
        <w:t xml:space="preserve"> Boolean</w:t>
      </w:r>
    </w:p>
    <w:p w14:paraId="3BCF940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lReturn </w:t>
      </w:r>
      <w:r>
        <w:rPr>
          <w:rFonts w:ascii="Consolas" w:hAnsi="Consolas" w:cs="Consolas"/>
          <w:color w:val="0000FF"/>
          <w:sz w:val="19"/>
          <w:szCs w:val="19"/>
        </w:rPr>
        <w:t>AS</w:t>
      </w:r>
      <w:r>
        <w:rPr>
          <w:rFonts w:ascii="Consolas" w:hAnsi="Consolas" w:cs="Consolas"/>
          <w:color w:val="000000"/>
          <w:sz w:val="19"/>
          <w:szCs w:val="19"/>
        </w:rPr>
        <w:t xml:space="preserve"> Boolean</w:t>
      </w:r>
    </w:p>
    <w:p w14:paraId="256F37E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lSaved </w:t>
      </w:r>
      <w:r>
        <w:rPr>
          <w:rFonts w:ascii="Consolas" w:hAnsi="Consolas" w:cs="Consolas"/>
          <w:color w:val="0000FF"/>
          <w:sz w:val="19"/>
          <w:szCs w:val="19"/>
        </w:rPr>
        <w:t>AS</w:t>
      </w:r>
      <w:r>
        <w:rPr>
          <w:rFonts w:ascii="Consolas" w:hAnsi="Consolas" w:cs="Consolas"/>
          <w:color w:val="000000"/>
          <w:sz w:val="19"/>
          <w:szCs w:val="19"/>
        </w:rPr>
        <w:t xml:space="preserve"> Boolean</w:t>
      </w:r>
    </w:p>
    <w:p w14:paraId="36C12EF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cId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2C34094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cDescript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6354EE8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cTitle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4C5006B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lCompleted </w:t>
      </w:r>
      <w:r>
        <w:rPr>
          <w:rFonts w:ascii="Consolas" w:hAnsi="Consolas" w:cs="Consolas"/>
          <w:color w:val="0000FF"/>
          <w:sz w:val="19"/>
          <w:szCs w:val="19"/>
        </w:rPr>
        <w:t>AS</w:t>
      </w:r>
      <w:r>
        <w:rPr>
          <w:rFonts w:ascii="Consolas" w:hAnsi="Consolas" w:cs="Consolas"/>
          <w:color w:val="000000"/>
          <w:sz w:val="19"/>
          <w:szCs w:val="19"/>
        </w:rPr>
        <w:t xml:space="preserve"> Boolean</w:t>
      </w:r>
    </w:p>
    <w:p w14:paraId="351F5C0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cId = </w:t>
      </w:r>
      <w:r>
        <w:rPr>
          <w:rFonts w:ascii="Consolas" w:hAnsi="Consolas" w:cs="Consolas"/>
          <w:color w:val="0000FF"/>
          <w:sz w:val="19"/>
          <w:szCs w:val="19"/>
        </w:rPr>
        <w:t>This</w:t>
      </w:r>
      <w:r>
        <w:rPr>
          <w:rFonts w:ascii="Consolas" w:hAnsi="Consolas" w:cs="Consolas"/>
          <w:color w:val="000000"/>
          <w:sz w:val="19"/>
          <w:szCs w:val="19"/>
        </w:rPr>
        <w:t>.id</w:t>
      </w:r>
    </w:p>
    <w:p w14:paraId="0F192F9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443613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.openToDos()</w:t>
      </w:r>
    </w:p>
    <w:p w14:paraId="37F4442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LOCATE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ToDos.ID = cId</w:t>
      </w:r>
    </w:p>
    <w:p w14:paraId="30E7849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lReturn = FOUND()</w:t>
      </w:r>
    </w:p>
    <w:p w14:paraId="3CD5F7A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 lReturn          </w:t>
      </w:r>
    </w:p>
    <w:p w14:paraId="7789E1D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INTO TODOS (ID) VALUES (CNEWID)</w:t>
      </w:r>
    </w:p>
    <w:p w14:paraId="7FA99C5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APPEND</w:t>
      </w:r>
      <w:r>
        <w:rPr>
          <w:rFonts w:ascii="Consolas" w:hAnsi="Consolas" w:cs="Consolas"/>
          <w:color w:val="000000"/>
          <w:sz w:val="19"/>
          <w:szCs w:val="19"/>
        </w:rPr>
        <w:t xml:space="preserve"> </w:t>
      </w:r>
      <w:r>
        <w:rPr>
          <w:rFonts w:ascii="Consolas" w:hAnsi="Consolas" w:cs="Consolas"/>
          <w:color w:val="0000FF"/>
          <w:sz w:val="19"/>
          <w:szCs w:val="19"/>
        </w:rPr>
        <w:t>BLANK</w:t>
      </w:r>
    </w:p>
    <w:p w14:paraId="28E0A2E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REPLACE</w:t>
      </w:r>
      <w:r>
        <w:rPr>
          <w:rFonts w:ascii="Consolas" w:hAnsi="Consolas" w:cs="Consolas"/>
          <w:color w:val="000000"/>
          <w:sz w:val="19"/>
          <w:szCs w:val="19"/>
        </w:rPr>
        <w:t xml:space="preserve"> id </w:t>
      </w:r>
      <w:r>
        <w:rPr>
          <w:rFonts w:ascii="Consolas" w:hAnsi="Consolas" w:cs="Consolas"/>
          <w:color w:val="0000FF"/>
          <w:sz w:val="19"/>
          <w:szCs w:val="19"/>
        </w:rPr>
        <w:t>WITH</w:t>
      </w:r>
      <w:r>
        <w:rPr>
          <w:rFonts w:ascii="Consolas" w:hAnsi="Consolas" w:cs="Consolas"/>
          <w:color w:val="000000"/>
          <w:sz w:val="19"/>
          <w:szCs w:val="19"/>
        </w:rPr>
        <w:t xml:space="preserve"> cId, isEditing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.t.</w:t>
      </w:r>
      <w:r>
        <w:rPr>
          <w:rFonts w:ascii="Consolas" w:hAnsi="Consolas" w:cs="Consolas"/>
          <w:color w:val="000000"/>
          <w:sz w:val="19"/>
          <w:szCs w:val="19"/>
        </w:rPr>
        <w:t xml:space="preserve">, Entered </w:t>
      </w:r>
      <w:r>
        <w:rPr>
          <w:rFonts w:ascii="Consolas" w:hAnsi="Consolas" w:cs="Consolas"/>
          <w:color w:val="0000FF"/>
          <w:sz w:val="19"/>
          <w:szCs w:val="19"/>
        </w:rPr>
        <w:t>WITH</w:t>
      </w:r>
      <w:r>
        <w:rPr>
          <w:rFonts w:ascii="Consolas" w:hAnsi="Consolas" w:cs="Consolas"/>
          <w:color w:val="000000"/>
          <w:sz w:val="19"/>
          <w:szCs w:val="19"/>
        </w:rPr>
        <w:t xml:space="preserve"> DateTime.NOW</w:t>
      </w:r>
    </w:p>
    <w:p w14:paraId="4CD57EC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356CBD5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cTitle = </w:t>
      </w:r>
      <w:r>
        <w:rPr>
          <w:rFonts w:ascii="Consolas" w:hAnsi="Consolas" w:cs="Consolas"/>
          <w:color w:val="0000FF"/>
          <w:sz w:val="19"/>
          <w:szCs w:val="19"/>
        </w:rPr>
        <w:t>This</w:t>
      </w:r>
      <w:r>
        <w:rPr>
          <w:rFonts w:ascii="Consolas" w:hAnsi="Consolas" w:cs="Consolas"/>
          <w:color w:val="000000"/>
          <w:sz w:val="19"/>
          <w:szCs w:val="19"/>
        </w:rPr>
        <w:t>.title</w:t>
      </w:r>
    </w:p>
    <w:p w14:paraId="27A82C1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cDescript = </w:t>
      </w:r>
      <w:r>
        <w:rPr>
          <w:rFonts w:ascii="Consolas" w:hAnsi="Consolas" w:cs="Consolas"/>
          <w:color w:val="0000FF"/>
          <w:sz w:val="19"/>
          <w:szCs w:val="19"/>
        </w:rPr>
        <w:t>This</w:t>
      </w:r>
      <w:r>
        <w:rPr>
          <w:rFonts w:ascii="Consolas" w:hAnsi="Consolas" w:cs="Consolas"/>
          <w:color w:val="000000"/>
          <w:sz w:val="19"/>
          <w:szCs w:val="19"/>
        </w:rPr>
        <w:t>.descript</w:t>
      </w:r>
    </w:p>
    <w:p w14:paraId="79B0296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lCompleted = </w:t>
      </w:r>
      <w:r>
        <w:rPr>
          <w:rFonts w:ascii="Consolas" w:hAnsi="Consolas" w:cs="Consolas"/>
          <w:color w:val="0000FF"/>
          <w:sz w:val="19"/>
          <w:szCs w:val="19"/>
        </w:rPr>
        <w:t>This</w:t>
      </w:r>
      <w:r>
        <w:rPr>
          <w:rFonts w:ascii="Consolas" w:hAnsi="Consolas" w:cs="Consolas"/>
          <w:color w:val="000000"/>
          <w:sz w:val="19"/>
          <w:szCs w:val="19"/>
        </w:rPr>
        <w:t>.completed</w:t>
      </w:r>
    </w:p>
    <w:p w14:paraId="76310CF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RLOCK()</w:t>
      </w:r>
    </w:p>
    <w:p w14:paraId="52CC252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REPLACE</w:t>
      </w:r>
      <w:r>
        <w:rPr>
          <w:rFonts w:ascii="Consolas" w:hAnsi="Consolas" w:cs="Consolas"/>
          <w:color w:val="000000"/>
          <w:sz w:val="19"/>
          <w:szCs w:val="19"/>
        </w:rPr>
        <w:t xml:space="preserve"> Title </w:t>
      </w:r>
      <w:r>
        <w:rPr>
          <w:rFonts w:ascii="Consolas" w:hAnsi="Consolas" w:cs="Consolas"/>
          <w:color w:val="0000FF"/>
          <w:sz w:val="19"/>
          <w:szCs w:val="19"/>
        </w:rPr>
        <w:t>WITH</w:t>
      </w:r>
      <w:r>
        <w:rPr>
          <w:rFonts w:ascii="Consolas" w:hAnsi="Consolas" w:cs="Consolas"/>
          <w:color w:val="000000"/>
          <w:sz w:val="19"/>
          <w:szCs w:val="19"/>
        </w:rPr>
        <w:t xml:space="preserve"> cTitle, ;</w:t>
      </w:r>
    </w:p>
    <w:p w14:paraId="7CB9D12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Descript </w:t>
      </w:r>
      <w:r>
        <w:rPr>
          <w:rFonts w:ascii="Consolas" w:hAnsi="Consolas" w:cs="Consolas"/>
          <w:color w:val="0000FF"/>
          <w:sz w:val="19"/>
          <w:szCs w:val="19"/>
        </w:rPr>
        <w:t>WITH</w:t>
      </w:r>
      <w:r>
        <w:rPr>
          <w:rFonts w:ascii="Consolas" w:hAnsi="Consolas" w:cs="Consolas"/>
          <w:color w:val="000000"/>
          <w:sz w:val="19"/>
          <w:szCs w:val="19"/>
        </w:rPr>
        <w:t xml:space="preserve"> cDescript, ;</w:t>
      </w:r>
    </w:p>
    <w:p w14:paraId="7F9AE29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Completed </w:t>
      </w:r>
      <w:r>
        <w:rPr>
          <w:rFonts w:ascii="Consolas" w:hAnsi="Consolas" w:cs="Consolas"/>
          <w:color w:val="0000FF"/>
          <w:sz w:val="19"/>
          <w:szCs w:val="19"/>
        </w:rPr>
        <w:t>WITH</w:t>
      </w:r>
      <w:r>
        <w:rPr>
          <w:rFonts w:ascii="Consolas" w:hAnsi="Consolas" w:cs="Consolas"/>
          <w:color w:val="000000"/>
          <w:sz w:val="19"/>
          <w:szCs w:val="19"/>
        </w:rPr>
        <w:t xml:space="preserve"> lCompleted, ;</w:t>
      </w:r>
    </w:p>
    <w:p w14:paraId="73F4D2F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isEditing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.f.</w:t>
      </w:r>
    </w:p>
    <w:p w14:paraId="124F1D0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UNLOCK</w:t>
      </w:r>
    </w:p>
    <w:p w14:paraId="0019B61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756C5A30"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.isNew = </w:t>
      </w:r>
      <w:r>
        <w:rPr>
          <w:rFonts w:ascii="Consolas" w:hAnsi="Consolas" w:cs="Consolas"/>
          <w:color w:val="0000FF"/>
          <w:sz w:val="19"/>
          <w:szCs w:val="19"/>
        </w:rPr>
        <w:t>.f.</w:t>
      </w:r>
    </w:p>
    <w:p w14:paraId="58CCD39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lSaved = </w:t>
      </w:r>
      <w:r>
        <w:rPr>
          <w:rFonts w:ascii="Consolas" w:hAnsi="Consolas" w:cs="Consolas"/>
          <w:color w:val="0000FF"/>
          <w:sz w:val="19"/>
          <w:szCs w:val="19"/>
        </w:rPr>
        <w:t>.t.</w:t>
      </w:r>
    </w:p>
    <w:p w14:paraId="44DEC5A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150E05F"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6BC746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.closeToDos()</w:t>
      </w:r>
    </w:p>
    <w:p w14:paraId="06CA6FB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F2D2A6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lSaved</w:t>
      </w:r>
    </w:p>
    <w:p w14:paraId="22BFB61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2FB9449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188D2C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New()</w:t>
      </w:r>
    </w:p>
    <w:p w14:paraId="290A330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.New(</w:t>
      </w:r>
      <w:r>
        <w:rPr>
          <w:rFonts w:ascii="Consolas" w:hAnsi="Consolas" w:cs="Consolas"/>
          <w:color w:val="A31515"/>
          <w:sz w:val="19"/>
          <w:szCs w:val="19"/>
        </w:rPr>
        <w:t>""</w:t>
      </w:r>
      <w:r>
        <w:rPr>
          <w:rFonts w:ascii="Consolas" w:hAnsi="Consolas" w:cs="Consolas"/>
          <w:color w:val="000000"/>
          <w:sz w:val="19"/>
          <w:szCs w:val="19"/>
        </w:rPr>
        <w:t>)</w:t>
      </w:r>
    </w:p>
    <w:p w14:paraId="075418D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w:t>
      </w:r>
    </w:p>
    <w:p w14:paraId="404AAC2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BBB342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New(cTitle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27CC89C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lUsed    </w:t>
      </w:r>
    </w:p>
    <w:p w14:paraId="6CCF117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.Clear()</w:t>
      </w:r>
    </w:p>
    <w:p w14:paraId="5EDE624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GUID.NEWGUID()</w:t>
      </w:r>
    </w:p>
    <w:p w14:paraId="146CA8BE"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g.TOSTRING()</w:t>
      </w:r>
    </w:p>
    <w:p w14:paraId="279232E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.entered = DateTime.Now</w:t>
      </w:r>
    </w:p>
    <w:p w14:paraId="2EB886E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.isEditing = </w:t>
      </w:r>
      <w:r>
        <w:rPr>
          <w:rFonts w:ascii="Consolas" w:hAnsi="Consolas" w:cs="Consolas"/>
          <w:color w:val="0000FF"/>
          <w:sz w:val="19"/>
          <w:szCs w:val="19"/>
        </w:rPr>
        <w:t>true</w:t>
      </w:r>
      <w:r>
        <w:rPr>
          <w:rFonts w:ascii="Consolas" w:hAnsi="Consolas" w:cs="Consolas"/>
          <w:color w:val="000000"/>
          <w:sz w:val="19"/>
          <w:szCs w:val="19"/>
        </w:rPr>
        <w:t xml:space="preserve">  </w:t>
      </w:r>
    </w:p>
    <w:p w14:paraId="781B95A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.isNew = </w:t>
      </w:r>
      <w:r>
        <w:rPr>
          <w:rFonts w:ascii="Consolas" w:hAnsi="Consolas" w:cs="Consolas"/>
          <w:color w:val="0000FF"/>
          <w:sz w:val="19"/>
          <w:szCs w:val="19"/>
        </w:rPr>
        <w:t>.t.</w:t>
      </w:r>
      <w:r>
        <w:rPr>
          <w:rFonts w:ascii="Consolas" w:hAnsi="Consolas" w:cs="Consolas"/>
          <w:color w:val="000000"/>
          <w:sz w:val="19"/>
          <w:szCs w:val="19"/>
        </w:rPr>
        <w:t xml:space="preserve"> </w:t>
      </w:r>
    </w:p>
    <w:p w14:paraId="5549ADD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.title = cTitle</w:t>
      </w:r>
    </w:p>
    <w:p w14:paraId="069F008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w:t>
      </w:r>
    </w:p>
    <w:p w14:paraId="1CE3F25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FD4CF6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MarkCompleted(lComplete </w:t>
      </w:r>
      <w:r>
        <w:rPr>
          <w:rFonts w:ascii="Consolas" w:hAnsi="Consolas" w:cs="Consolas"/>
          <w:color w:val="0000FF"/>
          <w:sz w:val="19"/>
          <w:szCs w:val="19"/>
        </w:rPr>
        <w:t>as</w:t>
      </w:r>
      <w:r>
        <w:rPr>
          <w:rFonts w:ascii="Consolas" w:hAnsi="Consolas" w:cs="Consolas"/>
          <w:color w:val="000000"/>
          <w:sz w:val="19"/>
          <w:szCs w:val="19"/>
        </w:rPr>
        <w:t xml:space="preserve"> Boolean) </w:t>
      </w:r>
      <w:r>
        <w:rPr>
          <w:rFonts w:ascii="Consolas" w:hAnsi="Consolas" w:cs="Consolas"/>
          <w:color w:val="0000FF"/>
          <w:sz w:val="19"/>
          <w:szCs w:val="19"/>
        </w:rPr>
        <w:t>AS</w:t>
      </w:r>
      <w:r>
        <w:rPr>
          <w:rFonts w:ascii="Consolas" w:hAnsi="Consolas" w:cs="Consolas"/>
          <w:color w:val="000000"/>
          <w:sz w:val="19"/>
          <w:szCs w:val="19"/>
        </w:rPr>
        <w:t xml:space="preserve"> Boolean</w:t>
      </w:r>
    </w:p>
    <w:p w14:paraId="52251CB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lReturn </w:t>
      </w:r>
      <w:r>
        <w:rPr>
          <w:rFonts w:ascii="Consolas" w:hAnsi="Consolas" w:cs="Consolas"/>
          <w:color w:val="0000FF"/>
          <w:sz w:val="19"/>
          <w:szCs w:val="19"/>
        </w:rPr>
        <w:t>as</w:t>
      </w:r>
      <w:r>
        <w:rPr>
          <w:rFonts w:ascii="Consolas" w:hAnsi="Consolas" w:cs="Consolas"/>
          <w:color w:val="000000"/>
          <w:sz w:val="19"/>
          <w:szCs w:val="19"/>
        </w:rPr>
        <w:t xml:space="preserve"> boolean </w:t>
      </w:r>
    </w:p>
    <w:p w14:paraId="74CBC68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.completed = lComplete</w:t>
      </w:r>
    </w:p>
    <w:p w14:paraId="488C741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lReturn = </w:t>
      </w:r>
      <w:r>
        <w:rPr>
          <w:rFonts w:ascii="Consolas" w:hAnsi="Consolas" w:cs="Consolas"/>
          <w:color w:val="0000FF"/>
          <w:sz w:val="19"/>
          <w:szCs w:val="19"/>
        </w:rPr>
        <w:t>This</w:t>
      </w:r>
      <w:r>
        <w:rPr>
          <w:rFonts w:ascii="Consolas" w:hAnsi="Consolas" w:cs="Consolas"/>
          <w:color w:val="000000"/>
          <w:sz w:val="19"/>
          <w:szCs w:val="19"/>
        </w:rPr>
        <w:t xml:space="preserve">.SAVE()        </w:t>
      </w:r>
    </w:p>
    <w:p w14:paraId="4F4EC68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lReturn</w:t>
      </w:r>
    </w:p>
    <w:p w14:paraId="1C226AD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F6A102C"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Delete </w:t>
      </w:r>
      <w:r>
        <w:rPr>
          <w:rFonts w:ascii="Consolas" w:hAnsi="Consolas" w:cs="Consolas"/>
          <w:color w:val="0000FF"/>
          <w:sz w:val="19"/>
          <w:szCs w:val="19"/>
        </w:rPr>
        <w:t>AS</w:t>
      </w:r>
      <w:r>
        <w:rPr>
          <w:rFonts w:ascii="Consolas" w:hAnsi="Consolas" w:cs="Consolas"/>
          <w:color w:val="000000"/>
          <w:sz w:val="19"/>
          <w:szCs w:val="19"/>
        </w:rPr>
        <w:t xml:space="preserve"> Boolean</w:t>
      </w:r>
    </w:p>
    <w:p w14:paraId="52FB662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lReturn </w:t>
      </w:r>
      <w:r>
        <w:rPr>
          <w:rFonts w:ascii="Consolas" w:hAnsi="Consolas" w:cs="Consolas"/>
          <w:color w:val="0000FF"/>
          <w:sz w:val="19"/>
          <w:szCs w:val="19"/>
        </w:rPr>
        <w:t>as</w:t>
      </w:r>
      <w:r>
        <w:rPr>
          <w:rFonts w:ascii="Consolas" w:hAnsi="Consolas" w:cs="Consolas"/>
          <w:color w:val="000000"/>
          <w:sz w:val="19"/>
          <w:szCs w:val="19"/>
        </w:rPr>
        <w:t xml:space="preserve"> boolean </w:t>
      </w:r>
    </w:p>
    <w:p w14:paraId="118B2E9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cId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23879F84"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cId = </w:t>
      </w:r>
      <w:r>
        <w:rPr>
          <w:rFonts w:ascii="Consolas" w:hAnsi="Consolas" w:cs="Consolas"/>
          <w:color w:val="0000FF"/>
          <w:sz w:val="19"/>
          <w:szCs w:val="19"/>
        </w:rPr>
        <w:t>This</w:t>
      </w:r>
      <w:r>
        <w:rPr>
          <w:rFonts w:ascii="Consolas" w:hAnsi="Consolas" w:cs="Consolas"/>
          <w:color w:val="000000"/>
          <w:sz w:val="19"/>
          <w:szCs w:val="19"/>
        </w:rPr>
        <w:t>.id</w:t>
      </w:r>
    </w:p>
    <w:p w14:paraId="24FF4F1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.openToDos()</w:t>
      </w:r>
    </w:p>
    <w:p w14:paraId="7188F6E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LOCATE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ToDos.ID = cId</w:t>
      </w:r>
    </w:p>
    <w:p w14:paraId="2E759AF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FOUND() AND RLOCK()</w:t>
      </w:r>
    </w:p>
    <w:p w14:paraId="70C6F0D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p>
    <w:p w14:paraId="1B122C4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UNLOCK</w:t>
      </w:r>
    </w:p>
    <w:p w14:paraId="2339F81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lReturn = deleted()</w:t>
      </w:r>
    </w:p>
    <w:p w14:paraId="01F0333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76E9DE8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lReturn</w:t>
      </w:r>
    </w:p>
    <w:p w14:paraId="050A020A"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BFCF7E5"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openToDos() </w:t>
      </w:r>
      <w:r>
        <w:rPr>
          <w:rFonts w:ascii="Consolas" w:hAnsi="Consolas" w:cs="Consolas"/>
          <w:color w:val="0000FF"/>
          <w:sz w:val="19"/>
          <w:szCs w:val="19"/>
        </w:rPr>
        <w:t>AS</w:t>
      </w:r>
      <w:r>
        <w:rPr>
          <w:rFonts w:ascii="Consolas" w:hAnsi="Consolas" w:cs="Consolas"/>
          <w:color w:val="000000"/>
          <w:sz w:val="19"/>
          <w:szCs w:val="19"/>
        </w:rPr>
        <w:t xml:space="preserve"> Boolean</w:t>
      </w:r>
    </w:p>
    <w:p w14:paraId="62BF0A3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XToDos:openToDos()</w:t>
      </w:r>
    </w:p>
    <w:p w14:paraId="55F7F443"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 USED(</w:t>
      </w:r>
      <w:r>
        <w:rPr>
          <w:rFonts w:ascii="Consolas" w:hAnsi="Consolas" w:cs="Consolas"/>
          <w:color w:val="A31515"/>
          <w:sz w:val="19"/>
          <w:szCs w:val="19"/>
        </w:rPr>
        <w:t>"TODOS"</w:t>
      </w:r>
      <w:r>
        <w:rPr>
          <w:rFonts w:ascii="Consolas" w:hAnsi="Consolas" w:cs="Consolas"/>
          <w:color w:val="000000"/>
          <w:sz w:val="19"/>
          <w:szCs w:val="19"/>
        </w:rPr>
        <w:t>)</w:t>
      </w:r>
    </w:p>
    <w:p w14:paraId="24629A1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DEFA</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A31515"/>
          <w:sz w:val="19"/>
          <w:szCs w:val="19"/>
        </w:rPr>
        <w:t>"C:\DEV\XTODOS"</w:t>
      </w:r>
    </w:p>
    <w:p w14:paraId="75BE1F7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0</w:t>
      </w:r>
    </w:p>
    <w:p w14:paraId="19CA4ADD"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A31515"/>
          <w:sz w:val="19"/>
          <w:szCs w:val="19"/>
        </w:rPr>
        <w:t>"TODOS"</w:t>
      </w:r>
      <w:r>
        <w:rPr>
          <w:rFonts w:ascii="Consolas" w:hAnsi="Consolas" w:cs="Consolas"/>
          <w:color w:val="000000"/>
          <w:sz w:val="19"/>
          <w:szCs w:val="19"/>
        </w:rPr>
        <w:t xml:space="preserve"> </w:t>
      </w:r>
      <w:r>
        <w:rPr>
          <w:rFonts w:ascii="Consolas" w:hAnsi="Consolas" w:cs="Consolas"/>
          <w:color w:val="0000FF"/>
          <w:sz w:val="19"/>
          <w:szCs w:val="19"/>
        </w:rPr>
        <w:t>ALIAS</w:t>
      </w:r>
      <w:r>
        <w:rPr>
          <w:rFonts w:ascii="Consolas" w:hAnsi="Consolas" w:cs="Consolas"/>
          <w:color w:val="000000"/>
          <w:sz w:val="19"/>
          <w:szCs w:val="19"/>
        </w:rPr>
        <w:t xml:space="preserve"> </w:t>
      </w:r>
      <w:r>
        <w:rPr>
          <w:rFonts w:ascii="Consolas" w:hAnsi="Consolas" w:cs="Consolas"/>
          <w:color w:val="A31515"/>
          <w:sz w:val="19"/>
          <w:szCs w:val="19"/>
        </w:rPr>
        <w:t>"ToDos"</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p>
    <w:p w14:paraId="00A6B4F7"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16790F72"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used(</w:t>
      </w:r>
      <w:r>
        <w:rPr>
          <w:rFonts w:ascii="Consolas" w:hAnsi="Consolas" w:cs="Consolas"/>
          <w:color w:val="A31515"/>
          <w:sz w:val="19"/>
          <w:szCs w:val="19"/>
        </w:rPr>
        <w:t>"TODOS"</w:t>
      </w:r>
      <w:r>
        <w:rPr>
          <w:rFonts w:ascii="Consolas" w:hAnsi="Consolas" w:cs="Consolas"/>
          <w:color w:val="000000"/>
          <w:sz w:val="19"/>
          <w:szCs w:val="19"/>
        </w:rPr>
        <w:t>)</w:t>
      </w:r>
    </w:p>
    <w:p w14:paraId="3D52463B"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185D2528"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86737E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closeToDos() </w:t>
      </w:r>
      <w:r>
        <w:rPr>
          <w:rFonts w:ascii="Consolas" w:hAnsi="Consolas" w:cs="Consolas"/>
          <w:color w:val="0000FF"/>
          <w:sz w:val="19"/>
          <w:szCs w:val="19"/>
        </w:rPr>
        <w:t>AS</w:t>
      </w:r>
      <w:r>
        <w:rPr>
          <w:rFonts w:ascii="Consolas" w:hAnsi="Consolas" w:cs="Consolas"/>
          <w:color w:val="000000"/>
          <w:sz w:val="19"/>
          <w:szCs w:val="19"/>
        </w:rPr>
        <w:t xml:space="preserve"> Boolean</w:t>
      </w:r>
    </w:p>
    <w:p w14:paraId="3AD8D15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(CoreDb.SymSelect(</w:t>
      </w:r>
      <w:r>
        <w:rPr>
          <w:rFonts w:ascii="Consolas" w:hAnsi="Consolas" w:cs="Consolas"/>
          <w:color w:val="A31515"/>
          <w:sz w:val="19"/>
          <w:szCs w:val="19"/>
        </w:rPr>
        <w:t>"ToDos"</w:t>
      </w:r>
      <w:r>
        <w:rPr>
          <w:rFonts w:ascii="Consolas" w:hAnsi="Consolas" w:cs="Consolas"/>
          <w:color w:val="000000"/>
          <w:sz w:val="19"/>
          <w:szCs w:val="19"/>
        </w:rPr>
        <w:t>))</w:t>
      </w:r>
    </w:p>
    <w:p w14:paraId="2AE2EAF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 used(</w:t>
      </w:r>
      <w:r>
        <w:rPr>
          <w:rFonts w:ascii="Consolas" w:hAnsi="Consolas" w:cs="Consolas"/>
          <w:color w:val="A31515"/>
          <w:sz w:val="19"/>
          <w:szCs w:val="19"/>
        </w:rPr>
        <w:t>"Todos"</w:t>
      </w:r>
      <w:r>
        <w:rPr>
          <w:rFonts w:ascii="Consolas" w:hAnsi="Consolas" w:cs="Consolas"/>
          <w:color w:val="000000"/>
          <w:sz w:val="19"/>
          <w:szCs w:val="19"/>
        </w:rPr>
        <w:t xml:space="preserve">)    </w:t>
      </w:r>
    </w:p>
    <w:p w14:paraId="5E5BE336"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06286949"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define</w:t>
      </w:r>
    </w:p>
    <w:p w14:paraId="575BC0C1" w14:textId="77777777" w:rsidR="002A1A72" w:rsidRDefault="002A1A72" w:rsidP="002A1A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8AFAFD5" w14:textId="75FE7E88" w:rsidR="00DD1D4D" w:rsidRPr="00DD1D4D" w:rsidRDefault="002A1A72" w:rsidP="002A1A72">
      <w:pPr>
        <w:pStyle w:val="firstparagraph"/>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r>
        <w:rPr>
          <w:rFonts w:ascii="Consolas" w:hAnsi="Consolas" w:cs="Consolas"/>
          <w:color w:val="008000"/>
          <w:sz w:val="19"/>
          <w:szCs w:val="19"/>
        </w:rPr>
        <w:t>// XSharpToDo</w:t>
      </w:r>
      <w:r>
        <w:rPr>
          <w:rFonts w:ascii="Consolas" w:hAnsi="Consolas" w:cs="Consolas"/>
          <w:color w:val="000000"/>
          <w:sz w:val="19"/>
          <w:szCs w:val="19"/>
        </w:rPr>
        <w:t xml:space="preserve">    </w:t>
      </w:r>
    </w:p>
    <w:sectPr w:rsidR="00DD1D4D" w:rsidRPr="00DD1D4D" w:rsidSect="002A1A72">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2E5FF" w14:textId="77777777" w:rsidR="00CD77A1" w:rsidRDefault="00CD77A1">
      <w:r>
        <w:separator/>
      </w:r>
    </w:p>
  </w:endnote>
  <w:endnote w:type="continuationSeparator" w:id="0">
    <w:p w14:paraId="32F9D711" w14:textId="77777777" w:rsidR="00CD77A1" w:rsidRDefault="00CD7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F90BE4" w:rsidRDefault="00F90BE4">
    <w:pPr>
      <w:pStyle w:val="Footer"/>
    </w:pPr>
  </w:p>
  <w:p w14:paraId="3132E747" w14:textId="77777777" w:rsidR="00F90BE4" w:rsidRDefault="00F90B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F90BE4" w:rsidRDefault="00F90BE4"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F90BE4" w:rsidRDefault="00F90BE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F90BE4" w:rsidRDefault="00F90BE4">
    <w:pPr>
      <w:pStyle w:val="Footer"/>
    </w:pPr>
  </w:p>
  <w:p w14:paraId="110EA898" w14:textId="77777777" w:rsidR="00F90BE4" w:rsidRDefault="00F90BE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F90BE4" w:rsidRDefault="00F90B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F90BE4" w:rsidRDefault="00F90BE4"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F90BE4" w:rsidRDefault="00F90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E190E" w14:textId="77777777" w:rsidR="00CD77A1" w:rsidRDefault="00CD77A1">
      <w:r>
        <w:separator/>
      </w:r>
    </w:p>
  </w:footnote>
  <w:footnote w:type="continuationSeparator" w:id="0">
    <w:p w14:paraId="4A6C4FB3" w14:textId="77777777" w:rsidR="00CD77A1" w:rsidRDefault="00CD77A1">
      <w:r>
        <w:continuationSeparator/>
      </w:r>
    </w:p>
  </w:footnote>
  <w:footnote w:id="1">
    <w:p w14:paraId="67FBDB4E" w14:textId="04AC248E" w:rsidR="006D5653" w:rsidRDefault="006D5653">
      <w:pPr>
        <w:pStyle w:val="FootnoteText"/>
      </w:pPr>
      <w:r>
        <w:rPr>
          <w:rStyle w:val="FootnoteReference"/>
        </w:rPr>
        <w:footnoteRef/>
      </w:r>
      <w:r>
        <w:t xml:space="preserve"> </w:t>
      </w:r>
      <w:r w:rsidRPr="006D5653">
        <w:t>https://docs.microsoft.com/en-us/dotnet/api/system.windows.application?view=netframework-4.7.2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F90BE4" w:rsidRDefault="00F90BE4">
    <w:pPr>
      <w:pStyle w:val="Header"/>
    </w:pPr>
  </w:p>
  <w:p w14:paraId="0AB2967E" w14:textId="77777777" w:rsidR="00F90BE4" w:rsidRDefault="00F90B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F90BE4" w:rsidRDefault="00F90BE4" w:rsidP="00307759">
        <w:pPr>
          <w:pStyle w:val="Header"/>
          <w:pBdr>
            <w:bottom w:val="single" w:sz="4" w:space="1" w:color="auto"/>
          </w:pBdr>
        </w:pPr>
        <w:r>
          <w:t>X# from Scratch</w:t>
        </w:r>
      </w:p>
    </w:sdtContent>
  </w:sdt>
  <w:p w14:paraId="7FE667B6" w14:textId="77777777" w:rsidR="00F90BE4" w:rsidRDefault="00F90B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F90BE4" w:rsidRDefault="00F90BE4">
    <w:pPr>
      <w:pStyle w:val="Header"/>
    </w:pPr>
  </w:p>
  <w:p w14:paraId="01316A68" w14:textId="77777777" w:rsidR="00F90BE4" w:rsidRDefault="00F90BE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F90BE4" w:rsidRDefault="00F90B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F90BE4" w:rsidRDefault="00F90BE4"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F90BE4" w:rsidRDefault="00F90B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2761A4"/>
    <w:multiLevelType w:val="hybridMultilevel"/>
    <w:tmpl w:val="BD56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D15F3"/>
    <w:multiLevelType w:val="hybridMultilevel"/>
    <w:tmpl w:val="A27CD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4"/>
  </w:num>
  <w:num w:numId="13">
    <w:abstractNumId w:val="14"/>
  </w:num>
  <w:num w:numId="14">
    <w:abstractNumId w:val="21"/>
  </w:num>
  <w:num w:numId="15">
    <w:abstractNumId w:val="19"/>
  </w:num>
  <w:num w:numId="16">
    <w:abstractNumId w:val="17"/>
  </w:num>
  <w:num w:numId="17">
    <w:abstractNumId w:val="15"/>
  </w:num>
  <w:num w:numId="18">
    <w:abstractNumId w:val="20"/>
  </w:num>
  <w:num w:numId="19">
    <w:abstractNumId w:val="22"/>
  </w:num>
  <w:num w:numId="20">
    <w:abstractNumId w:val="12"/>
  </w:num>
  <w:num w:numId="21">
    <w:abstractNumId w:val="18"/>
  </w:num>
  <w:num w:numId="22">
    <w:abstractNumId w:val="10"/>
  </w:num>
  <w:num w:numId="23">
    <w:abstractNumId w:val="16"/>
  </w:num>
  <w:num w:numId="24">
    <w:abstractNumId w:val="1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19F1"/>
    <w:rsid w:val="0007437D"/>
    <w:rsid w:val="00077D1D"/>
    <w:rsid w:val="00080648"/>
    <w:rsid w:val="000829AB"/>
    <w:rsid w:val="00092E26"/>
    <w:rsid w:val="00094F75"/>
    <w:rsid w:val="00095D39"/>
    <w:rsid w:val="000A74B1"/>
    <w:rsid w:val="000B3C86"/>
    <w:rsid w:val="000B55C1"/>
    <w:rsid w:val="000B6035"/>
    <w:rsid w:val="000C0DDE"/>
    <w:rsid w:val="000C2F2D"/>
    <w:rsid w:val="000D1B11"/>
    <w:rsid w:val="000D505E"/>
    <w:rsid w:val="000D6503"/>
    <w:rsid w:val="000F2011"/>
    <w:rsid w:val="000F3F9D"/>
    <w:rsid w:val="00100046"/>
    <w:rsid w:val="00102842"/>
    <w:rsid w:val="00104D51"/>
    <w:rsid w:val="00115BA4"/>
    <w:rsid w:val="00120533"/>
    <w:rsid w:val="001210CA"/>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C3A38"/>
    <w:rsid w:val="001D17A0"/>
    <w:rsid w:val="001D4366"/>
    <w:rsid w:val="001D7A78"/>
    <w:rsid w:val="001E0CD1"/>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A1A72"/>
    <w:rsid w:val="002B0B95"/>
    <w:rsid w:val="002B1A23"/>
    <w:rsid w:val="002B5B16"/>
    <w:rsid w:val="002D2D76"/>
    <w:rsid w:val="002D3101"/>
    <w:rsid w:val="002E0502"/>
    <w:rsid w:val="002E06D3"/>
    <w:rsid w:val="003011B4"/>
    <w:rsid w:val="00301463"/>
    <w:rsid w:val="00307759"/>
    <w:rsid w:val="00313101"/>
    <w:rsid w:val="00313806"/>
    <w:rsid w:val="00317448"/>
    <w:rsid w:val="00327210"/>
    <w:rsid w:val="0033285B"/>
    <w:rsid w:val="00333070"/>
    <w:rsid w:val="00342A9A"/>
    <w:rsid w:val="00367A08"/>
    <w:rsid w:val="003771A5"/>
    <w:rsid w:val="00377EAC"/>
    <w:rsid w:val="00393126"/>
    <w:rsid w:val="003A4E3F"/>
    <w:rsid w:val="003A5755"/>
    <w:rsid w:val="003D1543"/>
    <w:rsid w:val="003D73E4"/>
    <w:rsid w:val="003F59BD"/>
    <w:rsid w:val="004005D3"/>
    <w:rsid w:val="004244FE"/>
    <w:rsid w:val="004260A2"/>
    <w:rsid w:val="004344FA"/>
    <w:rsid w:val="0044471C"/>
    <w:rsid w:val="004527BA"/>
    <w:rsid w:val="00465EC5"/>
    <w:rsid w:val="004728C6"/>
    <w:rsid w:val="004728D5"/>
    <w:rsid w:val="00472AD9"/>
    <w:rsid w:val="00474B5B"/>
    <w:rsid w:val="004927F3"/>
    <w:rsid w:val="004A20FE"/>
    <w:rsid w:val="004A6176"/>
    <w:rsid w:val="004B10EA"/>
    <w:rsid w:val="004B46D4"/>
    <w:rsid w:val="004B6C25"/>
    <w:rsid w:val="004C2D7B"/>
    <w:rsid w:val="004D0773"/>
    <w:rsid w:val="005037C3"/>
    <w:rsid w:val="00511A8E"/>
    <w:rsid w:val="00523EB5"/>
    <w:rsid w:val="005305DD"/>
    <w:rsid w:val="00530A42"/>
    <w:rsid w:val="00532AD7"/>
    <w:rsid w:val="005359CB"/>
    <w:rsid w:val="00542486"/>
    <w:rsid w:val="00551E8A"/>
    <w:rsid w:val="00552F29"/>
    <w:rsid w:val="005611DC"/>
    <w:rsid w:val="005757F1"/>
    <w:rsid w:val="005876E8"/>
    <w:rsid w:val="00593572"/>
    <w:rsid w:val="005A1C62"/>
    <w:rsid w:val="005A4B44"/>
    <w:rsid w:val="005B0B94"/>
    <w:rsid w:val="005C1A4C"/>
    <w:rsid w:val="005C5EB1"/>
    <w:rsid w:val="005C64F6"/>
    <w:rsid w:val="005D11C0"/>
    <w:rsid w:val="005E111B"/>
    <w:rsid w:val="005E4244"/>
    <w:rsid w:val="005F0DB0"/>
    <w:rsid w:val="0060629C"/>
    <w:rsid w:val="00633F73"/>
    <w:rsid w:val="00640799"/>
    <w:rsid w:val="00666F39"/>
    <w:rsid w:val="006A4BBE"/>
    <w:rsid w:val="006A6411"/>
    <w:rsid w:val="006B356C"/>
    <w:rsid w:val="006C144E"/>
    <w:rsid w:val="006C70A7"/>
    <w:rsid w:val="006D0C1E"/>
    <w:rsid w:val="006D2FB7"/>
    <w:rsid w:val="006D41BC"/>
    <w:rsid w:val="006D4C1E"/>
    <w:rsid w:val="006D5653"/>
    <w:rsid w:val="006F03E1"/>
    <w:rsid w:val="006F2D34"/>
    <w:rsid w:val="00701615"/>
    <w:rsid w:val="007068C4"/>
    <w:rsid w:val="0071163A"/>
    <w:rsid w:val="00714DA6"/>
    <w:rsid w:val="007522D6"/>
    <w:rsid w:val="00770D59"/>
    <w:rsid w:val="00775DAC"/>
    <w:rsid w:val="00784ECC"/>
    <w:rsid w:val="0079629D"/>
    <w:rsid w:val="00797851"/>
    <w:rsid w:val="007979C8"/>
    <w:rsid w:val="007A075B"/>
    <w:rsid w:val="007A61A5"/>
    <w:rsid w:val="007C5312"/>
    <w:rsid w:val="007C5345"/>
    <w:rsid w:val="007E1D2E"/>
    <w:rsid w:val="00805BCC"/>
    <w:rsid w:val="008110CC"/>
    <w:rsid w:val="00814F96"/>
    <w:rsid w:val="008153A7"/>
    <w:rsid w:val="008248BF"/>
    <w:rsid w:val="008312DF"/>
    <w:rsid w:val="00842E75"/>
    <w:rsid w:val="0084395A"/>
    <w:rsid w:val="008442EA"/>
    <w:rsid w:val="00854C78"/>
    <w:rsid w:val="00856047"/>
    <w:rsid w:val="00861981"/>
    <w:rsid w:val="00867BA9"/>
    <w:rsid w:val="00877852"/>
    <w:rsid w:val="00885347"/>
    <w:rsid w:val="008921E8"/>
    <w:rsid w:val="00892672"/>
    <w:rsid w:val="008A3C2D"/>
    <w:rsid w:val="008C0305"/>
    <w:rsid w:val="008E73A5"/>
    <w:rsid w:val="008F5D0A"/>
    <w:rsid w:val="00904190"/>
    <w:rsid w:val="00921F4F"/>
    <w:rsid w:val="009266DB"/>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A20D9"/>
    <w:rsid w:val="00AC3187"/>
    <w:rsid w:val="00AE12F3"/>
    <w:rsid w:val="00AE3F2C"/>
    <w:rsid w:val="00B2070B"/>
    <w:rsid w:val="00B27825"/>
    <w:rsid w:val="00B368D7"/>
    <w:rsid w:val="00B54717"/>
    <w:rsid w:val="00B6323D"/>
    <w:rsid w:val="00B6345E"/>
    <w:rsid w:val="00B70E90"/>
    <w:rsid w:val="00B82FD7"/>
    <w:rsid w:val="00B843FB"/>
    <w:rsid w:val="00B91A17"/>
    <w:rsid w:val="00BA4527"/>
    <w:rsid w:val="00BA6725"/>
    <w:rsid w:val="00BA7078"/>
    <w:rsid w:val="00BB5CCC"/>
    <w:rsid w:val="00BC1AFE"/>
    <w:rsid w:val="00BC2E65"/>
    <w:rsid w:val="00BC7994"/>
    <w:rsid w:val="00BD0D6F"/>
    <w:rsid w:val="00BD6E8C"/>
    <w:rsid w:val="00BE6186"/>
    <w:rsid w:val="00BE6B64"/>
    <w:rsid w:val="00BF5FDA"/>
    <w:rsid w:val="00C27837"/>
    <w:rsid w:val="00C312C5"/>
    <w:rsid w:val="00C36034"/>
    <w:rsid w:val="00C36DC2"/>
    <w:rsid w:val="00C47389"/>
    <w:rsid w:val="00C73339"/>
    <w:rsid w:val="00C743C2"/>
    <w:rsid w:val="00C7699C"/>
    <w:rsid w:val="00CA076F"/>
    <w:rsid w:val="00CB0B2D"/>
    <w:rsid w:val="00CC26EC"/>
    <w:rsid w:val="00CC52DC"/>
    <w:rsid w:val="00CD1459"/>
    <w:rsid w:val="00CD7192"/>
    <w:rsid w:val="00CD77A1"/>
    <w:rsid w:val="00CE2E20"/>
    <w:rsid w:val="00CE7C74"/>
    <w:rsid w:val="00D022D3"/>
    <w:rsid w:val="00D02703"/>
    <w:rsid w:val="00D101CB"/>
    <w:rsid w:val="00D10AE9"/>
    <w:rsid w:val="00D136E8"/>
    <w:rsid w:val="00D4473C"/>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43BE3"/>
    <w:rsid w:val="00E543FE"/>
    <w:rsid w:val="00E54DFD"/>
    <w:rsid w:val="00E61F36"/>
    <w:rsid w:val="00E637C8"/>
    <w:rsid w:val="00E63831"/>
    <w:rsid w:val="00E65C87"/>
    <w:rsid w:val="00E674E8"/>
    <w:rsid w:val="00E72BA8"/>
    <w:rsid w:val="00E84CD0"/>
    <w:rsid w:val="00E860FA"/>
    <w:rsid w:val="00E91AFC"/>
    <w:rsid w:val="00E972CE"/>
    <w:rsid w:val="00E97DFE"/>
    <w:rsid w:val="00EA0F51"/>
    <w:rsid w:val="00EA3A97"/>
    <w:rsid w:val="00EA4C80"/>
    <w:rsid w:val="00EA631C"/>
    <w:rsid w:val="00EB259B"/>
    <w:rsid w:val="00ED0FB2"/>
    <w:rsid w:val="00ED1A42"/>
    <w:rsid w:val="00ED60E2"/>
    <w:rsid w:val="00EE2F8D"/>
    <w:rsid w:val="00EE35BA"/>
    <w:rsid w:val="00EF08D8"/>
    <w:rsid w:val="00F00ADB"/>
    <w:rsid w:val="00F036A2"/>
    <w:rsid w:val="00F05728"/>
    <w:rsid w:val="00F22515"/>
    <w:rsid w:val="00F23EF2"/>
    <w:rsid w:val="00F3028A"/>
    <w:rsid w:val="00F34C31"/>
    <w:rsid w:val="00F402ED"/>
    <w:rsid w:val="00F4414C"/>
    <w:rsid w:val="00F54F6F"/>
    <w:rsid w:val="00F667DA"/>
    <w:rsid w:val="00F70220"/>
    <w:rsid w:val="00F90BE4"/>
    <w:rsid w:val="00F97C54"/>
    <w:rsid w:val="00FA0F85"/>
    <w:rsid w:val="00FA7D8D"/>
    <w:rsid w:val="00FB00EE"/>
    <w:rsid w:val="00FB560C"/>
    <w:rsid w:val="00FB6127"/>
    <w:rsid w:val="00FB72D7"/>
    <w:rsid w:val="00FC546B"/>
    <w:rsid w:val="00FD7E3B"/>
    <w:rsid w:val="00FE3895"/>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 w:type="character" w:styleId="FollowedHyperlink">
    <w:name w:val="FollowedHyperlink"/>
    <w:basedOn w:val="DefaultParagraphFont"/>
    <w:semiHidden/>
    <w:unhideWhenUsed/>
    <w:rsid w:val="005E111B"/>
    <w:rPr>
      <w:color w:val="800080" w:themeColor="followedHyperlink"/>
      <w:u w:val="single"/>
    </w:rPr>
  </w:style>
  <w:style w:type="paragraph" w:styleId="EndnoteText">
    <w:name w:val="endnote text"/>
    <w:basedOn w:val="Normal"/>
    <w:link w:val="EndnoteTextChar"/>
    <w:semiHidden/>
    <w:unhideWhenUsed/>
    <w:rsid w:val="006D5653"/>
    <w:pPr>
      <w:spacing w:after="0"/>
    </w:pPr>
    <w:rPr>
      <w:sz w:val="20"/>
      <w:szCs w:val="20"/>
    </w:rPr>
  </w:style>
  <w:style w:type="character" w:customStyle="1" w:styleId="EndnoteTextChar">
    <w:name w:val="Endnote Text Char"/>
    <w:basedOn w:val="DefaultParagraphFont"/>
    <w:link w:val="EndnoteText"/>
    <w:semiHidden/>
    <w:rsid w:val="006D5653"/>
    <w:rPr>
      <w:rFonts w:ascii="Cambria" w:hAnsi="Cambria"/>
    </w:rPr>
  </w:style>
  <w:style w:type="character" w:styleId="EndnoteReference">
    <w:name w:val="endnote reference"/>
    <w:basedOn w:val="DefaultParagraphFont"/>
    <w:semiHidden/>
    <w:unhideWhenUsed/>
    <w:rsid w:val="006D5653"/>
    <w:rPr>
      <w:vertAlign w:val="superscript"/>
    </w:rPr>
  </w:style>
  <w:style w:type="paragraph" w:styleId="FootnoteText">
    <w:name w:val="footnote text"/>
    <w:basedOn w:val="Normal"/>
    <w:link w:val="FootnoteTextChar"/>
    <w:semiHidden/>
    <w:unhideWhenUsed/>
    <w:rsid w:val="006D5653"/>
    <w:pPr>
      <w:spacing w:after="0"/>
    </w:pPr>
    <w:rPr>
      <w:sz w:val="20"/>
      <w:szCs w:val="20"/>
    </w:rPr>
  </w:style>
  <w:style w:type="character" w:customStyle="1" w:styleId="FootnoteTextChar">
    <w:name w:val="Footnote Text Char"/>
    <w:basedOn w:val="DefaultParagraphFont"/>
    <w:link w:val="FootnoteText"/>
    <w:semiHidden/>
    <w:rsid w:val="006D5653"/>
    <w:rPr>
      <w:rFonts w:ascii="Cambria" w:hAnsi="Cambria"/>
    </w:rPr>
  </w:style>
  <w:style w:type="character" w:styleId="FootnoteReference">
    <w:name w:val="footnote reference"/>
    <w:basedOn w:val="DefaultParagraphFont"/>
    <w:semiHidden/>
    <w:unhideWhenUsed/>
    <w:rsid w:val="006D56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fox.wikis.com/wc.dll?Wiki~GUIDGenerationCode~VB" TargetMode="External"/><Relationship Id="rId68" Type="http://schemas.openxmlformats.org/officeDocument/2006/relationships/hyperlink" Target="https://support.west-wind.com/Thread5U70W2EQW.wwt" TargetMode="External"/><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www.xsharp.info" TargetMode="External"/><Relationship Id="rId66" Type="http://schemas.openxmlformats.org/officeDocument/2006/relationships/hyperlink" Target="https://www.xsharp.info/itm-help/foxpro-compatibility-list" TargetMode="External"/><Relationship Id="rId74" Type="http://schemas.openxmlformats.org/officeDocument/2006/relationships/footer" Target="footer6.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laticon.com/authors/smashicon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flaticon.com/authors/smashicons" TargetMode="External"/><Relationship Id="rId65" Type="http://schemas.openxmlformats.org/officeDocument/2006/relationships/hyperlink" Target="https://www.youtube.com/watch?v=CniIPEFZ1Oo" TargetMode="External"/><Relationship Id="rId73" Type="http://schemas.openxmlformats.org/officeDocument/2006/relationships/header" Target="header6.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rketplace.visualstudio.com/" TargetMode="External"/><Relationship Id="rId64" Type="http://schemas.openxmlformats.org/officeDocument/2006/relationships/hyperlink" Target="https://docs.microsoft.com/en-us/dotnet/csharp/programming-guide/classes-and-structs/fields" TargetMode="External"/><Relationship Id="rId69" Type="http://schemas.openxmlformats.org/officeDocument/2006/relationships/header" Target="header4.xm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hyperlink" Target="https://www.wpf-tutorial.com" TargetMode="Externa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docs.microsoft.com/en-us/windows/apps/desktop/visual-studio-templates" TargetMode="External"/><Relationship Id="rId70" Type="http://schemas.openxmlformats.org/officeDocument/2006/relationships/header" Target="header5.xml"/><Relationship Id="rId75" Type="http://schemas.openxmlformats.org/officeDocument/2006/relationships/hyperlink" Target="https://github.com/eselje/FoxToD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01644F"/>
    <w:rsid w:val="00175659"/>
    <w:rsid w:val="001C142A"/>
    <w:rsid w:val="00324132"/>
    <w:rsid w:val="003D5004"/>
    <w:rsid w:val="003F3738"/>
    <w:rsid w:val="00463ECA"/>
    <w:rsid w:val="00650C61"/>
    <w:rsid w:val="007F7B85"/>
    <w:rsid w:val="007F7E3B"/>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8B124-FCAE-4628-B37C-7889FD463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11005</TotalTime>
  <Pages>33</Pages>
  <Words>7852</Words>
  <Characters>44762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52509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136</cp:revision>
  <cp:lastPrinted>2012-05-10T18:18:00Z</cp:lastPrinted>
  <dcterms:created xsi:type="dcterms:W3CDTF">2020-09-19T15:11:00Z</dcterms:created>
  <dcterms:modified xsi:type="dcterms:W3CDTF">2020-10-21T17:27:00Z</dcterms:modified>
  <cp:category>Geek Gatherings 2019</cp:category>
</cp:coreProperties>
</file>